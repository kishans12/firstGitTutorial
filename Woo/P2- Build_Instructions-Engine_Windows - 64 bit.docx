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0555" w:rsidRDefault="00450555"/>
    <w:p w:rsidR="00450555" w:rsidRDefault="00450555"/>
    <w:p w:rsidR="00450555" w:rsidRDefault="00450555"/>
    <w:p w:rsidR="00450555" w:rsidRDefault="00450555"/>
    <w:p w:rsidR="00450555" w:rsidRDefault="00450555"/>
    <w:p w:rsidR="00450555" w:rsidRDefault="00450555"/>
    <w:p w:rsidR="00450555" w:rsidRDefault="00450555"/>
    <w:p w:rsidR="00450555" w:rsidRDefault="00450555"/>
    <w:p w:rsidR="00450555" w:rsidRDefault="00450555"/>
    <w:p w:rsidR="00450555" w:rsidRDefault="00450555"/>
    <w:p w:rsidR="00450555" w:rsidRDefault="00450555"/>
    <w:p w:rsidR="00450555" w:rsidRDefault="0001407B">
      <w:pPr>
        <w:pStyle w:val="DocTitle"/>
        <w:rPr>
          <w:rFonts w:ascii="Trebuchet MS" w:hAnsi="Trebuchet MS"/>
        </w:rPr>
      </w:pPr>
      <w:fldSimple w:instr=" TITLE   \* MERGEFORMAT ">
        <w:r w:rsidR="002B409C" w:rsidRPr="002B409C">
          <w:rPr>
            <w:rFonts w:ascii="Trebuchet MS" w:hAnsi="Trebuchet MS"/>
          </w:rPr>
          <w:t>Virtual Assistant</w:t>
        </w:r>
      </w:fldSimple>
    </w:p>
    <w:p w:rsidR="00E35007" w:rsidRPr="00E35007" w:rsidRDefault="0001407B" w:rsidP="00E35007">
      <w:pPr>
        <w:pStyle w:val="DocSubject"/>
        <w:rPr>
          <w:rFonts w:ascii="Trebuchet MS" w:hAnsi="Trebuchet MS"/>
        </w:rPr>
      </w:pPr>
      <w:fldSimple w:instr=" SUBJECT   \* MERGEFORMAT ">
        <w:r w:rsidR="002B409C" w:rsidRPr="002B409C">
          <w:rPr>
            <w:rFonts w:ascii="Trebuchet MS" w:hAnsi="Trebuchet MS"/>
          </w:rPr>
          <w:t xml:space="preserve">Build Instructions V-Engine </w:t>
        </w:r>
        <w:r w:rsidR="002B409C">
          <w:t>64bit</w:t>
        </w:r>
      </w:fldSimple>
    </w:p>
    <w:p w:rsidR="00695294" w:rsidRPr="00B3369D" w:rsidRDefault="007B3102">
      <w:pPr>
        <w:jc w:val="right"/>
        <w:rPr>
          <w:lang w:val="en-US"/>
        </w:rPr>
      </w:pPr>
      <w:r w:rsidRPr="00B3369D">
        <w:rPr>
          <w:lang w:val="en-US"/>
        </w:rPr>
        <w:t xml:space="preserve">Document Version </w:t>
      </w:r>
      <w:fldSimple w:instr=" DOCPROPERTY  Version  \* MERGEFORMAT ">
        <w:r w:rsidR="002B409C" w:rsidRPr="002B409C">
          <w:rPr>
            <w:lang w:val="en-US"/>
          </w:rPr>
          <w:t>7.3</w:t>
        </w:r>
      </w:fldSimple>
    </w:p>
    <w:p w:rsidR="00450555" w:rsidRPr="00B3369D" w:rsidRDefault="007B3102">
      <w:pPr>
        <w:jc w:val="right"/>
        <w:rPr>
          <w:lang w:val="en-US"/>
        </w:rPr>
      </w:pPr>
      <w:r w:rsidRPr="00B3369D">
        <w:rPr>
          <w:lang w:val="en-US"/>
        </w:rPr>
        <w:t xml:space="preserve">Date </w:t>
      </w:r>
      <w:r w:rsidR="00CD54BF">
        <w:rPr>
          <w:rFonts w:cs="Arial"/>
          <w:color w:val="000000"/>
          <w:szCs w:val="20"/>
        </w:rPr>
        <w:fldChar w:fldCharType="begin"/>
      </w:r>
      <w:r w:rsidR="0035602E">
        <w:rPr>
          <w:rFonts w:cs="Arial"/>
          <w:color w:val="000000"/>
          <w:szCs w:val="20"/>
        </w:rPr>
        <w:instrText xml:space="preserve"> SAVEDATE  \@ "d MMMM yyyy"  \* MERGEFORMAT </w:instrText>
      </w:r>
      <w:r w:rsidR="00CD54BF">
        <w:rPr>
          <w:rFonts w:cs="Arial"/>
          <w:color w:val="000000"/>
          <w:szCs w:val="20"/>
        </w:rPr>
        <w:fldChar w:fldCharType="separate"/>
      </w:r>
      <w:r w:rsidR="00D5252F">
        <w:rPr>
          <w:rFonts w:cs="Arial"/>
          <w:noProof/>
          <w:color w:val="000000"/>
          <w:szCs w:val="20"/>
        </w:rPr>
        <w:t>6 January 2017</w:t>
      </w:r>
      <w:r w:rsidR="00CD54BF">
        <w:rPr>
          <w:rFonts w:cs="Arial"/>
          <w:color w:val="000000"/>
          <w:szCs w:val="20"/>
        </w:rPr>
        <w:fldChar w:fldCharType="end"/>
      </w:r>
    </w:p>
    <w:p w:rsidR="00580CF8" w:rsidRPr="00B3369D" w:rsidRDefault="00580CF8">
      <w:pPr>
        <w:jc w:val="right"/>
        <w:rPr>
          <w:lang w:val="en-US"/>
        </w:rPr>
      </w:pPr>
    </w:p>
    <w:p w:rsidR="001318F8" w:rsidRDefault="00EE5FC5" w:rsidP="00EE5FC5">
      <w:pPr>
        <w:jc w:val="right"/>
      </w:pPr>
      <w:r>
        <w:t>William Lewis (</w:t>
      </w:r>
      <w:hyperlink r:id="rId8" w:history="1">
        <w:r w:rsidRPr="00521914">
          <w:rPr>
            <w:rStyle w:val="Hyperlink"/>
            <w:sz w:val="20"/>
          </w:rPr>
          <w:t>william.lewis@creativevirtual.com</w:t>
        </w:r>
      </w:hyperlink>
      <w:r>
        <w:t>)</w:t>
      </w:r>
    </w:p>
    <w:p w:rsidR="00EE5FC5" w:rsidRDefault="00EE5FC5" w:rsidP="00EE5FC5">
      <w:pPr>
        <w:jc w:val="right"/>
      </w:pPr>
      <w:r>
        <w:t>Devang Vyas (</w:t>
      </w:r>
      <w:hyperlink r:id="rId9" w:history="1">
        <w:r w:rsidRPr="00521914">
          <w:rPr>
            <w:rStyle w:val="Hyperlink"/>
            <w:sz w:val="20"/>
          </w:rPr>
          <w:t>devang.vyas@creativevirtual.com</w:t>
        </w:r>
      </w:hyperlink>
      <w:r>
        <w:t>)</w:t>
      </w:r>
    </w:p>
    <w:p w:rsidR="00EE5FC5" w:rsidRDefault="00EE5FC5" w:rsidP="00EE5FC5">
      <w:pPr>
        <w:jc w:val="right"/>
      </w:pPr>
    </w:p>
    <w:p w:rsidR="00450555" w:rsidRDefault="00450555">
      <w:pPr>
        <w:jc w:val="right"/>
      </w:pPr>
    </w:p>
    <w:p w:rsidR="002F43EC" w:rsidRDefault="002F43EC">
      <w:pPr>
        <w:jc w:val="right"/>
      </w:pPr>
    </w:p>
    <w:p w:rsidR="002F43EC" w:rsidRDefault="002F43EC">
      <w:pPr>
        <w:jc w:val="right"/>
      </w:pPr>
    </w:p>
    <w:p w:rsidR="002F43EC" w:rsidRDefault="002F43EC">
      <w:pPr>
        <w:jc w:val="right"/>
      </w:pPr>
    </w:p>
    <w:p w:rsidR="00B553E5" w:rsidRDefault="00B553E5">
      <w:pPr>
        <w:jc w:val="right"/>
      </w:pPr>
    </w:p>
    <w:p w:rsidR="00334EB3" w:rsidRDefault="00334EB3" w:rsidP="00334EB3">
      <w:pPr>
        <w:jc w:val="center"/>
        <w:rPr>
          <w:b/>
        </w:rPr>
      </w:pPr>
      <w:r w:rsidRPr="00334EB3">
        <w:rPr>
          <w:b/>
        </w:rPr>
        <w:t>Distribution List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0"/>
        <w:gridCol w:w="4230"/>
      </w:tblGrid>
      <w:tr w:rsidR="00334EB3" w:rsidRPr="00004211">
        <w:trPr>
          <w:jc w:val="center"/>
        </w:trPr>
        <w:tc>
          <w:tcPr>
            <w:tcW w:w="900" w:type="dxa"/>
            <w:tcBorders>
              <w:top w:val="single" w:sz="12" w:space="0" w:color="999999"/>
              <w:left w:val="nil"/>
              <w:bottom w:val="single" w:sz="2" w:space="0" w:color="999999"/>
              <w:right w:val="nil"/>
              <w:tl2br w:val="nil"/>
              <w:tr2bl w:val="nil"/>
            </w:tcBorders>
          </w:tcPr>
          <w:p w:rsidR="00334EB3" w:rsidRPr="00004211" w:rsidRDefault="00334EB3" w:rsidP="00004211">
            <w:pPr>
              <w:jc w:val="center"/>
              <w:rPr>
                <w:b/>
              </w:rPr>
            </w:pPr>
            <w:r>
              <w:t>Sr. No.</w:t>
            </w:r>
          </w:p>
        </w:tc>
        <w:tc>
          <w:tcPr>
            <w:tcW w:w="4230" w:type="dxa"/>
            <w:tcBorders>
              <w:top w:val="single" w:sz="12" w:space="0" w:color="999999"/>
              <w:left w:val="nil"/>
              <w:bottom w:val="single" w:sz="2" w:space="0" w:color="999999"/>
              <w:right w:val="nil"/>
              <w:tl2br w:val="nil"/>
              <w:tr2bl w:val="nil"/>
            </w:tcBorders>
          </w:tcPr>
          <w:p w:rsidR="00334EB3" w:rsidRPr="00004211" w:rsidRDefault="00334EB3" w:rsidP="00004211">
            <w:pPr>
              <w:jc w:val="center"/>
              <w:rPr>
                <w:b/>
              </w:rPr>
            </w:pPr>
            <w:r>
              <w:t>Name</w:t>
            </w:r>
          </w:p>
        </w:tc>
      </w:tr>
      <w:tr w:rsidR="00334EB3" w:rsidRPr="00004211">
        <w:trPr>
          <w:jc w:val="center"/>
        </w:trPr>
        <w:tc>
          <w:tcPr>
            <w:tcW w:w="900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  <w:tl2br w:val="nil"/>
              <w:tr2bl w:val="nil"/>
            </w:tcBorders>
            <w:shd w:val="clear" w:color="auto" w:fill="E6E6E6"/>
          </w:tcPr>
          <w:p w:rsidR="00334EB3" w:rsidRPr="00334EB3" w:rsidRDefault="00334EB3" w:rsidP="009168D3">
            <w:pPr>
              <w:numPr>
                <w:ilvl w:val="0"/>
                <w:numId w:val="2"/>
              </w:numPr>
              <w:jc w:val="center"/>
            </w:pPr>
          </w:p>
        </w:tc>
        <w:tc>
          <w:tcPr>
            <w:tcW w:w="4230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  <w:tl2br w:val="nil"/>
              <w:tr2bl w:val="nil"/>
            </w:tcBorders>
            <w:shd w:val="clear" w:color="auto" w:fill="E6E6E6"/>
          </w:tcPr>
          <w:p w:rsidR="00334EB3" w:rsidRPr="00004211" w:rsidRDefault="00B553E5" w:rsidP="00004211">
            <w:pPr>
              <w:jc w:val="center"/>
              <w:rPr>
                <w:b/>
              </w:rPr>
            </w:pPr>
            <w:r>
              <w:rPr>
                <w:b/>
              </w:rPr>
              <w:t>Creative Virtual</w:t>
            </w:r>
          </w:p>
        </w:tc>
      </w:tr>
    </w:tbl>
    <w:p w:rsidR="00334EB3" w:rsidRDefault="00334EB3" w:rsidP="00334EB3">
      <w:pPr>
        <w:jc w:val="center"/>
        <w:rPr>
          <w:b/>
        </w:rPr>
      </w:pPr>
    </w:p>
    <w:p w:rsidR="00B553E5" w:rsidRPr="00334EB3" w:rsidRDefault="00B553E5" w:rsidP="00334EB3">
      <w:pPr>
        <w:jc w:val="center"/>
        <w:rPr>
          <w:b/>
        </w:rPr>
      </w:pPr>
    </w:p>
    <w:p w:rsidR="005061A6" w:rsidRDefault="005061A6" w:rsidP="000722EB">
      <w:pPr>
        <w:pStyle w:val="TOC3"/>
        <w:tabs>
          <w:tab w:val="left" w:leader="dot" w:pos="9168"/>
        </w:tabs>
        <w:spacing w:after="0" w:line="240" w:lineRule="auto"/>
        <w:ind w:left="0"/>
        <w:rPr>
          <w:rStyle w:val="Hyperlink"/>
          <w:rFonts w:cs="Arial"/>
          <w:b/>
          <w:noProof/>
          <w:color w:val="000080"/>
          <w:sz w:val="32"/>
          <w:u w:val="none"/>
          <w:lang w:val="en-NZ"/>
        </w:rPr>
      </w:pPr>
    </w:p>
    <w:p w:rsidR="000722EB" w:rsidRPr="0079765F" w:rsidRDefault="005061A6" w:rsidP="005061A6">
      <w:pPr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</w:pPr>
      <w:r w:rsidRPr="0079765F"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  <w:br w:type="page"/>
      </w:r>
      <w:r w:rsidR="000722EB" w:rsidRPr="0079765F"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  <w:lastRenderedPageBreak/>
        <w:t>Document History</w:t>
      </w:r>
    </w:p>
    <w:tbl>
      <w:tblPr>
        <w:tblStyle w:val="TableGrid"/>
        <w:tblW w:w="8928" w:type="dxa"/>
        <w:tblLayout w:type="fixed"/>
        <w:tblLook w:val="01E0" w:firstRow="1" w:lastRow="1" w:firstColumn="1" w:lastColumn="1" w:noHBand="0" w:noVBand="0"/>
      </w:tblPr>
      <w:tblGrid>
        <w:gridCol w:w="1434"/>
        <w:gridCol w:w="942"/>
        <w:gridCol w:w="4611"/>
        <w:gridCol w:w="1941"/>
      </w:tblGrid>
      <w:tr w:rsidR="000722EB" w:rsidRPr="00660563" w:rsidTr="005B4AEA">
        <w:trPr>
          <w:trHeight w:val="135"/>
        </w:trPr>
        <w:tc>
          <w:tcPr>
            <w:tcW w:w="1434" w:type="dxa"/>
          </w:tcPr>
          <w:p w:rsidR="000722EB" w:rsidRPr="005B4AEA" w:rsidRDefault="000722EB" w:rsidP="00660563">
            <w:pPr>
              <w:jc w:val="center"/>
              <w:rPr>
                <w:b/>
                <w:bCs/>
                <w:iCs/>
                <w:szCs w:val="20"/>
              </w:rPr>
            </w:pPr>
            <w:r w:rsidRPr="005B4AEA">
              <w:rPr>
                <w:b/>
                <w:bCs/>
                <w:iCs/>
                <w:szCs w:val="20"/>
              </w:rPr>
              <w:t>Date</w:t>
            </w:r>
          </w:p>
        </w:tc>
        <w:tc>
          <w:tcPr>
            <w:tcW w:w="942" w:type="dxa"/>
          </w:tcPr>
          <w:p w:rsidR="000722EB" w:rsidRPr="005B4AEA" w:rsidRDefault="000722EB" w:rsidP="00E025A9">
            <w:pPr>
              <w:ind w:right="-257"/>
              <w:rPr>
                <w:b/>
                <w:bCs/>
                <w:iCs/>
                <w:szCs w:val="20"/>
              </w:rPr>
            </w:pPr>
            <w:r w:rsidRPr="005B4AEA">
              <w:rPr>
                <w:b/>
                <w:bCs/>
                <w:iCs/>
                <w:szCs w:val="20"/>
              </w:rPr>
              <w:t>Version</w:t>
            </w:r>
          </w:p>
        </w:tc>
        <w:tc>
          <w:tcPr>
            <w:tcW w:w="4611" w:type="dxa"/>
          </w:tcPr>
          <w:p w:rsidR="000722EB" w:rsidRPr="005B4AEA" w:rsidRDefault="000722EB" w:rsidP="00660563">
            <w:pPr>
              <w:jc w:val="center"/>
              <w:rPr>
                <w:b/>
                <w:bCs/>
                <w:iCs/>
                <w:szCs w:val="20"/>
              </w:rPr>
            </w:pPr>
            <w:r w:rsidRPr="005B4AEA">
              <w:rPr>
                <w:b/>
                <w:bCs/>
                <w:iCs/>
                <w:szCs w:val="20"/>
              </w:rPr>
              <w:t>Description of Change</w:t>
            </w:r>
          </w:p>
        </w:tc>
        <w:tc>
          <w:tcPr>
            <w:tcW w:w="1941" w:type="dxa"/>
          </w:tcPr>
          <w:p w:rsidR="000722EB" w:rsidRPr="005B4AEA" w:rsidRDefault="000722EB" w:rsidP="00660563">
            <w:pPr>
              <w:jc w:val="center"/>
              <w:rPr>
                <w:b/>
                <w:bCs/>
                <w:szCs w:val="20"/>
              </w:rPr>
            </w:pPr>
            <w:r w:rsidRPr="005B4AEA">
              <w:rPr>
                <w:b/>
                <w:bCs/>
                <w:szCs w:val="20"/>
              </w:rPr>
              <w:t>Author</w:t>
            </w:r>
          </w:p>
        </w:tc>
      </w:tr>
      <w:tr w:rsidR="000722EB" w:rsidRPr="00660563" w:rsidTr="005B4AEA">
        <w:trPr>
          <w:trHeight w:val="135"/>
        </w:trPr>
        <w:tc>
          <w:tcPr>
            <w:tcW w:w="1434" w:type="dxa"/>
          </w:tcPr>
          <w:p w:rsidR="000722EB" w:rsidRPr="00E025A9" w:rsidRDefault="00B95255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03</w:t>
            </w:r>
            <w:r w:rsidR="00C571C6" w:rsidRPr="00E025A9">
              <w:rPr>
                <w:szCs w:val="20"/>
              </w:rPr>
              <w:t>-</w:t>
            </w:r>
            <w:r w:rsidRPr="00E025A9">
              <w:rPr>
                <w:szCs w:val="20"/>
              </w:rPr>
              <w:t>Sep</w:t>
            </w:r>
            <w:r w:rsidR="000722EB" w:rsidRPr="00E025A9">
              <w:rPr>
                <w:szCs w:val="20"/>
              </w:rPr>
              <w:t>-2009</w:t>
            </w:r>
          </w:p>
        </w:tc>
        <w:tc>
          <w:tcPr>
            <w:tcW w:w="942" w:type="dxa"/>
          </w:tcPr>
          <w:p w:rsidR="001E6A69" w:rsidRPr="00E025A9" w:rsidRDefault="000722EB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0.1</w:t>
            </w:r>
          </w:p>
        </w:tc>
        <w:tc>
          <w:tcPr>
            <w:tcW w:w="4611" w:type="dxa"/>
          </w:tcPr>
          <w:p w:rsidR="001E6A69" w:rsidRPr="00E025A9" w:rsidRDefault="000722EB">
            <w:pPr>
              <w:spacing w:beforeLines="40" w:before="96" w:afterLines="40" w:after="96" w:line="0" w:lineRule="atLeast"/>
              <w:rPr>
                <w:szCs w:val="20"/>
              </w:rPr>
            </w:pPr>
            <w:r w:rsidRPr="00E025A9">
              <w:rPr>
                <w:szCs w:val="20"/>
              </w:rPr>
              <w:t>Initial draft</w:t>
            </w:r>
            <w:r w:rsidR="006021A6" w:rsidRPr="00E025A9">
              <w:rPr>
                <w:szCs w:val="20"/>
              </w:rPr>
              <w:t xml:space="preserve">. </w:t>
            </w:r>
            <w:r w:rsidR="00B95255" w:rsidRPr="00E025A9">
              <w:rPr>
                <w:szCs w:val="20"/>
              </w:rPr>
              <w:t>Creating build instructions for V_Engine source code.</w:t>
            </w:r>
          </w:p>
        </w:tc>
        <w:tc>
          <w:tcPr>
            <w:tcW w:w="1941" w:type="dxa"/>
          </w:tcPr>
          <w:p w:rsidR="00CD54BF" w:rsidRPr="00E025A9" w:rsidRDefault="00B95255" w:rsidP="00C65DFC">
            <w:pPr>
              <w:spacing w:beforeLines="40" w:before="96" w:afterLines="40" w:after="96"/>
              <w:rPr>
                <w:rFonts w:cs="Arial"/>
                <w:i/>
                <w:color w:val="333333"/>
                <w:sz w:val="40"/>
                <w:szCs w:val="20"/>
              </w:rPr>
            </w:pPr>
            <w:r w:rsidRPr="00E025A9">
              <w:rPr>
                <w:szCs w:val="20"/>
              </w:rPr>
              <w:t>William Lewis</w:t>
            </w:r>
          </w:p>
        </w:tc>
      </w:tr>
      <w:tr w:rsidR="00134F74" w:rsidRPr="00660563" w:rsidTr="005B4AEA">
        <w:trPr>
          <w:trHeight w:val="135"/>
        </w:trPr>
        <w:tc>
          <w:tcPr>
            <w:tcW w:w="1434" w:type="dxa"/>
          </w:tcPr>
          <w:p w:rsidR="00134F74" w:rsidRPr="00E025A9" w:rsidRDefault="00134F74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04-Sep-2009</w:t>
            </w:r>
          </w:p>
        </w:tc>
        <w:tc>
          <w:tcPr>
            <w:tcW w:w="942" w:type="dxa"/>
          </w:tcPr>
          <w:p w:rsidR="001E6A69" w:rsidRPr="00E025A9" w:rsidRDefault="00134F74" w:rsidP="00C65DFC">
            <w:pPr>
              <w:spacing w:beforeLines="40" w:before="96" w:afterLines="40" w:after="96"/>
              <w:rPr>
                <w:rFonts w:cs="Arial"/>
                <w:i/>
                <w:color w:val="333333"/>
                <w:sz w:val="40"/>
                <w:szCs w:val="20"/>
              </w:rPr>
            </w:pPr>
            <w:r w:rsidRPr="00E025A9">
              <w:rPr>
                <w:szCs w:val="20"/>
              </w:rPr>
              <w:t>1.0</w:t>
            </w:r>
          </w:p>
        </w:tc>
        <w:tc>
          <w:tcPr>
            <w:tcW w:w="4611" w:type="dxa"/>
          </w:tcPr>
          <w:p w:rsidR="001E6A69" w:rsidRPr="00E025A9" w:rsidRDefault="00134F74" w:rsidP="00C65DFC">
            <w:pPr>
              <w:spacing w:beforeLines="40" w:before="96" w:afterLines="40" w:after="96"/>
              <w:rPr>
                <w:rFonts w:cs="Arial"/>
                <w:i/>
                <w:color w:val="333333"/>
                <w:sz w:val="40"/>
                <w:szCs w:val="20"/>
              </w:rPr>
            </w:pPr>
            <w:r w:rsidRPr="00E025A9">
              <w:rPr>
                <w:szCs w:val="20"/>
              </w:rPr>
              <w:t>Reviewed and Updated</w:t>
            </w:r>
          </w:p>
        </w:tc>
        <w:tc>
          <w:tcPr>
            <w:tcW w:w="1941" w:type="dxa"/>
          </w:tcPr>
          <w:p w:rsidR="00CD54BF" w:rsidRPr="00E025A9" w:rsidRDefault="00134F74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Avinash Gohil</w:t>
            </w:r>
          </w:p>
        </w:tc>
      </w:tr>
      <w:tr w:rsidR="00F95EC2" w:rsidRPr="00660563" w:rsidTr="005B4AEA">
        <w:trPr>
          <w:trHeight w:val="135"/>
        </w:trPr>
        <w:tc>
          <w:tcPr>
            <w:tcW w:w="1434" w:type="dxa"/>
          </w:tcPr>
          <w:p w:rsidR="00F95EC2" w:rsidRPr="00E025A9" w:rsidRDefault="00F95EC2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29-Sep-09</w:t>
            </w:r>
          </w:p>
        </w:tc>
        <w:tc>
          <w:tcPr>
            <w:tcW w:w="942" w:type="dxa"/>
          </w:tcPr>
          <w:p w:rsidR="001E6A69" w:rsidRPr="00E025A9" w:rsidRDefault="00F95EC2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1.1</w:t>
            </w:r>
          </w:p>
        </w:tc>
        <w:tc>
          <w:tcPr>
            <w:tcW w:w="4611" w:type="dxa"/>
          </w:tcPr>
          <w:p w:rsidR="001E6A69" w:rsidRPr="00E025A9" w:rsidRDefault="00F95EC2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Updated to set Environment variable for ICU</w:t>
            </w:r>
            <w:r w:rsidR="0081267F" w:rsidRPr="00E025A9">
              <w:rPr>
                <w:szCs w:val="20"/>
              </w:rPr>
              <w:t xml:space="preserve"> and Python Installation</w:t>
            </w:r>
          </w:p>
        </w:tc>
        <w:tc>
          <w:tcPr>
            <w:tcW w:w="1941" w:type="dxa"/>
          </w:tcPr>
          <w:p w:rsidR="00CD54BF" w:rsidRPr="00E025A9" w:rsidRDefault="00F95EC2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Mayur Panchal</w:t>
            </w:r>
          </w:p>
        </w:tc>
      </w:tr>
      <w:tr w:rsidR="00660563" w:rsidRPr="00660563" w:rsidTr="005B4AEA">
        <w:trPr>
          <w:trHeight w:val="135"/>
        </w:trPr>
        <w:tc>
          <w:tcPr>
            <w:tcW w:w="1434" w:type="dxa"/>
          </w:tcPr>
          <w:p w:rsidR="0007053B" w:rsidRPr="00E025A9" w:rsidRDefault="0007053B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01-Oct-2009</w:t>
            </w:r>
          </w:p>
        </w:tc>
        <w:tc>
          <w:tcPr>
            <w:tcW w:w="942" w:type="dxa"/>
          </w:tcPr>
          <w:p w:rsidR="001E6A69" w:rsidRPr="00E025A9" w:rsidRDefault="00F25B12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</w:t>
            </w:r>
            <w:r w:rsidR="0007053B" w:rsidRPr="00E025A9">
              <w:rPr>
                <w:szCs w:val="20"/>
              </w:rPr>
              <w:t>.0</w:t>
            </w:r>
          </w:p>
        </w:tc>
        <w:tc>
          <w:tcPr>
            <w:tcW w:w="4611" w:type="dxa"/>
          </w:tcPr>
          <w:p w:rsidR="001E6A69" w:rsidRPr="00E025A9" w:rsidRDefault="0007053B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Reviewed and Updated</w:t>
            </w:r>
          </w:p>
        </w:tc>
        <w:tc>
          <w:tcPr>
            <w:tcW w:w="1941" w:type="dxa"/>
          </w:tcPr>
          <w:p w:rsidR="00CD54BF" w:rsidRPr="00E025A9" w:rsidRDefault="0007053B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Avinash Gohil</w:t>
            </w:r>
          </w:p>
        </w:tc>
      </w:tr>
      <w:tr w:rsidR="007A5FBD" w:rsidRPr="00660563" w:rsidTr="005B4AEA">
        <w:trPr>
          <w:trHeight w:val="135"/>
        </w:trPr>
        <w:tc>
          <w:tcPr>
            <w:tcW w:w="1434" w:type="dxa"/>
          </w:tcPr>
          <w:p w:rsidR="007A5FBD" w:rsidRPr="00E025A9" w:rsidRDefault="007A5FBD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26-Oct-2009</w:t>
            </w:r>
          </w:p>
        </w:tc>
        <w:tc>
          <w:tcPr>
            <w:tcW w:w="942" w:type="dxa"/>
          </w:tcPr>
          <w:p w:rsidR="001E6A69" w:rsidRPr="00E025A9" w:rsidRDefault="007A5FBD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2.1</w:t>
            </w:r>
          </w:p>
        </w:tc>
        <w:tc>
          <w:tcPr>
            <w:tcW w:w="4611" w:type="dxa"/>
          </w:tcPr>
          <w:p w:rsidR="001E6A69" w:rsidRPr="00E025A9" w:rsidRDefault="004963CC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Updated Deployment Strategy</w:t>
            </w:r>
          </w:p>
        </w:tc>
        <w:tc>
          <w:tcPr>
            <w:tcW w:w="1941" w:type="dxa"/>
          </w:tcPr>
          <w:p w:rsidR="00CD54BF" w:rsidRPr="00E025A9" w:rsidRDefault="007A5FBD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Mayur Panchal / Sonal Quadros</w:t>
            </w:r>
          </w:p>
        </w:tc>
      </w:tr>
      <w:tr w:rsidR="00660563" w:rsidRPr="00660563" w:rsidTr="005B4AEA">
        <w:trPr>
          <w:trHeight w:val="135"/>
        </w:trPr>
        <w:tc>
          <w:tcPr>
            <w:tcW w:w="1434" w:type="dxa"/>
          </w:tcPr>
          <w:p w:rsidR="004963CC" w:rsidRPr="00E025A9" w:rsidRDefault="00FA438A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28</w:t>
            </w:r>
            <w:r w:rsidR="004963CC" w:rsidRPr="00E025A9">
              <w:rPr>
                <w:szCs w:val="20"/>
              </w:rPr>
              <w:t>-Oct-2009</w:t>
            </w:r>
          </w:p>
        </w:tc>
        <w:tc>
          <w:tcPr>
            <w:tcW w:w="942" w:type="dxa"/>
          </w:tcPr>
          <w:p w:rsidR="001E6A69" w:rsidRPr="00E025A9" w:rsidRDefault="00FA438A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2.2</w:t>
            </w:r>
          </w:p>
        </w:tc>
        <w:tc>
          <w:tcPr>
            <w:tcW w:w="4611" w:type="dxa"/>
          </w:tcPr>
          <w:p w:rsidR="001E6A69" w:rsidRPr="00E025A9" w:rsidRDefault="004963CC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Reviewed and Updated</w:t>
            </w:r>
          </w:p>
        </w:tc>
        <w:tc>
          <w:tcPr>
            <w:tcW w:w="1941" w:type="dxa"/>
          </w:tcPr>
          <w:p w:rsidR="00CD54BF" w:rsidRPr="00E025A9" w:rsidRDefault="004963CC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Avinash Gohil</w:t>
            </w:r>
          </w:p>
        </w:tc>
      </w:tr>
      <w:tr w:rsidR="00FA438A" w:rsidRPr="00660563" w:rsidTr="005B4AEA">
        <w:trPr>
          <w:trHeight w:val="135"/>
        </w:trPr>
        <w:tc>
          <w:tcPr>
            <w:tcW w:w="1434" w:type="dxa"/>
          </w:tcPr>
          <w:p w:rsidR="00FA438A" w:rsidRPr="00E025A9" w:rsidRDefault="00FA438A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30-Oct-2009</w:t>
            </w:r>
          </w:p>
        </w:tc>
        <w:tc>
          <w:tcPr>
            <w:tcW w:w="942" w:type="dxa"/>
          </w:tcPr>
          <w:p w:rsidR="001E6A69" w:rsidRPr="00E025A9" w:rsidRDefault="00FA438A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2.3</w:t>
            </w:r>
          </w:p>
        </w:tc>
        <w:tc>
          <w:tcPr>
            <w:tcW w:w="4611" w:type="dxa"/>
          </w:tcPr>
          <w:p w:rsidR="001E6A69" w:rsidRPr="00E025A9" w:rsidRDefault="005B2751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Incorporated r</w:t>
            </w:r>
            <w:r w:rsidR="00FA438A" w:rsidRPr="00E025A9">
              <w:rPr>
                <w:szCs w:val="20"/>
              </w:rPr>
              <w:t xml:space="preserve">eview Comments </w:t>
            </w:r>
            <w:r w:rsidRPr="00E025A9">
              <w:rPr>
                <w:szCs w:val="20"/>
              </w:rPr>
              <w:t>from Thenappan (Test lead).</w:t>
            </w:r>
          </w:p>
        </w:tc>
        <w:tc>
          <w:tcPr>
            <w:tcW w:w="1941" w:type="dxa"/>
          </w:tcPr>
          <w:p w:rsidR="00CD54BF" w:rsidRPr="00E025A9" w:rsidRDefault="00FA438A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Mayur Panchal / Sonal Quadros</w:t>
            </w:r>
          </w:p>
        </w:tc>
      </w:tr>
      <w:tr w:rsidR="00660563" w:rsidRPr="00660563" w:rsidTr="005B4AEA">
        <w:trPr>
          <w:trHeight w:val="135"/>
        </w:trPr>
        <w:tc>
          <w:tcPr>
            <w:tcW w:w="1434" w:type="dxa"/>
          </w:tcPr>
          <w:p w:rsidR="00514C9E" w:rsidRPr="00E025A9" w:rsidRDefault="00021770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02</w:t>
            </w:r>
            <w:r w:rsidR="00514C9E" w:rsidRPr="00E025A9">
              <w:rPr>
                <w:szCs w:val="20"/>
              </w:rPr>
              <w:t>-</w:t>
            </w:r>
            <w:r w:rsidRPr="00E025A9">
              <w:rPr>
                <w:szCs w:val="20"/>
              </w:rPr>
              <w:t>Nov</w:t>
            </w:r>
            <w:r w:rsidR="00514C9E" w:rsidRPr="00E025A9">
              <w:rPr>
                <w:szCs w:val="20"/>
              </w:rPr>
              <w:t>-2009</w:t>
            </w:r>
          </w:p>
        </w:tc>
        <w:tc>
          <w:tcPr>
            <w:tcW w:w="942" w:type="dxa"/>
          </w:tcPr>
          <w:p w:rsidR="001E6A69" w:rsidRPr="00E025A9" w:rsidRDefault="00514C9E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3.0</w:t>
            </w:r>
          </w:p>
        </w:tc>
        <w:tc>
          <w:tcPr>
            <w:tcW w:w="4611" w:type="dxa"/>
          </w:tcPr>
          <w:p w:rsidR="001E6A69" w:rsidRPr="00E025A9" w:rsidRDefault="00514C9E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Reviewed and Updated</w:t>
            </w:r>
          </w:p>
        </w:tc>
        <w:tc>
          <w:tcPr>
            <w:tcW w:w="1941" w:type="dxa"/>
          </w:tcPr>
          <w:p w:rsidR="00CD54BF" w:rsidRPr="00E025A9" w:rsidRDefault="0049535C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Thenappan Palaniappan</w:t>
            </w:r>
          </w:p>
        </w:tc>
      </w:tr>
      <w:tr w:rsidR="00C35C35" w:rsidRPr="00660563" w:rsidTr="005B4AEA">
        <w:trPr>
          <w:trHeight w:val="135"/>
        </w:trPr>
        <w:tc>
          <w:tcPr>
            <w:tcW w:w="1434" w:type="dxa"/>
          </w:tcPr>
          <w:p w:rsidR="00C35C35" w:rsidRPr="00E025A9" w:rsidRDefault="00C35C35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21-Nov-2009</w:t>
            </w:r>
          </w:p>
        </w:tc>
        <w:tc>
          <w:tcPr>
            <w:tcW w:w="942" w:type="dxa"/>
          </w:tcPr>
          <w:p w:rsidR="001E6A69" w:rsidRPr="00E025A9" w:rsidRDefault="00C35C35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3.1</w:t>
            </w:r>
          </w:p>
        </w:tc>
        <w:tc>
          <w:tcPr>
            <w:tcW w:w="4611" w:type="dxa"/>
          </w:tcPr>
          <w:p w:rsidR="001E6A69" w:rsidRPr="00E025A9" w:rsidRDefault="00C80FD7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Added build instruction</w:t>
            </w:r>
            <w:r w:rsidR="007617AE" w:rsidRPr="00E025A9">
              <w:rPr>
                <w:szCs w:val="20"/>
              </w:rPr>
              <w:t>s</w:t>
            </w:r>
            <w:r w:rsidRPr="00E025A9">
              <w:rPr>
                <w:szCs w:val="20"/>
              </w:rPr>
              <w:t xml:space="preserve"> for DLLs required by V-Builder</w:t>
            </w:r>
          </w:p>
        </w:tc>
        <w:tc>
          <w:tcPr>
            <w:tcW w:w="1941" w:type="dxa"/>
          </w:tcPr>
          <w:p w:rsidR="00CD54BF" w:rsidRPr="00E025A9" w:rsidRDefault="00083D71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 xml:space="preserve">Bhushan </w:t>
            </w:r>
            <w:r w:rsidR="005225BC" w:rsidRPr="00E025A9">
              <w:rPr>
                <w:szCs w:val="20"/>
              </w:rPr>
              <w:t>Mhatre</w:t>
            </w:r>
          </w:p>
        </w:tc>
      </w:tr>
      <w:tr w:rsidR="00660563" w:rsidRPr="00660563" w:rsidTr="005B4AEA">
        <w:trPr>
          <w:trHeight w:val="135"/>
        </w:trPr>
        <w:tc>
          <w:tcPr>
            <w:tcW w:w="1434" w:type="dxa"/>
          </w:tcPr>
          <w:p w:rsidR="000103F5" w:rsidRPr="00E025A9" w:rsidRDefault="000103F5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24-Nov-2009</w:t>
            </w:r>
          </w:p>
        </w:tc>
        <w:tc>
          <w:tcPr>
            <w:tcW w:w="942" w:type="dxa"/>
          </w:tcPr>
          <w:p w:rsidR="001E6A69" w:rsidRPr="00E025A9" w:rsidRDefault="000103F5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3.2</w:t>
            </w:r>
          </w:p>
        </w:tc>
        <w:tc>
          <w:tcPr>
            <w:tcW w:w="4611" w:type="dxa"/>
          </w:tcPr>
          <w:p w:rsidR="001E6A69" w:rsidRPr="00E025A9" w:rsidRDefault="000103F5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Reviewed and Updated</w:t>
            </w:r>
          </w:p>
        </w:tc>
        <w:tc>
          <w:tcPr>
            <w:tcW w:w="1941" w:type="dxa"/>
          </w:tcPr>
          <w:p w:rsidR="00CD54BF" w:rsidRPr="00E025A9" w:rsidRDefault="000103F5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Avinash Gohil</w:t>
            </w:r>
          </w:p>
        </w:tc>
      </w:tr>
      <w:tr w:rsidR="006D6163" w:rsidRPr="00660563" w:rsidTr="005B4AEA">
        <w:trPr>
          <w:trHeight w:val="135"/>
        </w:trPr>
        <w:tc>
          <w:tcPr>
            <w:tcW w:w="1434" w:type="dxa"/>
          </w:tcPr>
          <w:p w:rsidR="006D6163" w:rsidRPr="00E025A9" w:rsidRDefault="006D6163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27-Nov-2009</w:t>
            </w:r>
          </w:p>
        </w:tc>
        <w:tc>
          <w:tcPr>
            <w:tcW w:w="942" w:type="dxa"/>
          </w:tcPr>
          <w:p w:rsidR="001E6A69" w:rsidRPr="00E025A9" w:rsidRDefault="006D6163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4.0</w:t>
            </w:r>
          </w:p>
        </w:tc>
        <w:tc>
          <w:tcPr>
            <w:tcW w:w="4611" w:type="dxa"/>
          </w:tcPr>
          <w:p w:rsidR="001E6A69" w:rsidRPr="00E025A9" w:rsidRDefault="006D6163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Reviewed</w:t>
            </w:r>
          </w:p>
        </w:tc>
        <w:tc>
          <w:tcPr>
            <w:tcW w:w="1941" w:type="dxa"/>
          </w:tcPr>
          <w:p w:rsidR="00CD54BF" w:rsidRPr="00E025A9" w:rsidRDefault="006D6163" w:rsidP="00C65DFC">
            <w:pPr>
              <w:spacing w:beforeLines="40" w:before="96" w:afterLines="40" w:after="96"/>
              <w:rPr>
                <w:rFonts w:cs="Arial"/>
                <w:i/>
                <w:color w:val="333333"/>
                <w:sz w:val="40"/>
                <w:szCs w:val="20"/>
              </w:rPr>
            </w:pPr>
            <w:r w:rsidRPr="00E025A9">
              <w:rPr>
                <w:szCs w:val="20"/>
              </w:rPr>
              <w:t>Thenappan Palaniappan</w:t>
            </w:r>
          </w:p>
        </w:tc>
      </w:tr>
      <w:tr w:rsidR="009B226D" w:rsidRPr="00660563" w:rsidTr="005B4AEA">
        <w:trPr>
          <w:trHeight w:val="135"/>
        </w:trPr>
        <w:tc>
          <w:tcPr>
            <w:tcW w:w="1434" w:type="dxa"/>
          </w:tcPr>
          <w:p w:rsidR="009B226D" w:rsidRPr="00E025A9" w:rsidRDefault="009B226D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3-Dec-2009</w:t>
            </w:r>
          </w:p>
        </w:tc>
        <w:tc>
          <w:tcPr>
            <w:tcW w:w="942" w:type="dxa"/>
          </w:tcPr>
          <w:p w:rsidR="001E6A69" w:rsidRPr="00E025A9" w:rsidRDefault="009B226D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4.1</w:t>
            </w:r>
          </w:p>
        </w:tc>
        <w:tc>
          <w:tcPr>
            <w:tcW w:w="4611" w:type="dxa"/>
          </w:tcPr>
          <w:p w:rsidR="001E6A69" w:rsidRPr="00E025A9" w:rsidRDefault="009B226D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Updated as per review comments</w:t>
            </w:r>
            <w:r w:rsidR="00503F87" w:rsidRPr="00E025A9">
              <w:rPr>
                <w:szCs w:val="20"/>
              </w:rPr>
              <w:t xml:space="preserve"> received from Peter Behrend</w:t>
            </w:r>
          </w:p>
        </w:tc>
        <w:tc>
          <w:tcPr>
            <w:tcW w:w="1941" w:type="dxa"/>
          </w:tcPr>
          <w:p w:rsidR="00CD54BF" w:rsidRPr="00E025A9" w:rsidRDefault="009B226D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Sonal Quadros</w:t>
            </w:r>
            <w:r w:rsidR="00503F87" w:rsidRPr="00E025A9">
              <w:rPr>
                <w:szCs w:val="20"/>
              </w:rPr>
              <w:t>/</w:t>
            </w:r>
            <w:r w:rsidR="00C21BE2" w:rsidRPr="00E025A9">
              <w:rPr>
                <w:szCs w:val="20"/>
              </w:rPr>
              <w:t xml:space="preserve"> </w:t>
            </w:r>
            <w:r w:rsidR="00503F87" w:rsidRPr="00E025A9">
              <w:rPr>
                <w:szCs w:val="20"/>
              </w:rPr>
              <w:t>Elizabeth Cherian</w:t>
            </w:r>
          </w:p>
        </w:tc>
      </w:tr>
      <w:tr w:rsidR="002271D6" w:rsidRPr="00660563" w:rsidTr="005B4AEA">
        <w:trPr>
          <w:trHeight w:val="135"/>
        </w:trPr>
        <w:tc>
          <w:tcPr>
            <w:tcW w:w="1434" w:type="dxa"/>
          </w:tcPr>
          <w:p w:rsidR="002271D6" w:rsidRPr="00E025A9" w:rsidRDefault="007954A1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08</w:t>
            </w:r>
            <w:r w:rsidR="002271D6" w:rsidRPr="00E025A9">
              <w:rPr>
                <w:szCs w:val="20"/>
              </w:rPr>
              <w:t>-</w:t>
            </w:r>
            <w:r w:rsidRPr="00E025A9">
              <w:rPr>
                <w:szCs w:val="20"/>
              </w:rPr>
              <w:t>Dec</w:t>
            </w:r>
            <w:r w:rsidR="002271D6" w:rsidRPr="00E025A9">
              <w:rPr>
                <w:szCs w:val="20"/>
              </w:rPr>
              <w:t>-2009</w:t>
            </w:r>
          </w:p>
        </w:tc>
        <w:tc>
          <w:tcPr>
            <w:tcW w:w="942" w:type="dxa"/>
          </w:tcPr>
          <w:p w:rsidR="001E6A69" w:rsidRPr="00E025A9" w:rsidRDefault="002271D6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4.</w:t>
            </w:r>
            <w:r w:rsidR="007954A1" w:rsidRPr="00E025A9">
              <w:rPr>
                <w:szCs w:val="20"/>
              </w:rPr>
              <w:t>2</w:t>
            </w:r>
          </w:p>
        </w:tc>
        <w:tc>
          <w:tcPr>
            <w:tcW w:w="4611" w:type="dxa"/>
          </w:tcPr>
          <w:p w:rsidR="001E6A69" w:rsidRPr="00E025A9" w:rsidRDefault="002271D6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Reviewed and Updated</w:t>
            </w:r>
          </w:p>
        </w:tc>
        <w:tc>
          <w:tcPr>
            <w:tcW w:w="1941" w:type="dxa"/>
          </w:tcPr>
          <w:p w:rsidR="00CD54BF" w:rsidRPr="00E025A9" w:rsidRDefault="002271D6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William Lewis</w:t>
            </w:r>
          </w:p>
        </w:tc>
      </w:tr>
      <w:tr w:rsidR="000B46BA" w:rsidRPr="00660563" w:rsidTr="005B4AEA">
        <w:trPr>
          <w:trHeight w:val="135"/>
        </w:trPr>
        <w:tc>
          <w:tcPr>
            <w:tcW w:w="1434" w:type="dxa"/>
          </w:tcPr>
          <w:p w:rsidR="000B46BA" w:rsidRPr="00E025A9" w:rsidRDefault="000B46BA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14-Dec-2009</w:t>
            </w:r>
          </w:p>
        </w:tc>
        <w:tc>
          <w:tcPr>
            <w:tcW w:w="942" w:type="dxa"/>
          </w:tcPr>
          <w:p w:rsidR="001E6A69" w:rsidRPr="00E025A9" w:rsidRDefault="000B46BA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4.3</w:t>
            </w:r>
          </w:p>
        </w:tc>
        <w:tc>
          <w:tcPr>
            <w:tcW w:w="4611" w:type="dxa"/>
          </w:tcPr>
          <w:p w:rsidR="001E6A69" w:rsidRPr="00E025A9" w:rsidRDefault="000B46BA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Converted text in dark red to back</w:t>
            </w:r>
          </w:p>
        </w:tc>
        <w:tc>
          <w:tcPr>
            <w:tcW w:w="1941" w:type="dxa"/>
          </w:tcPr>
          <w:p w:rsidR="00CD54BF" w:rsidRPr="00E025A9" w:rsidRDefault="000B46BA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William Lewis</w:t>
            </w:r>
          </w:p>
        </w:tc>
      </w:tr>
      <w:tr w:rsidR="005D61F0" w:rsidRPr="00660563" w:rsidTr="005B4AEA">
        <w:trPr>
          <w:trHeight w:val="135"/>
        </w:trPr>
        <w:tc>
          <w:tcPr>
            <w:tcW w:w="1434" w:type="dxa"/>
          </w:tcPr>
          <w:p w:rsidR="00796BF5" w:rsidRPr="00E025A9" w:rsidRDefault="00796BF5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14-Dec-2009</w:t>
            </w:r>
          </w:p>
        </w:tc>
        <w:tc>
          <w:tcPr>
            <w:tcW w:w="942" w:type="dxa"/>
          </w:tcPr>
          <w:p w:rsidR="001E6A69" w:rsidRPr="00E025A9" w:rsidRDefault="00796BF5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5.0</w:t>
            </w:r>
          </w:p>
        </w:tc>
        <w:tc>
          <w:tcPr>
            <w:tcW w:w="4611" w:type="dxa"/>
          </w:tcPr>
          <w:p w:rsidR="00796BF5" w:rsidRPr="00E025A9" w:rsidRDefault="00796BF5" w:rsidP="00796BF5">
            <w:pPr>
              <w:rPr>
                <w:szCs w:val="20"/>
              </w:rPr>
            </w:pPr>
            <w:r w:rsidRPr="00E025A9">
              <w:rPr>
                <w:szCs w:val="20"/>
              </w:rPr>
              <w:t>Modifying version to 5.0 as no comments were received regarding the document</w:t>
            </w:r>
          </w:p>
        </w:tc>
        <w:tc>
          <w:tcPr>
            <w:tcW w:w="1941" w:type="dxa"/>
          </w:tcPr>
          <w:p w:rsidR="00796BF5" w:rsidRPr="00E025A9" w:rsidRDefault="00796BF5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William Lewis</w:t>
            </w:r>
          </w:p>
        </w:tc>
      </w:tr>
      <w:tr w:rsidR="007A3B08" w:rsidRPr="00660563" w:rsidTr="005B4AEA">
        <w:trPr>
          <w:trHeight w:val="135"/>
        </w:trPr>
        <w:tc>
          <w:tcPr>
            <w:tcW w:w="1434" w:type="dxa"/>
          </w:tcPr>
          <w:p w:rsidR="007A3B08" w:rsidRPr="00E025A9" w:rsidRDefault="007A3B08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8-Jul-2012</w:t>
            </w:r>
          </w:p>
        </w:tc>
        <w:tc>
          <w:tcPr>
            <w:tcW w:w="942" w:type="dxa"/>
          </w:tcPr>
          <w:p w:rsidR="001E6A69" w:rsidRPr="00E025A9" w:rsidRDefault="007A3B08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6.0</w:t>
            </w:r>
          </w:p>
        </w:tc>
        <w:tc>
          <w:tcPr>
            <w:tcW w:w="4611" w:type="dxa"/>
          </w:tcPr>
          <w:p w:rsidR="007A3B08" w:rsidRPr="00E025A9" w:rsidRDefault="007A3B08" w:rsidP="00796BF5">
            <w:pPr>
              <w:rPr>
                <w:szCs w:val="20"/>
              </w:rPr>
            </w:pPr>
            <w:r w:rsidRPr="00E025A9">
              <w:rPr>
                <w:szCs w:val="20"/>
              </w:rPr>
              <w:t>Updated for IBM WebSphere changes</w:t>
            </w:r>
          </w:p>
        </w:tc>
        <w:tc>
          <w:tcPr>
            <w:tcW w:w="1941" w:type="dxa"/>
          </w:tcPr>
          <w:p w:rsidR="007A3B08" w:rsidRPr="00E025A9" w:rsidRDefault="007A3B08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Praveen Pillai</w:t>
            </w:r>
          </w:p>
        </w:tc>
      </w:tr>
      <w:tr w:rsidR="00E209B0" w:rsidRPr="00660563" w:rsidTr="005B4AEA">
        <w:trPr>
          <w:trHeight w:val="135"/>
        </w:trPr>
        <w:tc>
          <w:tcPr>
            <w:tcW w:w="1434" w:type="dxa"/>
          </w:tcPr>
          <w:p w:rsidR="00E209B0" w:rsidRPr="00E025A9" w:rsidRDefault="00E209B0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21-Mar-2013</w:t>
            </w:r>
          </w:p>
        </w:tc>
        <w:tc>
          <w:tcPr>
            <w:tcW w:w="942" w:type="dxa"/>
          </w:tcPr>
          <w:p w:rsidR="001E6A69" w:rsidRPr="00E025A9" w:rsidRDefault="00E209B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7.0</w:t>
            </w:r>
          </w:p>
        </w:tc>
        <w:tc>
          <w:tcPr>
            <w:tcW w:w="4611" w:type="dxa"/>
          </w:tcPr>
          <w:p w:rsidR="00E209B0" w:rsidRPr="00E025A9" w:rsidRDefault="00E209B0" w:rsidP="00796BF5">
            <w:pPr>
              <w:rPr>
                <w:szCs w:val="20"/>
              </w:rPr>
            </w:pPr>
            <w:r w:rsidRPr="00E025A9">
              <w:rPr>
                <w:szCs w:val="20"/>
              </w:rPr>
              <w:t>Updated fo</w:t>
            </w:r>
            <w:r w:rsidR="00437222" w:rsidRPr="00E025A9">
              <w:rPr>
                <w:szCs w:val="20"/>
              </w:rPr>
              <w:t>r incorporating steps to build C</w:t>
            </w:r>
            <w:r w:rsidRPr="00E025A9">
              <w:rPr>
                <w:szCs w:val="20"/>
              </w:rPr>
              <w:t>++ VA Engine in 6</w:t>
            </w:r>
            <w:r w:rsidR="00BF1360" w:rsidRPr="00E025A9">
              <w:rPr>
                <w:szCs w:val="20"/>
              </w:rPr>
              <w:t>4</w:t>
            </w:r>
            <w:r w:rsidRPr="00E025A9">
              <w:rPr>
                <w:szCs w:val="20"/>
              </w:rPr>
              <w:t>bit.</w:t>
            </w:r>
          </w:p>
        </w:tc>
        <w:tc>
          <w:tcPr>
            <w:tcW w:w="1941" w:type="dxa"/>
          </w:tcPr>
          <w:p w:rsidR="00E209B0" w:rsidRPr="00E025A9" w:rsidRDefault="00E209B0" w:rsidP="00260390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Sampath Kumar</w:t>
            </w:r>
          </w:p>
        </w:tc>
      </w:tr>
      <w:tr w:rsidR="00BF1360" w:rsidRPr="00660563" w:rsidTr="005B4AEA">
        <w:trPr>
          <w:trHeight w:val="135"/>
        </w:trPr>
        <w:tc>
          <w:tcPr>
            <w:tcW w:w="1434" w:type="dxa"/>
          </w:tcPr>
          <w:p w:rsidR="00BF1360" w:rsidRPr="00E025A9" w:rsidRDefault="00BF1360" w:rsidP="00C65DFC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24-Feb-2014</w:t>
            </w:r>
          </w:p>
        </w:tc>
        <w:tc>
          <w:tcPr>
            <w:tcW w:w="942" w:type="dxa"/>
          </w:tcPr>
          <w:p w:rsidR="00BF1360" w:rsidRPr="00E025A9" w:rsidRDefault="00C84B59" w:rsidP="00381A3C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7.1</w:t>
            </w:r>
          </w:p>
        </w:tc>
        <w:tc>
          <w:tcPr>
            <w:tcW w:w="4611" w:type="dxa"/>
          </w:tcPr>
          <w:p w:rsidR="00BF1360" w:rsidRPr="00E025A9" w:rsidRDefault="00BF1360" w:rsidP="00381A3C">
            <w:pPr>
              <w:rPr>
                <w:szCs w:val="20"/>
              </w:rPr>
            </w:pPr>
            <w:r w:rsidRPr="00E025A9">
              <w:rPr>
                <w:szCs w:val="20"/>
              </w:rPr>
              <w:t>Updated for KBFileReadWrite DLL</w:t>
            </w:r>
          </w:p>
        </w:tc>
        <w:tc>
          <w:tcPr>
            <w:tcW w:w="1941" w:type="dxa"/>
          </w:tcPr>
          <w:p w:rsidR="00BF1360" w:rsidRPr="00E025A9" w:rsidRDefault="008719FF" w:rsidP="00381A3C">
            <w:pPr>
              <w:spacing w:beforeLines="40" w:before="96" w:afterLines="40" w:after="96"/>
              <w:rPr>
                <w:szCs w:val="20"/>
              </w:rPr>
            </w:pPr>
            <w:r w:rsidRPr="00E025A9">
              <w:rPr>
                <w:szCs w:val="20"/>
              </w:rPr>
              <w:t>Devang Vyas</w:t>
            </w:r>
          </w:p>
        </w:tc>
      </w:tr>
      <w:tr w:rsidR="00381A3C" w:rsidRPr="00660563" w:rsidTr="005B4AEA">
        <w:trPr>
          <w:trHeight w:val="135"/>
        </w:trPr>
        <w:tc>
          <w:tcPr>
            <w:tcW w:w="1434" w:type="dxa"/>
          </w:tcPr>
          <w:p w:rsidR="00381A3C" w:rsidRPr="005B4AEA" w:rsidRDefault="00381A3C" w:rsidP="00C65DFC">
            <w:pPr>
              <w:spacing w:beforeLines="40" w:before="96" w:afterLines="40" w:after="96"/>
              <w:rPr>
                <w:szCs w:val="20"/>
              </w:rPr>
            </w:pPr>
            <w:r w:rsidRPr="005B4AEA">
              <w:rPr>
                <w:szCs w:val="20"/>
              </w:rPr>
              <w:t>23-Dec-2014</w:t>
            </w:r>
          </w:p>
        </w:tc>
        <w:tc>
          <w:tcPr>
            <w:tcW w:w="942" w:type="dxa"/>
          </w:tcPr>
          <w:p w:rsidR="00381A3C" w:rsidRPr="005B4AEA" w:rsidRDefault="008737CA" w:rsidP="00381A3C">
            <w:pPr>
              <w:spacing w:beforeLines="40" w:before="96" w:afterLines="40" w:after="96"/>
              <w:rPr>
                <w:szCs w:val="20"/>
              </w:rPr>
            </w:pPr>
            <w:r w:rsidRPr="005B4AEA">
              <w:rPr>
                <w:szCs w:val="20"/>
              </w:rPr>
              <w:t>7.2</w:t>
            </w:r>
          </w:p>
        </w:tc>
        <w:tc>
          <w:tcPr>
            <w:tcW w:w="4611" w:type="dxa"/>
          </w:tcPr>
          <w:p w:rsidR="00381A3C" w:rsidRPr="005B4AEA" w:rsidRDefault="008737CA" w:rsidP="00381A3C">
            <w:pPr>
              <w:rPr>
                <w:szCs w:val="20"/>
              </w:rPr>
            </w:pPr>
            <w:r w:rsidRPr="005B4AEA">
              <w:rPr>
                <w:szCs w:val="20"/>
              </w:rPr>
              <w:t>Updating format and instructions</w:t>
            </w:r>
          </w:p>
        </w:tc>
        <w:tc>
          <w:tcPr>
            <w:tcW w:w="1941" w:type="dxa"/>
          </w:tcPr>
          <w:p w:rsidR="00381A3C" w:rsidRPr="005B4AEA" w:rsidRDefault="008737CA" w:rsidP="00381A3C">
            <w:pPr>
              <w:spacing w:beforeLines="40" w:before="96" w:afterLines="40" w:after="96"/>
              <w:rPr>
                <w:szCs w:val="20"/>
              </w:rPr>
            </w:pPr>
            <w:r w:rsidRPr="005B4AEA">
              <w:rPr>
                <w:szCs w:val="20"/>
              </w:rPr>
              <w:t>William Lewis</w:t>
            </w:r>
            <w:r w:rsidR="0087787E">
              <w:rPr>
                <w:szCs w:val="20"/>
              </w:rPr>
              <w:t>, Devang Vyas</w:t>
            </w:r>
          </w:p>
        </w:tc>
      </w:tr>
      <w:tr w:rsidR="00EF3A9E" w:rsidRPr="00660563" w:rsidTr="005B4AEA">
        <w:trPr>
          <w:trHeight w:val="135"/>
        </w:trPr>
        <w:tc>
          <w:tcPr>
            <w:tcW w:w="1434" w:type="dxa"/>
          </w:tcPr>
          <w:p w:rsidR="00EF3A9E" w:rsidRPr="005B4AEA" w:rsidRDefault="00D5252F" w:rsidP="00C65DFC">
            <w:pPr>
              <w:spacing w:beforeLines="40" w:before="96" w:afterLines="40" w:after="96"/>
              <w:rPr>
                <w:szCs w:val="20"/>
              </w:rPr>
            </w:pPr>
            <w:r>
              <w:rPr>
                <w:szCs w:val="20"/>
              </w:rPr>
              <w:t>06</w:t>
            </w:r>
            <w:bookmarkStart w:id="0" w:name="_GoBack"/>
            <w:bookmarkEnd w:id="0"/>
            <w:r w:rsidR="00EF3A9E">
              <w:rPr>
                <w:szCs w:val="20"/>
              </w:rPr>
              <w:t>-Jan-2017</w:t>
            </w:r>
          </w:p>
        </w:tc>
        <w:tc>
          <w:tcPr>
            <w:tcW w:w="942" w:type="dxa"/>
          </w:tcPr>
          <w:p w:rsidR="00EF3A9E" w:rsidRPr="005B4AEA" w:rsidRDefault="00EF3A9E" w:rsidP="00381A3C">
            <w:pPr>
              <w:spacing w:beforeLines="40" w:before="96" w:afterLines="40" w:after="96"/>
              <w:rPr>
                <w:szCs w:val="20"/>
              </w:rPr>
            </w:pPr>
            <w:r>
              <w:rPr>
                <w:szCs w:val="20"/>
              </w:rPr>
              <w:t>7.3</w:t>
            </w:r>
          </w:p>
        </w:tc>
        <w:tc>
          <w:tcPr>
            <w:tcW w:w="4611" w:type="dxa"/>
          </w:tcPr>
          <w:p w:rsidR="00EF3A9E" w:rsidRPr="005B4AEA" w:rsidRDefault="004E0843" w:rsidP="001E1C9E">
            <w:pPr>
              <w:rPr>
                <w:szCs w:val="20"/>
              </w:rPr>
            </w:pPr>
            <w:r>
              <w:rPr>
                <w:szCs w:val="20"/>
              </w:rPr>
              <w:t xml:space="preserve">Updated Python installation </w:t>
            </w:r>
            <w:r w:rsidR="00952AD6">
              <w:rPr>
                <w:szCs w:val="20"/>
              </w:rPr>
              <w:t xml:space="preserve">instructions </w:t>
            </w:r>
            <w:r w:rsidR="001E1C9E">
              <w:rPr>
                <w:szCs w:val="20"/>
              </w:rPr>
              <w:t>for V-Engine</w:t>
            </w:r>
            <w:r>
              <w:rPr>
                <w:szCs w:val="20"/>
              </w:rPr>
              <w:t xml:space="preserve"> v2.2.1 onwards</w:t>
            </w:r>
          </w:p>
        </w:tc>
        <w:tc>
          <w:tcPr>
            <w:tcW w:w="1941" w:type="dxa"/>
          </w:tcPr>
          <w:p w:rsidR="00EF3A9E" w:rsidRPr="005B4AEA" w:rsidRDefault="00EF3A9E" w:rsidP="00381A3C">
            <w:pPr>
              <w:spacing w:beforeLines="40" w:before="96" w:afterLines="40" w:after="96"/>
              <w:rPr>
                <w:szCs w:val="20"/>
              </w:rPr>
            </w:pPr>
            <w:r>
              <w:rPr>
                <w:szCs w:val="20"/>
              </w:rPr>
              <w:t>Parvez Shaikh</w:t>
            </w:r>
          </w:p>
        </w:tc>
      </w:tr>
    </w:tbl>
    <w:p w:rsidR="00B245C2" w:rsidRDefault="00B245C2" w:rsidP="000D2334">
      <w:pPr>
        <w:rPr>
          <w:rStyle w:val="Hyperlink"/>
          <w:rFonts w:cs="Arial"/>
          <w:b/>
          <w:noProof/>
          <w:color w:val="000080"/>
          <w:sz w:val="32"/>
          <w:u w:val="none"/>
          <w:lang w:val="en-NZ"/>
        </w:rPr>
      </w:pPr>
    </w:p>
    <w:p w:rsidR="005B4AEA" w:rsidRDefault="005B4AEA" w:rsidP="000D2334">
      <w:pPr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</w:pPr>
    </w:p>
    <w:p w:rsidR="00F40D36" w:rsidRPr="000C020F" w:rsidRDefault="00F40D36" w:rsidP="000D2334">
      <w:pPr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</w:pPr>
      <w:r w:rsidRPr="000C020F"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  <w:t>Abbreviations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2268"/>
        <w:gridCol w:w="3780"/>
      </w:tblGrid>
      <w:tr w:rsidR="00F40D36" w:rsidRPr="009E662F" w:rsidTr="005B4AEA">
        <w:trPr>
          <w:trHeight w:hRule="exact" w:val="288"/>
        </w:trPr>
        <w:tc>
          <w:tcPr>
            <w:tcW w:w="2268" w:type="dxa"/>
          </w:tcPr>
          <w:p w:rsidR="00F40D36" w:rsidRPr="009E662F" w:rsidRDefault="007861DB" w:rsidP="00503F87">
            <w:pPr>
              <w:spacing w:before="40" w:after="40" w:line="240" w:lineRule="auto"/>
              <w:rPr>
                <w:iCs/>
              </w:rPr>
            </w:pPr>
            <w:r>
              <w:rPr>
                <w:iCs/>
              </w:rPr>
              <w:t>VA</w:t>
            </w:r>
          </w:p>
        </w:tc>
        <w:tc>
          <w:tcPr>
            <w:tcW w:w="3780" w:type="dxa"/>
          </w:tcPr>
          <w:p w:rsidR="00F40D36" w:rsidRPr="009E662F" w:rsidRDefault="007861DB" w:rsidP="00503F87">
            <w:pPr>
              <w:spacing w:before="40" w:after="40" w:line="240" w:lineRule="auto"/>
              <w:rPr>
                <w:bCs/>
              </w:rPr>
            </w:pPr>
            <w:r>
              <w:rPr>
                <w:bCs/>
              </w:rPr>
              <w:t>Virtual Assistant</w:t>
            </w:r>
          </w:p>
        </w:tc>
      </w:tr>
      <w:tr w:rsidR="00902896" w:rsidRPr="009E662F" w:rsidTr="005B4AEA">
        <w:trPr>
          <w:trHeight w:hRule="exact" w:val="288"/>
        </w:trPr>
        <w:tc>
          <w:tcPr>
            <w:tcW w:w="2268" w:type="dxa"/>
          </w:tcPr>
          <w:p w:rsidR="00902896" w:rsidRDefault="00902896" w:rsidP="00503F87">
            <w:pPr>
              <w:spacing w:before="40" w:after="40" w:line="240" w:lineRule="auto"/>
              <w:rPr>
                <w:iCs/>
              </w:rPr>
            </w:pPr>
            <w:r>
              <w:rPr>
                <w:iCs/>
              </w:rPr>
              <w:t>ACE</w:t>
            </w:r>
          </w:p>
        </w:tc>
        <w:tc>
          <w:tcPr>
            <w:tcW w:w="3780" w:type="dxa"/>
          </w:tcPr>
          <w:p w:rsidR="00902896" w:rsidRDefault="00902896" w:rsidP="00503F87">
            <w:pPr>
              <w:spacing w:before="40" w:after="40" w:line="240" w:lineRule="auto"/>
              <w:rPr>
                <w:bCs/>
              </w:rPr>
            </w:pPr>
            <w:r>
              <w:rPr>
                <w:bCs/>
              </w:rPr>
              <w:t>Adaptive Communication Environment</w:t>
            </w:r>
          </w:p>
        </w:tc>
      </w:tr>
      <w:tr w:rsidR="007861DB" w:rsidRPr="009E662F" w:rsidTr="005B4AEA">
        <w:trPr>
          <w:trHeight w:hRule="exact" w:val="288"/>
        </w:trPr>
        <w:tc>
          <w:tcPr>
            <w:tcW w:w="2268" w:type="dxa"/>
          </w:tcPr>
          <w:p w:rsidR="007861DB" w:rsidRPr="009E662F" w:rsidRDefault="00902896" w:rsidP="00503F87">
            <w:pPr>
              <w:spacing w:before="40" w:after="40" w:line="240" w:lineRule="auto"/>
              <w:rPr>
                <w:iCs/>
              </w:rPr>
            </w:pPr>
            <w:r>
              <w:rPr>
                <w:iCs/>
              </w:rPr>
              <w:t>TAO</w:t>
            </w:r>
          </w:p>
        </w:tc>
        <w:tc>
          <w:tcPr>
            <w:tcW w:w="3780" w:type="dxa"/>
          </w:tcPr>
          <w:p w:rsidR="007861DB" w:rsidRPr="009E662F" w:rsidRDefault="00902896" w:rsidP="00503F87">
            <w:pPr>
              <w:spacing w:before="40" w:after="40" w:line="240" w:lineRule="auto"/>
              <w:rPr>
                <w:bCs/>
              </w:rPr>
            </w:pPr>
            <w:r>
              <w:rPr>
                <w:bCs/>
              </w:rPr>
              <w:t>The Ace ORB</w:t>
            </w:r>
          </w:p>
        </w:tc>
      </w:tr>
      <w:tr w:rsidR="008A098D" w:rsidRPr="009E662F" w:rsidTr="005B4AEA">
        <w:trPr>
          <w:trHeight w:hRule="exact" w:val="288"/>
        </w:trPr>
        <w:tc>
          <w:tcPr>
            <w:tcW w:w="2268" w:type="dxa"/>
          </w:tcPr>
          <w:p w:rsidR="008A098D" w:rsidRDefault="008A098D" w:rsidP="00503F87">
            <w:pPr>
              <w:spacing w:before="40" w:after="40" w:line="240" w:lineRule="auto"/>
              <w:rPr>
                <w:iCs/>
              </w:rPr>
            </w:pPr>
            <w:r>
              <w:rPr>
                <w:iCs/>
              </w:rPr>
              <w:t>ICU</w:t>
            </w:r>
          </w:p>
        </w:tc>
        <w:tc>
          <w:tcPr>
            <w:tcW w:w="3780" w:type="dxa"/>
          </w:tcPr>
          <w:p w:rsidR="008A098D" w:rsidRDefault="008A098D" w:rsidP="00503F87">
            <w:pPr>
              <w:spacing w:before="40" w:after="40" w:line="240" w:lineRule="auto"/>
              <w:rPr>
                <w:bCs/>
              </w:rPr>
            </w:pPr>
            <w:r>
              <w:rPr>
                <w:bCs/>
              </w:rPr>
              <w:t>International Components for Unicode</w:t>
            </w:r>
          </w:p>
        </w:tc>
      </w:tr>
    </w:tbl>
    <w:p w:rsidR="00DA0879" w:rsidRDefault="00E57980" w:rsidP="00263995">
      <w:pPr>
        <w:spacing w:before="240"/>
      </w:pPr>
      <w:r w:rsidRPr="00981DFC">
        <w:t xml:space="preserve">The statements in </w:t>
      </w:r>
      <w:r w:rsidR="00A3784C" w:rsidRPr="006812BC">
        <w:rPr>
          <w:color w:val="C00000"/>
        </w:rPr>
        <w:t>red</w:t>
      </w:r>
      <w:r w:rsidRPr="00981DFC">
        <w:t xml:space="preserve"> refer to statements that have been modified from the previous version.</w:t>
      </w:r>
    </w:p>
    <w:p w:rsidR="00450555" w:rsidRPr="00DA0879" w:rsidRDefault="00DA0879" w:rsidP="005B4AEA">
      <w:r>
        <w:br w:type="page"/>
      </w:r>
      <w:r w:rsidR="00450555" w:rsidRPr="005B4AEA"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  <w:lastRenderedPageBreak/>
        <w:t>Table of contents</w:t>
      </w:r>
    </w:p>
    <w:p w:rsidR="007C0920" w:rsidRDefault="00CD54BF">
      <w:pPr>
        <w:pStyle w:val="TO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>
        <w:rPr>
          <w:b/>
        </w:rPr>
        <w:fldChar w:fldCharType="begin"/>
      </w:r>
      <w:r w:rsidR="001C10FD">
        <w:rPr>
          <w:b/>
        </w:rPr>
        <w:instrText xml:space="preserve"> TOC \o "2-3" \h \z \t "Heading 1,1" </w:instrText>
      </w:r>
      <w:r>
        <w:rPr>
          <w:b/>
        </w:rPr>
        <w:fldChar w:fldCharType="separate"/>
      </w:r>
      <w:hyperlink w:anchor="_Toc471404712" w:history="1">
        <w:r w:rsidR="007C0920" w:rsidRPr="00C22463">
          <w:rPr>
            <w:rStyle w:val="Hyperlink"/>
            <w:noProof/>
          </w:rPr>
          <w:t>Purpose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_Toc471404712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6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13" w:history="1">
        <w:r w:rsidR="007C0920" w:rsidRPr="00C22463">
          <w:rPr>
            <w:rStyle w:val="Hyperlink"/>
            <w:noProof/>
          </w:rPr>
          <w:t>Scope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_Toc471404713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6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14" w:history="1">
        <w:r w:rsidR="007C0920" w:rsidRPr="00C22463">
          <w:rPr>
            <w:rStyle w:val="Hyperlink"/>
            <w:noProof/>
          </w:rPr>
          <w:t>Pre-Requisites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_Toc471404714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7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15" w:history="1">
        <w:r w:rsidR="007C0920" w:rsidRPr="00C22463">
          <w:rPr>
            <w:rStyle w:val="Hyperlink"/>
            <w:noProof/>
          </w:rPr>
          <w:t>Steps to install Java 1.5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_Toc471404715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9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16" w:history="1">
        <w:r w:rsidR="007C0920" w:rsidRPr="00C22463">
          <w:rPr>
            <w:rStyle w:val="Hyperlink"/>
            <w:noProof/>
          </w:rPr>
          <w:t>Steps to install Ant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_Toc471404716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9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17" w:history="1">
        <w:r w:rsidR="007C0920" w:rsidRPr="00C22463">
          <w:rPr>
            <w:rStyle w:val="Hyperlink"/>
            <w:noProof/>
          </w:rPr>
          <w:t>Steps to install Tomcat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_Toc471404717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9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18" w:history="1">
        <w:r w:rsidR="007C0920" w:rsidRPr="00C22463">
          <w:rPr>
            <w:rStyle w:val="Hyperlink"/>
            <w:noProof/>
          </w:rPr>
          <w:t>Building the Java Web Interface Server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_Toc471404718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10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19" w:history="1">
        <w:r w:rsidR="007C0920" w:rsidRPr="00C22463">
          <w:rPr>
            <w:rStyle w:val="Hyperlink"/>
            <w:noProof/>
          </w:rPr>
          <w:t>Configuration Setup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_Toc471404719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10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20" w:history="1">
        <w:r w:rsidR="007C0920" w:rsidRPr="00C22463">
          <w:rPr>
            <w:rStyle w:val="Hyperlink"/>
            <w:noProof/>
          </w:rPr>
          <w:t>Compiling Source Files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_Toc471404720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16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21" w:history="1">
        <w:r w:rsidR="007C0920" w:rsidRPr="00C22463">
          <w:rPr>
            <w:rStyle w:val="Hyperlink"/>
            <w:noProof/>
          </w:rPr>
          <w:t>Building ACE-TAO Libraries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_Toc471404721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20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22" w:history="1">
        <w:r w:rsidR="007C0920" w:rsidRPr="00C22463">
          <w:rPr>
            <w:rStyle w:val="Hyperlink"/>
            <w:noProof/>
          </w:rPr>
          <w:t>Building ICU Libraries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_Toc471404722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26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23" w:history="1">
        <w:r w:rsidR="007C0920" w:rsidRPr="00C22463">
          <w:rPr>
            <w:rStyle w:val="Hyperlink"/>
            <w:noProof/>
          </w:rPr>
          <w:t>Installing Python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_Toc471404723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31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2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24" w:history="1">
        <w:r w:rsidR="007C0920" w:rsidRPr="00C22463">
          <w:rPr>
            <w:rStyle w:val="Hyperlink"/>
            <w:noProof/>
          </w:rPr>
          <w:t>Building the Engine Application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_Toc471404724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34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25" w:history="1">
        <w:r w:rsidR="007C0920" w:rsidRPr="00C22463">
          <w:rPr>
            <w:rStyle w:val="Hyperlink"/>
            <w:noProof/>
          </w:rPr>
          <w:t>Web Server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_Toc471404725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38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26" w:history="1">
        <w:r w:rsidR="007C0920" w:rsidRPr="00C22463">
          <w:rPr>
            <w:rStyle w:val="Hyperlink"/>
            <w:noProof/>
          </w:rPr>
          <w:t>VA-Engine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_Toc471404726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38</w:t>
        </w:r>
        <w:r w:rsidR="007C0920">
          <w:rPr>
            <w:noProof/>
            <w:webHidden/>
          </w:rPr>
          <w:fldChar w:fldCharType="end"/>
        </w:r>
      </w:hyperlink>
    </w:p>
    <w:p w:rsidR="007C0920" w:rsidRDefault="00141CAC">
      <w:pPr>
        <w:pStyle w:val="TOC3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27" w:history="1">
        <w:r w:rsidR="007C0920" w:rsidRPr="00C22463">
          <w:rPr>
            <w:rStyle w:val="Hyperlink"/>
            <w:noProof/>
          </w:rPr>
          <w:t>VA-EngineFactory</w:t>
        </w:r>
        <w:r w:rsidR="007C0920">
          <w:rPr>
            <w:noProof/>
            <w:webHidden/>
          </w:rPr>
          <w:tab/>
        </w:r>
        <w:r w:rsidR="007C0920">
          <w:rPr>
            <w:noProof/>
            <w:webHidden/>
          </w:rPr>
          <w:fldChar w:fldCharType="begin"/>
        </w:r>
        <w:r w:rsidR="007C0920">
          <w:rPr>
            <w:noProof/>
            <w:webHidden/>
          </w:rPr>
          <w:instrText xml:space="preserve"> PAGEREF _Toc471404727 \h </w:instrText>
        </w:r>
        <w:r w:rsidR="007C0920">
          <w:rPr>
            <w:noProof/>
            <w:webHidden/>
          </w:rPr>
        </w:r>
        <w:r w:rsidR="007C0920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39</w:t>
        </w:r>
        <w:r w:rsidR="007C0920">
          <w:rPr>
            <w:noProof/>
            <w:webHidden/>
          </w:rPr>
          <w:fldChar w:fldCharType="end"/>
        </w:r>
      </w:hyperlink>
    </w:p>
    <w:p w:rsidR="005B4AEA" w:rsidRDefault="00CD54BF">
      <w:pPr>
        <w:pStyle w:val="TableofFigures"/>
        <w:tabs>
          <w:tab w:val="right" w:leader="dot" w:pos="9019"/>
        </w:tabs>
        <w:rPr>
          <w:noProof/>
          <w:szCs w:val="20"/>
        </w:rPr>
      </w:pPr>
      <w:r>
        <w:rPr>
          <w:b/>
          <w:noProof/>
          <w:szCs w:val="20"/>
        </w:rPr>
        <w:fldChar w:fldCharType="end"/>
      </w:r>
      <w:r w:rsidR="00663145">
        <w:rPr>
          <w:noProof/>
          <w:szCs w:val="20"/>
        </w:rPr>
        <w:br w:type="page"/>
      </w:r>
    </w:p>
    <w:p w:rsidR="00747702" w:rsidRPr="005B4AEA" w:rsidRDefault="00053EAD" w:rsidP="005B4AEA">
      <w:pPr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</w:pPr>
      <w:r w:rsidRPr="005B4AEA"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  <w:lastRenderedPageBreak/>
        <w:t>TABLE</w:t>
      </w:r>
      <w:r w:rsidR="00C06F61" w:rsidRPr="005B4AEA"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  <w:t xml:space="preserve"> of Figures</w:t>
      </w:r>
    </w:p>
    <w:p w:rsidR="008E6C3C" w:rsidRDefault="00CD54BF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 w:rsidRPr="002B67F7">
        <w:rPr>
          <w:rStyle w:val="Hyperlink"/>
          <w:rFonts w:cs="Arial"/>
          <w:b/>
          <w:bCs/>
          <w:caps/>
          <w:kern w:val="28"/>
          <w:szCs w:val="20"/>
        </w:rPr>
        <w:fldChar w:fldCharType="begin"/>
      </w:r>
      <w:r w:rsidR="00C06F61" w:rsidRPr="002B67F7">
        <w:rPr>
          <w:rStyle w:val="Hyperlink"/>
          <w:szCs w:val="20"/>
        </w:rPr>
        <w:instrText xml:space="preserve"> TOC \h \z \c "Figure" </w:instrText>
      </w:r>
      <w:r w:rsidRPr="002B67F7">
        <w:rPr>
          <w:rStyle w:val="Hyperlink"/>
          <w:rFonts w:cs="Arial"/>
          <w:b/>
          <w:bCs/>
          <w:caps/>
          <w:kern w:val="28"/>
          <w:szCs w:val="20"/>
        </w:rPr>
        <w:fldChar w:fldCharType="separate"/>
      </w:r>
      <w:hyperlink w:anchor="_Toc471404728" w:history="1">
        <w:r w:rsidR="008E6C3C" w:rsidRPr="004B2788">
          <w:rPr>
            <w:rStyle w:val="Hyperlink"/>
            <w:noProof/>
          </w:rPr>
          <w:t>Figure 1 : Password Generation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_Toc471404728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15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29" w:history="1">
        <w:r w:rsidR="008E6C3C" w:rsidRPr="004B2788">
          <w:rPr>
            <w:rStyle w:val="Hyperlink"/>
            <w:noProof/>
          </w:rPr>
          <w:t>Figure 2: Select a Workspace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_Toc471404729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16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30" w:history="1">
        <w:r w:rsidR="008E6C3C" w:rsidRPr="004B2788">
          <w:rPr>
            <w:rStyle w:val="Hyperlink"/>
            <w:noProof/>
          </w:rPr>
          <w:t>Figure 3: Create new JAVA Project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_Toc471404730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17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31" w:history="1">
        <w:r w:rsidR="008E6C3C" w:rsidRPr="004B2788">
          <w:rPr>
            <w:rStyle w:val="Hyperlink"/>
            <w:noProof/>
          </w:rPr>
          <w:t>Figure 4: Specify the Project Name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_Toc471404731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17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32" w:history="1">
        <w:r w:rsidR="008E6C3C" w:rsidRPr="004B2788">
          <w:rPr>
            <w:rStyle w:val="Hyperlink"/>
            <w:noProof/>
          </w:rPr>
          <w:t>Figure 5: Overview of the JAVA workspace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_Toc471404732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18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33" w:history="1">
        <w:r w:rsidR="008E6C3C" w:rsidRPr="004B2788">
          <w:rPr>
            <w:rStyle w:val="Hyperlink"/>
            <w:noProof/>
          </w:rPr>
          <w:t>Figure 6: Ant view for Compilation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_Toc471404733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18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34" w:history="1">
        <w:r w:rsidR="008E6C3C" w:rsidRPr="004B2788">
          <w:rPr>
            <w:rStyle w:val="Hyperlink"/>
            <w:noProof/>
          </w:rPr>
          <w:t>Figure 7: Preparation for compilation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_Toc471404734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19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35" w:history="1">
        <w:r w:rsidR="008E6C3C" w:rsidRPr="004B2788">
          <w:rPr>
            <w:rStyle w:val="Hyperlink"/>
            <w:noProof/>
          </w:rPr>
          <w:t>Figure 8: Compilation Status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_Toc471404735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19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36" w:history="1">
        <w:r w:rsidR="008E6C3C" w:rsidRPr="004B2788">
          <w:rPr>
            <w:rStyle w:val="Hyperlink"/>
            <w:noProof/>
          </w:rPr>
          <w:t>Figure 9: Winzip option to extract the ACE TAO libraries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_Toc471404736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20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37" w:history="1">
        <w:r w:rsidR="008E6C3C" w:rsidRPr="004B2788">
          <w:rPr>
            <w:rStyle w:val="Hyperlink"/>
            <w:noProof/>
          </w:rPr>
          <w:t>Figure 10: Window showing Environment Variables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_Toc471404737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21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38" w:history="1">
        <w:r w:rsidR="008E6C3C" w:rsidRPr="004B2788">
          <w:rPr>
            <w:rStyle w:val="Hyperlink"/>
            <w:noProof/>
          </w:rPr>
          <w:t>Figure 11: Window showing Environment Variables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_Toc471404738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21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39" w:history="1">
        <w:r w:rsidR="008E6C3C" w:rsidRPr="004B2788">
          <w:rPr>
            <w:rStyle w:val="Hyperlink"/>
            <w:noProof/>
          </w:rPr>
          <w:t>Figure 12: Window showing Directories tab after adding include directories for ACE TAO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_Toc471404739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22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40" w:history="1">
        <w:r w:rsidR="008E6C3C" w:rsidRPr="004B2788">
          <w:rPr>
            <w:rStyle w:val="Hyperlink"/>
            <w:noProof/>
          </w:rPr>
          <w:t>Figure 13: ACE Workspace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_Toc471404740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24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41" w:history="1">
        <w:r w:rsidR="008E6C3C" w:rsidRPr="004B2788">
          <w:rPr>
            <w:rStyle w:val="Hyperlink"/>
            <w:noProof/>
          </w:rPr>
          <w:t>Figure 14: Batch build option for ACE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_Toc471404741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25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42" w:history="1">
        <w:r w:rsidR="008E6C3C" w:rsidRPr="004B2788">
          <w:rPr>
            <w:rStyle w:val="Hyperlink"/>
            <w:noProof/>
          </w:rPr>
          <w:t>Figure 15: Selection of Debug/Release Option for ACE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_Toc471404742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25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43" w:history="1">
        <w:r w:rsidR="008E6C3C" w:rsidRPr="004B2788">
          <w:rPr>
            <w:rStyle w:val="Hyperlink"/>
            <w:noProof/>
          </w:rPr>
          <w:t>Figure 16: ICU Workspace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_Toc471404743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27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44" w:history="1">
        <w:r w:rsidR="008E6C3C" w:rsidRPr="004B2788">
          <w:rPr>
            <w:rStyle w:val="Hyperlink"/>
            <w:noProof/>
          </w:rPr>
          <w:t>Figure 17: Active Project Selection for ICU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_Toc471404744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28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45" w:history="1">
        <w:r w:rsidR="008E6C3C" w:rsidRPr="004B2788">
          <w:rPr>
            <w:rStyle w:val="Hyperlink"/>
            <w:noProof/>
          </w:rPr>
          <w:t>Figure 18: Building ICU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_Toc471404745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30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46" w:history="1">
        <w:r w:rsidR="008E6C3C" w:rsidRPr="004B2788">
          <w:rPr>
            <w:rStyle w:val="Hyperlink"/>
            <w:noProof/>
          </w:rPr>
          <w:t>Figure 19: Installing Python – Screen 1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_Toc471404746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31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47" w:history="1">
        <w:r w:rsidR="008E6C3C" w:rsidRPr="004B2788">
          <w:rPr>
            <w:rStyle w:val="Hyperlink"/>
            <w:noProof/>
          </w:rPr>
          <w:t>Figure 20: Installing Python – Screen 2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_Toc471404747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32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48" w:history="1">
        <w:r w:rsidR="008E6C3C" w:rsidRPr="004B2788">
          <w:rPr>
            <w:rStyle w:val="Hyperlink"/>
            <w:noProof/>
          </w:rPr>
          <w:t>Figure 21: Installing Python – Screen 1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_Toc471404748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33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49" w:history="1">
        <w:r w:rsidR="008E6C3C" w:rsidRPr="004B2788">
          <w:rPr>
            <w:rStyle w:val="Hyperlink"/>
            <w:noProof/>
          </w:rPr>
          <w:t>Figure 22: Installing Python – Screen 2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_Toc471404749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33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50" w:history="1">
        <w:r w:rsidR="008E6C3C" w:rsidRPr="004B2788">
          <w:rPr>
            <w:rStyle w:val="Hyperlink"/>
            <w:noProof/>
          </w:rPr>
          <w:t>Figure 23: The Engine Application workspace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_Toc471404750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35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51" w:history="1">
        <w:r w:rsidR="008E6C3C" w:rsidRPr="004B2788">
          <w:rPr>
            <w:rStyle w:val="Hyperlink"/>
            <w:noProof/>
          </w:rPr>
          <w:t>Figure 24: Selection of Active Configuration for the Engine Application Components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_Toc471404751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36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52" w:history="1">
        <w:r w:rsidR="008E6C3C" w:rsidRPr="004B2788">
          <w:rPr>
            <w:rStyle w:val="Hyperlink"/>
            <w:noProof/>
          </w:rPr>
          <w:t>Figure 25: Build KBFileReadWrite DLL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_Toc471404752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37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53" w:history="1">
        <w:r w:rsidR="008E6C3C" w:rsidRPr="004B2788">
          <w:rPr>
            <w:rStyle w:val="Hyperlink"/>
            <w:noProof/>
          </w:rPr>
          <w:t>Figure 26: Folder Structure of VA-Engine Deployment package.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_Toc471404753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39</w:t>
        </w:r>
        <w:r w:rsidR="008E6C3C">
          <w:rPr>
            <w:noProof/>
            <w:webHidden/>
          </w:rPr>
          <w:fldChar w:fldCharType="end"/>
        </w:r>
      </w:hyperlink>
    </w:p>
    <w:p w:rsidR="008E6C3C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54" w:history="1">
        <w:r w:rsidR="008E6C3C" w:rsidRPr="004B2788">
          <w:rPr>
            <w:rStyle w:val="Hyperlink"/>
            <w:noProof/>
          </w:rPr>
          <w:t>Figure 27: Folder Structure of VA-EngineFactory Deployment package.</w:t>
        </w:r>
        <w:r w:rsidR="008E6C3C">
          <w:rPr>
            <w:noProof/>
            <w:webHidden/>
          </w:rPr>
          <w:tab/>
        </w:r>
        <w:r w:rsidR="008E6C3C">
          <w:rPr>
            <w:noProof/>
            <w:webHidden/>
          </w:rPr>
          <w:fldChar w:fldCharType="begin"/>
        </w:r>
        <w:r w:rsidR="008E6C3C">
          <w:rPr>
            <w:noProof/>
            <w:webHidden/>
          </w:rPr>
          <w:instrText xml:space="preserve"> PAGEREF _Toc471404754 \h </w:instrText>
        </w:r>
        <w:r w:rsidR="008E6C3C">
          <w:rPr>
            <w:noProof/>
            <w:webHidden/>
          </w:rPr>
        </w:r>
        <w:r w:rsidR="008E6C3C">
          <w:rPr>
            <w:noProof/>
            <w:webHidden/>
          </w:rPr>
          <w:fldChar w:fldCharType="separate"/>
        </w:r>
        <w:r w:rsidR="00884F9B">
          <w:rPr>
            <w:noProof/>
            <w:webHidden/>
          </w:rPr>
          <w:t>40</w:t>
        </w:r>
        <w:r w:rsidR="008E6C3C">
          <w:rPr>
            <w:noProof/>
            <w:webHidden/>
          </w:rPr>
          <w:fldChar w:fldCharType="end"/>
        </w:r>
      </w:hyperlink>
    </w:p>
    <w:p w:rsidR="001C10FD" w:rsidRDefault="00CD54BF" w:rsidP="00C06F61">
      <w:pPr>
        <w:rPr>
          <w:rStyle w:val="Hyperlink"/>
          <w:szCs w:val="20"/>
        </w:rPr>
      </w:pPr>
      <w:r w:rsidRPr="002B67F7">
        <w:rPr>
          <w:rStyle w:val="Hyperlink"/>
          <w:szCs w:val="20"/>
        </w:rPr>
        <w:fldChar w:fldCharType="end"/>
      </w:r>
    </w:p>
    <w:p w:rsidR="005B4AEA" w:rsidRPr="005B4AEA" w:rsidRDefault="005B4AEA" w:rsidP="005B4AEA">
      <w:pPr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</w:pPr>
      <w:r w:rsidRPr="005B4AEA">
        <w:rPr>
          <w:rStyle w:val="Hyperlink"/>
          <w:rFonts w:cs="Arial"/>
          <w:b/>
          <w:noProof/>
          <w:color w:val="8D008F"/>
          <w:sz w:val="32"/>
          <w:u w:val="none"/>
          <w:lang w:val="en-NZ"/>
        </w:rPr>
        <w:t xml:space="preserve">TABLES </w:t>
      </w:r>
    </w:p>
    <w:p w:rsidR="002F2745" w:rsidRDefault="005B4AEA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bookmarkStart w:id="1" w:name="_Toc246587254"/>
      <w:bookmarkStart w:id="2" w:name="_Toc246657978"/>
      <w:bookmarkStart w:id="3" w:name="_Toc246658315"/>
      <w:bookmarkStart w:id="4" w:name="_Toc246738130"/>
      <w:bookmarkStart w:id="5" w:name="_Toc246587255"/>
      <w:bookmarkStart w:id="6" w:name="_Toc246657979"/>
      <w:bookmarkStart w:id="7" w:name="_Toc246658316"/>
      <w:bookmarkStart w:id="8" w:name="_Toc246738131"/>
      <w:bookmarkStart w:id="9" w:name="_Toc246587256"/>
      <w:bookmarkStart w:id="10" w:name="_Toc246657980"/>
      <w:bookmarkStart w:id="11" w:name="_Toc246658317"/>
      <w:bookmarkStart w:id="12" w:name="_Toc246738132"/>
      <w:bookmarkStart w:id="13" w:name="_Toc246587257"/>
      <w:bookmarkStart w:id="14" w:name="_Toc246657981"/>
      <w:bookmarkStart w:id="15" w:name="_Toc246658318"/>
      <w:bookmarkStart w:id="16" w:name="_Toc246738133"/>
      <w:bookmarkStart w:id="17" w:name="_Toc246587258"/>
      <w:bookmarkStart w:id="18" w:name="_Toc246657982"/>
      <w:bookmarkStart w:id="19" w:name="_Toc246658319"/>
      <w:bookmarkStart w:id="20" w:name="_Toc246738134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2F2745" w:rsidRPr="009225DD">
        <w:rPr>
          <w:rStyle w:val="Hyperlink"/>
          <w:noProof/>
        </w:rPr>
        <w:fldChar w:fldCharType="begin"/>
      </w:r>
      <w:r w:rsidR="002F2745" w:rsidRPr="009225DD">
        <w:rPr>
          <w:rStyle w:val="Hyperlink"/>
          <w:noProof/>
        </w:rPr>
        <w:instrText xml:space="preserve"> </w:instrText>
      </w:r>
      <w:r w:rsidR="002F2745">
        <w:rPr>
          <w:noProof/>
        </w:rPr>
        <w:instrText>HYPERLINK \l "_Toc471404755"</w:instrText>
      </w:r>
      <w:r w:rsidR="002F2745" w:rsidRPr="009225DD">
        <w:rPr>
          <w:rStyle w:val="Hyperlink"/>
          <w:noProof/>
        </w:rPr>
        <w:instrText xml:space="preserve"> </w:instrText>
      </w:r>
      <w:r w:rsidR="002F2745" w:rsidRPr="009225DD">
        <w:rPr>
          <w:rStyle w:val="Hyperlink"/>
          <w:noProof/>
        </w:rPr>
        <w:fldChar w:fldCharType="separate"/>
      </w:r>
      <w:r w:rsidR="002F2745" w:rsidRPr="009225DD">
        <w:rPr>
          <w:rStyle w:val="Hyperlink"/>
          <w:noProof/>
        </w:rPr>
        <w:t>Table 1: Nodes of “Web_Config.xml”</w:t>
      </w:r>
      <w:r w:rsidR="002F2745">
        <w:rPr>
          <w:noProof/>
          <w:webHidden/>
        </w:rPr>
        <w:tab/>
      </w:r>
      <w:r w:rsidR="002F2745">
        <w:rPr>
          <w:noProof/>
          <w:webHidden/>
        </w:rPr>
        <w:fldChar w:fldCharType="begin"/>
      </w:r>
      <w:r w:rsidR="002F2745">
        <w:rPr>
          <w:noProof/>
          <w:webHidden/>
        </w:rPr>
        <w:instrText xml:space="preserve"> PAGEREF _Toc471404755 \h </w:instrText>
      </w:r>
      <w:r w:rsidR="002F2745">
        <w:rPr>
          <w:noProof/>
          <w:webHidden/>
        </w:rPr>
      </w:r>
      <w:r w:rsidR="002F2745">
        <w:rPr>
          <w:noProof/>
          <w:webHidden/>
        </w:rPr>
        <w:fldChar w:fldCharType="separate"/>
      </w:r>
      <w:r w:rsidR="005334D0">
        <w:rPr>
          <w:noProof/>
          <w:webHidden/>
        </w:rPr>
        <w:t>12</w:t>
      </w:r>
      <w:r w:rsidR="002F2745">
        <w:rPr>
          <w:noProof/>
          <w:webHidden/>
        </w:rPr>
        <w:fldChar w:fldCharType="end"/>
      </w:r>
      <w:r w:rsidR="002F2745" w:rsidRPr="009225DD">
        <w:rPr>
          <w:rStyle w:val="Hyperlink"/>
          <w:noProof/>
        </w:rPr>
        <w:fldChar w:fldCharType="end"/>
      </w:r>
    </w:p>
    <w:p w:rsidR="002F2745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56" w:history="1">
        <w:r w:rsidR="002F2745" w:rsidRPr="009225DD">
          <w:rPr>
            <w:rStyle w:val="Hyperlink"/>
            <w:noProof/>
          </w:rPr>
          <w:t>Table 2: Nodes of “web.xml”</w:t>
        </w:r>
        <w:r w:rsidR="002F2745">
          <w:rPr>
            <w:noProof/>
            <w:webHidden/>
          </w:rPr>
          <w:tab/>
        </w:r>
        <w:r w:rsidR="002F2745">
          <w:rPr>
            <w:noProof/>
            <w:webHidden/>
          </w:rPr>
          <w:fldChar w:fldCharType="begin"/>
        </w:r>
        <w:r w:rsidR="002F2745">
          <w:rPr>
            <w:noProof/>
            <w:webHidden/>
          </w:rPr>
          <w:instrText xml:space="preserve"> PAGEREF _Toc471404756 \h </w:instrText>
        </w:r>
        <w:r w:rsidR="002F2745">
          <w:rPr>
            <w:noProof/>
            <w:webHidden/>
          </w:rPr>
        </w:r>
        <w:r w:rsidR="002F2745">
          <w:rPr>
            <w:noProof/>
            <w:webHidden/>
          </w:rPr>
          <w:fldChar w:fldCharType="separate"/>
        </w:r>
        <w:r w:rsidR="005334D0">
          <w:rPr>
            <w:noProof/>
            <w:webHidden/>
          </w:rPr>
          <w:t>13</w:t>
        </w:r>
        <w:r w:rsidR="002F2745">
          <w:rPr>
            <w:noProof/>
            <w:webHidden/>
          </w:rPr>
          <w:fldChar w:fldCharType="end"/>
        </w:r>
      </w:hyperlink>
    </w:p>
    <w:p w:rsidR="002F2745" w:rsidRDefault="00141CAC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71404757" w:history="1">
        <w:r w:rsidR="002F2745" w:rsidRPr="009225DD">
          <w:rPr>
            <w:rStyle w:val="Hyperlink"/>
            <w:noProof/>
          </w:rPr>
          <w:t>Table 3: Nodes of “tomcat-users.xml”</w:t>
        </w:r>
        <w:r w:rsidR="002F2745">
          <w:rPr>
            <w:noProof/>
            <w:webHidden/>
          </w:rPr>
          <w:tab/>
        </w:r>
        <w:r w:rsidR="002F2745">
          <w:rPr>
            <w:noProof/>
            <w:webHidden/>
          </w:rPr>
          <w:fldChar w:fldCharType="begin"/>
        </w:r>
        <w:r w:rsidR="002F2745">
          <w:rPr>
            <w:noProof/>
            <w:webHidden/>
          </w:rPr>
          <w:instrText xml:space="preserve"> PAGEREF _Toc471404757 \h </w:instrText>
        </w:r>
        <w:r w:rsidR="002F2745">
          <w:rPr>
            <w:noProof/>
            <w:webHidden/>
          </w:rPr>
        </w:r>
        <w:r w:rsidR="002F2745">
          <w:rPr>
            <w:noProof/>
            <w:webHidden/>
          </w:rPr>
          <w:fldChar w:fldCharType="separate"/>
        </w:r>
        <w:r w:rsidR="005334D0">
          <w:rPr>
            <w:noProof/>
            <w:webHidden/>
          </w:rPr>
          <w:t>14</w:t>
        </w:r>
        <w:r w:rsidR="002F2745">
          <w:rPr>
            <w:noProof/>
            <w:webHidden/>
          </w:rPr>
          <w:fldChar w:fldCharType="end"/>
        </w:r>
      </w:hyperlink>
    </w:p>
    <w:p w:rsidR="005B4AEA" w:rsidRDefault="005B4AEA" w:rsidP="005B4AEA">
      <w:pPr>
        <w:rPr>
          <w:rStyle w:val="Hyperlink"/>
          <w:szCs w:val="20"/>
        </w:rPr>
      </w:pPr>
      <w:r>
        <w:fldChar w:fldCharType="end"/>
      </w:r>
    </w:p>
    <w:p w:rsidR="008E4847" w:rsidRPr="008E4847" w:rsidRDefault="00663145" w:rsidP="004C3966">
      <w:pPr>
        <w:pStyle w:val="Title"/>
        <w:numPr>
          <w:ilvl w:val="0"/>
          <w:numId w:val="23"/>
        </w:numPr>
        <w:ind w:left="0" w:firstLine="0"/>
      </w:pPr>
      <w:r>
        <w:br w:type="page"/>
      </w:r>
      <w:r w:rsidR="00AA4E9E" w:rsidRPr="003D7302">
        <w:lastRenderedPageBreak/>
        <w:t>Introduction</w:t>
      </w:r>
    </w:p>
    <w:p w:rsidR="00902896" w:rsidRDefault="002D63DF" w:rsidP="002D63DF">
      <w:pPr>
        <w:jc w:val="both"/>
      </w:pPr>
      <w:r>
        <w:t>The V</w:t>
      </w:r>
      <w:r w:rsidR="00331764">
        <w:t>A</w:t>
      </w:r>
      <w:r>
        <w:t xml:space="preserve">-Engine application </w:t>
      </w:r>
      <w:r w:rsidR="00902896">
        <w:t xml:space="preserve">being developed for Creative Virtual </w:t>
      </w:r>
      <w:r>
        <w:t xml:space="preserve">consists of </w:t>
      </w:r>
      <w:r w:rsidR="00902896">
        <w:t>the following 2 major components:</w:t>
      </w:r>
    </w:p>
    <w:p w:rsidR="00902896" w:rsidRPr="00FA1376" w:rsidRDefault="00902896" w:rsidP="004C3966">
      <w:pPr>
        <w:numPr>
          <w:ilvl w:val="0"/>
          <w:numId w:val="24"/>
        </w:numPr>
        <w:jc w:val="both"/>
        <w:rPr>
          <w:rFonts w:cs="Courier New"/>
          <w:b/>
        </w:rPr>
      </w:pPr>
      <w:r w:rsidRPr="00FA1376">
        <w:rPr>
          <w:rFonts w:cs="Courier New"/>
          <w:b/>
        </w:rPr>
        <w:t>Web-interface server</w:t>
      </w:r>
    </w:p>
    <w:p w:rsidR="00902896" w:rsidRPr="001449E1" w:rsidRDefault="00902896" w:rsidP="00902896">
      <w:pPr>
        <w:ind w:left="360"/>
        <w:jc w:val="both"/>
        <w:rPr>
          <w:rFonts w:cs="Courier New"/>
        </w:rPr>
      </w:pPr>
      <w:r>
        <w:rPr>
          <w:rFonts w:cs="Courier New"/>
        </w:rPr>
        <w:t>The Web-interface-server has been developed in JAVA and is based on the Tomcat Server version 6.0.</w:t>
      </w:r>
    </w:p>
    <w:p w:rsidR="00902896" w:rsidRPr="00FA1376" w:rsidRDefault="00902896" w:rsidP="004C3966">
      <w:pPr>
        <w:numPr>
          <w:ilvl w:val="0"/>
          <w:numId w:val="24"/>
        </w:numPr>
        <w:jc w:val="both"/>
        <w:rPr>
          <w:rFonts w:cs="Courier New"/>
          <w:b/>
        </w:rPr>
      </w:pPr>
      <w:r w:rsidRPr="00FA1376">
        <w:rPr>
          <w:rFonts w:cs="Courier New"/>
          <w:b/>
        </w:rPr>
        <w:t>Engine Application</w:t>
      </w:r>
    </w:p>
    <w:p w:rsidR="00902896" w:rsidRPr="00263995" w:rsidRDefault="00902896" w:rsidP="00731B20">
      <w:pPr>
        <w:ind w:left="360"/>
        <w:jc w:val="both"/>
        <w:rPr>
          <w:rFonts w:cs="Courier New"/>
          <w:color w:val="FF0000"/>
        </w:rPr>
      </w:pPr>
      <w:r w:rsidRPr="00263995">
        <w:rPr>
          <w:rFonts w:cs="Courier New"/>
          <w:color w:val="FF0000"/>
        </w:rPr>
        <w:t xml:space="preserve">The Engine application has been developed in </w:t>
      </w:r>
      <w:r w:rsidR="006210D8" w:rsidRPr="00263995">
        <w:rPr>
          <w:rFonts w:cs="Courier New"/>
          <w:color w:val="FF0000"/>
        </w:rPr>
        <w:t>V</w:t>
      </w:r>
      <w:r w:rsidRPr="00263995">
        <w:rPr>
          <w:rFonts w:cs="Courier New"/>
          <w:color w:val="FF0000"/>
        </w:rPr>
        <w:t>C++</w:t>
      </w:r>
      <w:r w:rsidR="006210D8" w:rsidRPr="00263995">
        <w:rPr>
          <w:rFonts w:cs="Courier New"/>
          <w:color w:val="FF0000"/>
        </w:rPr>
        <w:t xml:space="preserve"> 6.0</w:t>
      </w:r>
      <w:r w:rsidR="00383076" w:rsidRPr="00263995">
        <w:rPr>
          <w:rFonts w:cs="Courier New"/>
          <w:color w:val="FF0000"/>
        </w:rPr>
        <w:t xml:space="preserve"> and has been migrated to Visual Studio 2008</w:t>
      </w:r>
      <w:r w:rsidRPr="00263995">
        <w:rPr>
          <w:rFonts w:cs="Courier New"/>
          <w:color w:val="FF0000"/>
        </w:rPr>
        <w:t xml:space="preserve">. The Engine application makes use of the ACE TAO </w:t>
      </w:r>
      <w:r w:rsidR="00354D93" w:rsidRPr="00263995">
        <w:rPr>
          <w:rFonts w:cs="Courier New"/>
          <w:color w:val="FF0000"/>
        </w:rPr>
        <w:t>and ICU libraries.</w:t>
      </w:r>
    </w:p>
    <w:p w:rsidR="00F06A01" w:rsidRPr="003D7302" w:rsidRDefault="004754B2" w:rsidP="003D7302">
      <w:pPr>
        <w:pStyle w:val="Heading2"/>
      </w:pPr>
      <w:r>
        <w:t xml:space="preserve"> </w:t>
      </w:r>
      <w:bookmarkStart w:id="21" w:name="_Toc471404712"/>
      <w:r w:rsidR="002D63DF" w:rsidRPr="003D7302">
        <w:t>Purpose</w:t>
      </w:r>
      <w:bookmarkEnd w:id="21"/>
    </w:p>
    <w:p w:rsidR="00197194" w:rsidRPr="00E8293A" w:rsidRDefault="00676272" w:rsidP="00D3340B">
      <w:pPr>
        <w:jc w:val="both"/>
        <w:rPr>
          <w:rFonts w:cs="Courier New"/>
          <w:b/>
        </w:rPr>
      </w:pPr>
      <w:r>
        <w:t xml:space="preserve">This document provides </w:t>
      </w:r>
      <w:r w:rsidR="002D63DF">
        <w:t>step-by-step instructions on how to build the V</w:t>
      </w:r>
      <w:r w:rsidR="00331764">
        <w:t>A</w:t>
      </w:r>
      <w:r w:rsidR="002D63DF">
        <w:t xml:space="preserve">-Engine application </w:t>
      </w:r>
      <w:r w:rsidR="00817BEB">
        <w:t xml:space="preserve">(JAVA and C++) </w:t>
      </w:r>
      <w:r w:rsidR="002D63DF">
        <w:t xml:space="preserve">source code. </w:t>
      </w:r>
      <w:r w:rsidR="00731B20">
        <w:t xml:space="preserve">This document also details the build procedure </w:t>
      </w:r>
      <w:r w:rsidR="008475B4">
        <w:t>for the</w:t>
      </w:r>
      <w:r w:rsidR="00731B20">
        <w:t xml:space="preserve"> third party source code</w:t>
      </w:r>
      <w:r w:rsidR="008475B4">
        <w:t>:</w:t>
      </w:r>
      <w:r w:rsidR="00731B20">
        <w:t xml:space="preserve"> </w:t>
      </w:r>
      <w:r w:rsidR="00731B20">
        <w:rPr>
          <w:rFonts w:cs="Courier New"/>
        </w:rPr>
        <w:t>ACE TAO and ICU.</w:t>
      </w:r>
      <w:r w:rsidR="00D205E9">
        <w:rPr>
          <w:rFonts w:cs="Courier New"/>
        </w:rPr>
        <w:t xml:space="preserve"> </w:t>
      </w:r>
      <w:r w:rsidR="00D205E9" w:rsidRPr="00E8293A">
        <w:rPr>
          <w:rFonts w:cs="Courier New"/>
          <w:b/>
        </w:rPr>
        <w:t xml:space="preserve">Please note this build </w:t>
      </w:r>
      <w:r w:rsidR="008E4847">
        <w:rPr>
          <w:rFonts w:cs="Courier New"/>
          <w:b/>
        </w:rPr>
        <w:t xml:space="preserve">also </w:t>
      </w:r>
      <w:r w:rsidR="00D205E9" w:rsidRPr="00E8293A">
        <w:rPr>
          <w:rFonts w:cs="Courier New"/>
          <w:b/>
        </w:rPr>
        <w:t>includes the built version of the ICU libraries.</w:t>
      </w:r>
    </w:p>
    <w:p w:rsidR="0015721D" w:rsidRDefault="00BC5F16" w:rsidP="003D7302">
      <w:pPr>
        <w:pStyle w:val="Heading2"/>
      </w:pPr>
      <w:bookmarkStart w:id="22" w:name="_LOGICAL_DESIGN"/>
      <w:bookmarkEnd w:id="22"/>
      <w:r>
        <w:t xml:space="preserve"> </w:t>
      </w:r>
      <w:r w:rsidR="004754B2">
        <w:t xml:space="preserve"> </w:t>
      </w:r>
      <w:bookmarkStart w:id="23" w:name="_Toc471404713"/>
      <w:r w:rsidR="0015721D">
        <w:t>Scope</w:t>
      </w:r>
      <w:bookmarkEnd w:id="23"/>
    </w:p>
    <w:p w:rsidR="0015721D" w:rsidRDefault="00C126FD" w:rsidP="0015721D">
      <w:pPr>
        <w:jc w:val="both"/>
        <w:rPr>
          <w:rFonts w:cs="Courier New"/>
        </w:rPr>
      </w:pPr>
      <w:r>
        <w:t>The</w:t>
      </w:r>
      <w:r w:rsidR="0015721D">
        <w:t xml:space="preserve"> scope of this document is to provide instructions on how to compile the source code and build the V-Engine </w:t>
      </w:r>
      <w:r w:rsidR="00263995">
        <w:t xml:space="preserve">64bit </w:t>
      </w:r>
      <w:r w:rsidR="0015721D">
        <w:t>application. It does not provide information about running the application.</w:t>
      </w:r>
      <w:r w:rsidR="007E7526">
        <w:t xml:space="preserve"> The scope is limited to detail the build process on a </w:t>
      </w:r>
      <w:r w:rsidR="00FA348A">
        <w:t xml:space="preserve">machine with </w:t>
      </w:r>
      <w:r w:rsidR="007E7526">
        <w:t xml:space="preserve">Windows </w:t>
      </w:r>
      <w:r w:rsidR="00C36DE5">
        <w:t>Operating system</w:t>
      </w:r>
      <w:r w:rsidR="007E7526">
        <w:t>.</w:t>
      </w:r>
    </w:p>
    <w:p w:rsidR="00F06A01" w:rsidRPr="002A387A" w:rsidRDefault="00955521" w:rsidP="004C3966">
      <w:pPr>
        <w:pStyle w:val="Title"/>
        <w:numPr>
          <w:ilvl w:val="0"/>
          <w:numId w:val="23"/>
        </w:numPr>
      </w:pPr>
      <w:r>
        <w:br w:type="page"/>
      </w:r>
      <w:r w:rsidR="00D402E8" w:rsidRPr="002A387A">
        <w:lastRenderedPageBreak/>
        <w:t>Assumption</w:t>
      </w:r>
      <w:r w:rsidR="00D45CB3" w:rsidRPr="002A387A">
        <w:t>s</w:t>
      </w:r>
    </w:p>
    <w:p w:rsidR="004D4D13" w:rsidRPr="00435536" w:rsidRDefault="00C90793" w:rsidP="003D7302">
      <w:pPr>
        <w:pStyle w:val="Heading2"/>
      </w:pPr>
      <w:bookmarkStart w:id="24" w:name="_Functional_Decomposition"/>
      <w:bookmarkStart w:id="25" w:name="_Pre-Requisites"/>
      <w:bookmarkEnd w:id="24"/>
      <w:bookmarkEnd w:id="25"/>
      <w:r>
        <w:t xml:space="preserve"> </w:t>
      </w:r>
      <w:bookmarkStart w:id="26" w:name="_Toc471404714"/>
      <w:r w:rsidR="00D45CB3" w:rsidRPr="00435536">
        <w:t>Pre-Requisites</w:t>
      </w:r>
      <w:bookmarkEnd w:id="26"/>
    </w:p>
    <w:p w:rsidR="00AD4845" w:rsidRDefault="00AD4845" w:rsidP="00AD4845">
      <w:r>
        <w:t>The following are the p</w:t>
      </w:r>
      <w:r w:rsidRPr="00D45CB3">
        <w:t>re-</w:t>
      </w:r>
      <w:r>
        <w:t>r</w:t>
      </w:r>
      <w:r w:rsidRPr="00D45CB3">
        <w:t>equisite’s</w:t>
      </w:r>
      <w:r>
        <w:t xml:space="preserve"> to build </w:t>
      </w:r>
      <w:r>
        <w:rPr>
          <w:b/>
        </w:rPr>
        <w:t>JAVA Web-interface server</w:t>
      </w:r>
      <w:r>
        <w:t xml:space="preserve"> Source code:</w:t>
      </w:r>
    </w:p>
    <w:p w:rsidR="00021F5B" w:rsidRDefault="00021F5B" w:rsidP="004C3966">
      <w:pPr>
        <w:numPr>
          <w:ilvl w:val="0"/>
          <w:numId w:val="4"/>
        </w:numPr>
        <w:ind w:left="540" w:hanging="180"/>
        <w:jc w:val="both"/>
      </w:pPr>
      <w:r>
        <w:rPr>
          <w:b/>
        </w:rPr>
        <w:t>Java 1.5</w:t>
      </w:r>
      <w:r>
        <w:t xml:space="preserve"> can be downloaded from the following location: </w:t>
      </w:r>
    </w:p>
    <w:p w:rsidR="00D41801" w:rsidRDefault="00141CAC" w:rsidP="00D41801">
      <w:pPr>
        <w:ind w:left="540"/>
        <w:jc w:val="both"/>
        <w:rPr>
          <w:lang w:val="en-US"/>
        </w:rPr>
      </w:pPr>
      <w:hyperlink r:id="rId10" w:history="1">
        <w:r w:rsidR="00D41801" w:rsidRPr="00C50D4E">
          <w:rPr>
            <w:rStyle w:val="Hyperlink"/>
            <w:sz w:val="20"/>
            <w:lang w:val="en-US"/>
          </w:rPr>
          <w:t>http://cds.sun.com/is-bin/INTERSHOP.enfinity/WFS/CDS-CDS_Developer-Site/en_US/-/USD/VerifyItem-Start/jdk-1_5_0_14-windows-i586-p.exe?BundledLineItemUUID=hMVIBe.p9lMAAAEk6XUel3F7&amp;OrderID=WCdIBe.pcpwAAAEkynUel3F7&amp;ProductID=MVjACUFBSfwAAAEYkqk5AXuQ&amp;FileName=/jdk-1_5_0_14-windows-i586-p.exe</w:t>
        </w:r>
      </w:hyperlink>
    </w:p>
    <w:p w:rsidR="00AD4845" w:rsidRPr="00341C29" w:rsidRDefault="00C92E8F" w:rsidP="004C3966">
      <w:pPr>
        <w:numPr>
          <w:ilvl w:val="0"/>
          <w:numId w:val="4"/>
        </w:numPr>
        <w:ind w:left="540" w:hanging="180"/>
        <w:jc w:val="both"/>
      </w:pPr>
      <w:r w:rsidRPr="00C92E8F">
        <w:rPr>
          <w:b/>
        </w:rPr>
        <w:t>Ant 1.7.1</w:t>
      </w:r>
      <w:r>
        <w:t xml:space="preserve"> </w:t>
      </w:r>
      <w:r w:rsidR="00021F5B">
        <w:t xml:space="preserve">can be downloaded from the following location: </w:t>
      </w:r>
      <w:hyperlink r:id="rId11" w:history="1">
        <w:r w:rsidR="00341C29" w:rsidRPr="00474FD9">
          <w:rPr>
            <w:rStyle w:val="Hyperlink"/>
            <w:sz w:val="20"/>
            <w:szCs w:val="20"/>
          </w:rPr>
          <w:t>http://mirror.nyi.net/apache/ant/binaries/apache-ant-1.7.1-bin.zip</w:t>
        </w:r>
      </w:hyperlink>
    </w:p>
    <w:p w:rsidR="00D73148" w:rsidRPr="00D73148" w:rsidRDefault="00D73148" w:rsidP="004C3966">
      <w:pPr>
        <w:numPr>
          <w:ilvl w:val="0"/>
          <w:numId w:val="4"/>
        </w:numPr>
        <w:ind w:left="540" w:hanging="180"/>
        <w:jc w:val="both"/>
      </w:pPr>
      <w:r w:rsidRPr="000258CB">
        <w:rPr>
          <w:b/>
        </w:rPr>
        <w:t>JacORB 2.3.</w:t>
      </w:r>
      <w:r w:rsidR="00400D9E">
        <w:rPr>
          <w:b/>
        </w:rPr>
        <w:t>1</w:t>
      </w:r>
      <w:r w:rsidR="000258CB">
        <w:rPr>
          <w:b/>
        </w:rPr>
        <w:t xml:space="preserve"> </w:t>
      </w:r>
      <w:r w:rsidRPr="00D73148">
        <w:t>can be downloaded from the following location</w:t>
      </w:r>
      <w:r w:rsidRPr="000258CB">
        <w:rPr>
          <w:b/>
        </w:rPr>
        <w:t xml:space="preserve">: </w:t>
      </w:r>
      <w:hyperlink r:id="rId12" w:history="1">
        <w:r w:rsidR="001874FA" w:rsidRPr="00C50D4E">
          <w:rPr>
            <w:rStyle w:val="Hyperlink"/>
            <w:sz w:val="20"/>
          </w:rPr>
          <w:t>http://www.jacorb.org/releases/2.3.1/jacorb-2.3.1-src.zip</w:t>
        </w:r>
      </w:hyperlink>
      <w:r w:rsidR="002669ED" w:rsidRPr="002669ED">
        <w:t>.</w:t>
      </w:r>
      <w:r w:rsidR="00001E7B">
        <w:t xml:space="preserve"> </w:t>
      </w:r>
      <w:r w:rsidR="000258CB">
        <w:t>A</w:t>
      </w:r>
      <w:r w:rsidRPr="00D73148">
        <w:t>dd the f</w:t>
      </w:r>
      <w:r>
        <w:t xml:space="preserve">ollowing jar files in the libs </w:t>
      </w:r>
      <w:r w:rsidRPr="00D73148">
        <w:t>folder of the project</w:t>
      </w:r>
    </w:p>
    <w:p w:rsidR="00D73148" w:rsidRDefault="00D73148" w:rsidP="004C3966">
      <w:pPr>
        <w:numPr>
          <w:ilvl w:val="0"/>
          <w:numId w:val="25"/>
        </w:numPr>
      </w:pPr>
      <w:r>
        <w:t>idl.jar</w:t>
      </w:r>
    </w:p>
    <w:p w:rsidR="00D73148" w:rsidRDefault="00D73148" w:rsidP="004C3966">
      <w:pPr>
        <w:numPr>
          <w:ilvl w:val="0"/>
          <w:numId w:val="25"/>
        </w:numPr>
      </w:pPr>
      <w:r>
        <w:t>jacorb.jar</w:t>
      </w:r>
    </w:p>
    <w:p w:rsidR="00D73148" w:rsidRDefault="00D73148" w:rsidP="004C3966">
      <w:pPr>
        <w:numPr>
          <w:ilvl w:val="0"/>
          <w:numId w:val="25"/>
        </w:numPr>
      </w:pPr>
      <w:r>
        <w:t>logkit-1.2.jar</w:t>
      </w:r>
    </w:p>
    <w:p w:rsidR="00D73148" w:rsidRPr="00D73148" w:rsidRDefault="00990E55" w:rsidP="004C3966">
      <w:pPr>
        <w:numPr>
          <w:ilvl w:val="0"/>
          <w:numId w:val="4"/>
        </w:numPr>
        <w:ind w:left="540" w:hanging="180"/>
        <w:jc w:val="both"/>
        <w:rPr>
          <w:b/>
        </w:rPr>
      </w:pPr>
      <w:r>
        <w:rPr>
          <w:b/>
        </w:rPr>
        <w:t>Tomcat 6.0.18</w:t>
      </w:r>
      <w:r w:rsidR="00D73148" w:rsidRPr="00D73148">
        <w:rPr>
          <w:b/>
        </w:rPr>
        <w:t xml:space="preserve"> </w:t>
      </w:r>
      <w:r w:rsidR="00D73148">
        <w:rPr>
          <w:b/>
        </w:rPr>
        <w:t xml:space="preserve"> </w:t>
      </w:r>
      <w:r w:rsidR="00D73148" w:rsidRPr="00D73148">
        <w:t>which can be downloaded from the following location:</w:t>
      </w:r>
    </w:p>
    <w:p w:rsidR="00341C29" w:rsidRDefault="00141CAC" w:rsidP="00341C29">
      <w:pPr>
        <w:ind w:left="540"/>
      </w:pPr>
      <w:hyperlink r:id="rId13" w:history="1">
        <w:r w:rsidR="00341C29" w:rsidRPr="00474FD9">
          <w:rPr>
            <w:rStyle w:val="Hyperlink"/>
            <w:sz w:val="20"/>
          </w:rPr>
          <w:t>http://www.ecoficial.com/apachemirror/tomcat/tomcat-6/v6.0.18/bin/apache-tomcat-6.0.18.zip</w:t>
        </w:r>
      </w:hyperlink>
    </w:p>
    <w:p w:rsidR="00D73148" w:rsidRDefault="00D73148" w:rsidP="004C3966">
      <w:pPr>
        <w:numPr>
          <w:ilvl w:val="0"/>
          <w:numId w:val="26"/>
        </w:numPr>
      </w:pPr>
      <w:r>
        <w:t>servlet-api.jar</w:t>
      </w:r>
    </w:p>
    <w:p w:rsidR="004F0381" w:rsidRDefault="00D73148" w:rsidP="004C3966">
      <w:pPr>
        <w:numPr>
          <w:ilvl w:val="0"/>
          <w:numId w:val="26"/>
        </w:numPr>
      </w:pPr>
      <w:r>
        <w:t>jsp-api.jar</w:t>
      </w:r>
    </w:p>
    <w:p w:rsidR="00D73148" w:rsidRPr="00D73148" w:rsidRDefault="00D73148" w:rsidP="004C3966">
      <w:pPr>
        <w:numPr>
          <w:ilvl w:val="0"/>
          <w:numId w:val="4"/>
        </w:numPr>
        <w:ind w:left="540" w:hanging="180"/>
        <w:jc w:val="both"/>
        <w:rPr>
          <w:b/>
        </w:rPr>
      </w:pPr>
      <w:r w:rsidRPr="007F682C">
        <w:rPr>
          <w:b/>
        </w:rPr>
        <w:t>xalan2.7.1.jar</w:t>
      </w:r>
      <w:r w:rsidRPr="00D73148">
        <w:rPr>
          <w:b/>
        </w:rPr>
        <w:t xml:space="preserve"> </w:t>
      </w:r>
      <w:r w:rsidRPr="00D73148">
        <w:t>which can be downloaded from the following location:</w:t>
      </w:r>
    </w:p>
    <w:p w:rsidR="00D73148" w:rsidRDefault="00141CAC" w:rsidP="00D73148">
      <w:pPr>
        <w:ind w:left="396" w:firstLine="144"/>
        <w:rPr>
          <w:color w:val="000080"/>
        </w:rPr>
      </w:pPr>
      <w:hyperlink r:id="rId14" w:tooltip="http://www.findjar.com/jar/mule/dependencies/maven2/xalan/xalan/2.7.1/xalan-2.7.1.jar.html" w:history="1">
        <w:r w:rsidR="00D73148">
          <w:rPr>
            <w:rStyle w:val="Hyperlink"/>
          </w:rPr>
          <w:t>http://www.findjar.com/jar/mule/dependencies/maven2/xalan/xalan/2.7.1/xalan-2.7.1.jar.html</w:t>
        </w:r>
      </w:hyperlink>
    </w:p>
    <w:p w:rsidR="00584F5E" w:rsidRPr="00D73148" w:rsidRDefault="00584F5E" w:rsidP="004C3966">
      <w:pPr>
        <w:numPr>
          <w:ilvl w:val="0"/>
          <w:numId w:val="4"/>
        </w:numPr>
        <w:ind w:left="540" w:hanging="180"/>
        <w:jc w:val="both"/>
        <w:rPr>
          <w:b/>
        </w:rPr>
      </w:pPr>
      <w:r w:rsidRPr="007F682C">
        <w:rPr>
          <w:b/>
        </w:rPr>
        <w:t>Jibx1.2.1</w:t>
      </w:r>
      <w:r w:rsidRPr="00D73148">
        <w:rPr>
          <w:b/>
        </w:rPr>
        <w:t xml:space="preserve"> </w:t>
      </w:r>
      <w:r w:rsidRPr="00D73148">
        <w:t>which can be downloaded from the following location:</w:t>
      </w:r>
    </w:p>
    <w:p w:rsidR="00341C29" w:rsidRPr="00341C29" w:rsidRDefault="00141CAC" w:rsidP="00341C29">
      <w:pPr>
        <w:ind w:left="396" w:firstLine="144"/>
      </w:pPr>
      <w:hyperlink r:id="rId15" w:history="1">
        <w:r w:rsidR="00341C29" w:rsidRPr="00474FD9">
          <w:rPr>
            <w:rStyle w:val="Hyperlink"/>
            <w:sz w:val="20"/>
          </w:rPr>
          <w:t>http://sourceforge.net/projects/jibx/files/jibx/jibx-1.2.1/jibx_1_2_1.zip/download</w:t>
        </w:r>
      </w:hyperlink>
    </w:p>
    <w:p w:rsidR="00584F5E" w:rsidRPr="00584F5E" w:rsidRDefault="00584F5E" w:rsidP="004C3966">
      <w:pPr>
        <w:numPr>
          <w:ilvl w:val="0"/>
          <w:numId w:val="27"/>
        </w:numPr>
      </w:pPr>
      <w:r w:rsidRPr="00584F5E">
        <w:t>jibx-bind.jar</w:t>
      </w:r>
    </w:p>
    <w:p w:rsidR="00584F5E" w:rsidRPr="00584F5E" w:rsidRDefault="00584F5E" w:rsidP="004C3966">
      <w:pPr>
        <w:numPr>
          <w:ilvl w:val="0"/>
          <w:numId w:val="27"/>
        </w:numPr>
      </w:pPr>
      <w:r w:rsidRPr="00584F5E">
        <w:t>jibx-run.jar</w:t>
      </w:r>
    </w:p>
    <w:p w:rsidR="00584F5E" w:rsidRPr="00584F5E" w:rsidRDefault="00584F5E" w:rsidP="004C3966">
      <w:pPr>
        <w:numPr>
          <w:ilvl w:val="0"/>
          <w:numId w:val="27"/>
        </w:numPr>
      </w:pPr>
      <w:r w:rsidRPr="00584F5E">
        <w:t>jibx-schema.jar</w:t>
      </w:r>
    </w:p>
    <w:p w:rsidR="00584F5E" w:rsidRPr="00584F5E" w:rsidRDefault="00584F5E" w:rsidP="004C3966">
      <w:pPr>
        <w:numPr>
          <w:ilvl w:val="0"/>
          <w:numId w:val="27"/>
        </w:numPr>
      </w:pPr>
      <w:r w:rsidRPr="00584F5E">
        <w:t>jibx-tools.jar</w:t>
      </w:r>
    </w:p>
    <w:p w:rsidR="00584F5E" w:rsidRPr="00584F5E" w:rsidRDefault="00584F5E" w:rsidP="004C3966">
      <w:pPr>
        <w:numPr>
          <w:ilvl w:val="0"/>
          <w:numId w:val="27"/>
        </w:numPr>
      </w:pPr>
      <w:r w:rsidRPr="00584F5E">
        <w:t>bcel.jar</w:t>
      </w:r>
    </w:p>
    <w:p w:rsidR="00584F5E" w:rsidRPr="00584F5E" w:rsidRDefault="00584F5E" w:rsidP="004C3966">
      <w:pPr>
        <w:numPr>
          <w:ilvl w:val="0"/>
          <w:numId w:val="27"/>
        </w:numPr>
      </w:pPr>
      <w:r w:rsidRPr="00584F5E">
        <w:t>xpp.jar</w:t>
      </w:r>
    </w:p>
    <w:p w:rsidR="00584F5E" w:rsidRPr="00584F5E" w:rsidRDefault="00584F5E" w:rsidP="004C3966">
      <w:pPr>
        <w:numPr>
          <w:ilvl w:val="0"/>
          <w:numId w:val="4"/>
        </w:numPr>
        <w:ind w:left="540" w:hanging="180"/>
        <w:jc w:val="both"/>
        <w:rPr>
          <w:b/>
        </w:rPr>
      </w:pPr>
      <w:r w:rsidRPr="007F682C">
        <w:rPr>
          <w:b/>
        </w:rPr>
        <w:t>JavaMail 1.4.2</w:t>
      </w:r>
      <w:r>
        <w:rPr>
          <w:color w:val="000080"/>
        </w:rPr>
        <w:t xml:space="preserve"> </w:t>
      </w:r>
      <w:r w:rsidRPr="00D73148">
        <w:t>which can be downloaded from the following location:</w:t>
      </w:r>
    </w:p>
    <w:p w:rsidR="00341C29" w:rsidRPr="00341C29" w:rsidRDefault="00141CAC" w:rsidP="00341C29">
      <w:pPr>
        <w:ind w:left="540"/>
      </w:pPr>
      <w:hyperlink r:id="rId16" w:history="1">
        <w:r w:rsidR="00341C29" w:rsidRPr="00474FD9">
          <w:rPr>
            <w:rStyle w:val="Hyperlink"/>
            <w:sz w:val="20"/>
          </w:rPr>
          <w:t>https://cds.sun.com/is-bin/INTERSHOP.enfinity/WFS/CDS-CDS_Developer-Site/en_US/-/USD/ViewProductDetail-Start?ProductRef=javamail-1.4.2-oth-JPR@CDS-CDS_Developer</w:t>
        </w:r>
      </w:hyperlink>
    </w:p>
    <w:p w:rsidR="00584F5E" w:rsidRPr="00893CDC" w:rsidRDefault="00584F5E" w:rsidP="004C3966">
      <w:pPr>
        <w:numPr>
          <w:ilvl w:val="0"/>
          <w:numId w:val="36"/>
        </w:numPr>
      </w:pPr>
      <w:r w:rsidRPr="00893CDC">
        <w:t>mail.jar</w:t>
      </w:r>
    </w:p>
    <w:p w:rsidR="00584F5E" w:rsidRPr="00584F5E" w:rsidRDefault="00584F5E" w:rsidP="004C3966">
      <w:pPr>
        <w:numPr>
          <w:ilvl w:val="0"/>
          <w:numId w:val="4"/>
        </w:numPr>
        <w:ind w:left="540" w:hanging="180"/>
        <w:jc w:val="both"/>
        <w:rPr>
          <w:b/>
        </w:rPr>
      </w:pPr>
      <w:r w:rsidRPr="007F682C">
        <w:rPr>
          <w:b/>
        </w:rPr>
        <w:lastRenderedPageBreak/>
        <w:t>JAF1.1.1</w:t>
      </w:r>
      <w:r>
        <w:rPr>
          <w:color w:val="000080"/>
        </w:rPr>
        <w:t xml:space="preserve"> </w:t>
      </w:r>
      <w:r w:rsidRPr="00D73148">
        <w:t>which can be downloaded from the following location:</w:t>
      </w:r>
    </w:p>
    <w:p w:rsidR="00FF57DA" w:rsidRPr="00FF57DA" w:rsidRDefault="00141CAC" w:rsidP="00FF57DA">
      <w:pPr>
        <w:ind w:left="540"/>
      </w:pPr>
      <w:hyperlink r:id="rId17" w:history="1">
        <w:r w:rsidR="00FF57DA" w:rsidRPr="00474FD9">
          <w:rPr>
            <w:rStyle w:val="Hyperlink"/>
            <w:sz w:val="20"/>
          </w:rPr>
          <w:t>https://cds.sun.com/is-bin/INTERSHOP.enfinity/WFS/CDS-CDS_Developer-Site/en_US/-/USD/ViewProductDetail-Start?ProductRef=jaf-1.1.1-fcs-oth-JPR@CDS-CDS_Developer</w:t>
        </w:r>
      </w:hyperlink>
    </w:p>
    <w:p w:rsidR="00584F5E" w:rsidRPr="000258CB" w:rsidRDefault="00584F5E" w:rsidP="004C3966">
      <w:pPr>
        <w:numPr>
          <w:ilvl w:val="0"/>
          <w:numId w:val="28"/>
        </w:numPr>
      </w:pPr>
      <w:r w:rsidRPr="00584F5E">
        <w:t>activation.jar</w:t>
      </w:r>
    </w:p>
    <w:p w:rsidR="00584F5E" w:rsidRPr="00584F5E" w:rsidRDefault="00584F5E" w:rsidP="004C3966">
      <w:pPr>
        <w:numPr>
          <w:ilvl w:val="0"/>
          <w:numId w:val="4"/>
        </w:numPr>
        <w:ind w:left="540" w:hanging="180"/>
        <w:jc w:val="both"/>
        <w:rPr>
          <w:b/>
        </w:rPr>
      </w:pPr>
      <w:r w:rsidRPr="007F682C">
        <w:rPr>
          <w:b/>
        </w:rPr>
        <w:t>log4j-1.2.15</w:t>
      </w:r>
      <w:r>
        <w:rPr>
          <w:color w:val="000080"/>
        </w:rPr>
        <w:t xml:space="preserve"> </w:t>
      </w:r>
      <w:r w:rsidRPr="00D73148">
        <w:t>which can be downloaded from the following location:</w:t>
      </w:r>
    </w:p>
    <w:p w:rsidR="00341C29" w:rsidRPr="00341C29" w:rsidRDefault="00141CAC" w:rsidP="00341C29">
      <w:pPr>
        <w:ind w:left="396" w:firstLine="144"/>
      </w:pPr>
      <w:hyperlink r:id="rId18" w:history="1">
        <w:r w:rsidR="00341C29" w:rsidRPr="00474FD9">
          <w:rPr>
            <w:rStyle w:val="Hyperlink"/>
            <w:sz w:val="20"/>
          </w:rPr>
          <w:t>http://www.apache.org/dyn/closer.cgi/logging/log4j/1.2.15/apache-log4j-1.2.15.zip</w:t>
        </w:r>
      </w:hyperlink>
    </w:p>
    <w:p w:rsidR="005334AD" w:rsidRDefault="00584F5E" w:rsidP="004C3966">
      <w:pPr>
        <w:numPr>
          <w:ilvl w:val="0"/>
          <w:numId w:val="29"/>
        </w:numPr>
      </w:pPr>
      <w:r w:rsidRPr="00584F5E">
        <w:t>log4j-1.2.15.jar</w:t>
      </w:r>
    </w:p>
    <w:p w:rsidR="007F682C" w:rsidRDefault="007F682C" w:rsidP="00E23C30"/>
    <w:p w:rsidR="004F0381" w:rsidRPr="00435536" w:rsidRDefault="004F0381" w:rsidP="00E82D47">
      <w:r w:rsidRPr="00435536">
        <w:rPr>
          <w:b/>
          <w:szCs w:val="20"/>
        </w:rPr>
        <w:t>Note</w:t>
      </w:r>
      <w:r w:rsidRPr="00435536">
        <w:t>: The jar files mentioned in point nos. [5</w:t>
      </w:r>
      <w:r w:rsidR="00E23C30">
        <w:t xml:space="preserve"> to </w:t>
      </w:r>
      <w:r w:rsidRPr="00435536">
        <w:t>9] have been provided with the source code.</w:t>
      </w:r>
    </w:p>
    <w:p w:rsidR="004F0381" w:rsidRDefault="004F0381" w:rsidP="006270E3">
      <w:pPr>
        <w:ind w:left="864"/>
      </w:pPr>
    </w:p>
    <w:p w:rsidR="00D45CB3" w:rsidRDefault="00D45CB3" w:rsidP="00D45CB3">
      <w:r>
        <w:t>The following are the p</w:t>
      </w:r>
      <w:r w:rsidRPr="00D45CB3">
        <w:t>re-</w:t>
      </w:r>
      <w:r>
        <w:t>r</w:t>
      </w:r>
      <w:r w:rsidRPr="00D45CB3">
        <w:t>equisite</w:t>
      </w:r>
      <w:r w:rsidR="00AD4845">
        <w:t>s</w:t>
      </w:r>
      <w:r w:rsidR="00FA1376">
        <w:t xml:space="preserve"> to build </w:t>
      </w:r>
      <w:r w:rsidR="00955521" w:rsidRPr="00955521">
        <w:rPr>
          <w:b/>
        </w:rPr>
        <w:t>C++ Engine Application</w:t>
      </w:r>
      <w:r w:rsidR="00955521">
        <w:t xml:space="preserve"> Source code:</w:t>
      </w:r>
    </w:p>
    <w:p w:rsidR="00955521" w:rsidRDefault="00955521" w:rsidP="004C3966">
      <w:pPr>
        <w:numPr>
          <w:ilvl w:val="0"/>
          <w:numId w:val="8"/>
        </w:numPr>
        <w:ind w:left="540" w:hanging="180"/>
        <w:jc w:val="both"/>
      </w:pPr>
      <w:r w:rsidRPr="00955521">
        <w:rPr>
          <w:b/>
        </w:rPr>
        <w:t xml:space="preserve">Visual Studio </w:t>
      </w:r>
      <w:r w:rsidR="00FE58CC">
        <w:rPr>
          <w:b/>
        </w:rPr>
        <w:t xml:space="preserve">2008 </w:t>
      </w:r>
      <w:r>
        <w:t xml:space="preserve">which includes </w:t>
      </w:r>
      <w:r w:rsidRPr="00955521">
        <w:rPr>
          <w:b/>
        </w:rPr>
        <w:t xml:space="preserve">Microsoft Visual C++ </w:t>
      </w:r>
      <w:r w:rsidR="00FE58CC">
        <w:rPr>
          <w:b/>
        </w:rPr>
        <w:t>2008</w:t>
      </w:r>
      <w:r>
        <w:t>, Service Pack 6 should be installed on the machine where the application is going to be built.</w:t>
      </w:r>
    </w:p>
    <w:p w:rsidR="00955521" w:rsidRDefault="00955521" w:rsidP="004C3966">
      <w:pPr>
        <w:numPr>
          <w:ilvl w:val="0"/>
          <w:numId w:val="8"/>
        </w:numPr>
        <w:ind w:left="540" w:hanging="180"/>
        <w:jc w:val="both"/>
      </w:pPr>
      <w:r w:rsidRPr="00B3369D">
        <w:rPr>
          <w:b/>
          <w:lang w:val="fr-FR"/>
        </w:rPr>
        <w:t>ACE TAO version 1.4a</w:t>
      </w:r>
      <w:r w:rsidRPr="00B3369D">
        <w:rPr>
          <w:lang w:val="fr-FR"/>
        </w:rPr>
        <w:t xml:space="preserve"> source code package. </w:t>
      </w:r>
      <w:r>
        <w:t xml:space="preserve">This should be downloaded from the following location: </w:t>
      </w:r>
      <w:hyperlink r:id="rId19" w:history="1">
        <w:r w:rsidRPr="004A7D99">
          <w:rPr>
            <w:rStyle w:val="Hyperlink"/>
            <w:sz w:val="20"/>
          </w:rPr>
          <w:t>http://download.ociweb.com/TAO-1.4a/ACE+TAO-1.4a_with_latest_patches.zip</w:t>
        </w:r>
      </w:hyperlink>
    </w:p>
    <w:p w:rsidR="00263995" w:rsidRPr="000B30EF" w:rsidRDefault="00955521" w:rsidP="004C3966">
      <w:pPr>
        <w:numPr>
          <w:ilvl w:val="0"/>
          <w:numId w:val="8"/>
        </w:numPr>
        <w:ind w:left="540" w:hanging="180"/>
        <w:jc w:val="both"/>
        <w:rPr>
          <w:b/>
        </w:rPr>
      </w:pPr>
      <w:r w:rsidRPr="00B3369D">
        <w:rPr>
          <w:b/>
          <w:lang w:val="fr-FR"/>
        </w:rPr>
        <w:t xml:space="preserve">ICU version </w:t>
      </w:r>
      <w:r w:rsidR="000C0C85">
        <w:rPr>
          <w:b/>
          <w:lang w:val="fr-FR"/>
        </w:rPr>
        <w:t>4</w:t>
      </w:r>
      <w:r w:rsidRPr="00B3369D">
        <w:rPr>
          <w:b/>
          <w:lang w:val="fr-FR"/>
        </w:rPr>
        <w:t>.2.1</w:t>
      </w:r>
      <w:r w:rsidR="00AD4845" w:rsidRPr="00B3369D">
        <w:rPr>
          <w:lang w:val="fr-FR"/>
        </w:rPr>
        <w:t xml:space="preserve"> source code package. </w:t>
      </w:r>
      <w:r w:rsidR="00AD4845">
        <w:t xml:space="preserve">This should be downloaded from the following location: </w:t>
      </w:r>
      <w:r w:rsidR="000C0C85" w:rsidRPr="000C0C85">
        <w:t xml:space="preserve"> </w:t>
      </w:r>
      <w:hyperlink r:id="rId20" w:history="1">
        <w:r w:rsidR="000B30EF" w:rsidRPr="00521914">
          <w:rPr>
            <w:rStyle w:val="Hyperlink"/>
            <w:sz w:val="20"/>
          </w:rPr>
          <w:t>http://download.icu-project.org/files/icu4c/4.2.1/icu4c-4_2_1-src.zip</w:t>
        </w:r>
      </w:hyperlink>
    </w:p>
    <w:p w:rsidR="00D861C2" w:rsidRPr="00993F64" w:rsidRDefault="00522E56" w:rsidP="00DF687E">
      <w:pPr>
        <w:numPr>
          <w:ilvl w:val="0"/>
          <w:numId w:val="8"/>
        </w:numPr>
        <w:ind w:left="540" w:hanging="180"/>
        <w:jc w:val="both"/>
        <w:rPr>
          <w:b/>
          <w:color w:val="C00000"/>
        </w:rPr>
      </w:pPr>
      <w:r w:rsidRPr="00397408">
        <w:rPr>
          <w:color w:val="FF0000"/>
        </w:rPr>
        <w:t xml:space="preserve"> </w:t>
      </w:r>
      <w:r w:rsidR="007C0F98" w:rsidRPr="00993F64">
        <w:rPr>
          <w:b/>
          <w:color w:val="C00000"/>
        </w:rPr>
        <w:t>Python</w:t>
      </w:r>
    </w:p>
    <w:p w:rsidR="00DF687E" w:rsidRPr="00D861C2" w:rsidRDefault="00F92B73" w:rsidP="00D861C2">
      <w:pPr>
        <w:pStyle w:val="ListParagraph"/>
        <w:numPr>
          <w:ilvl w:val="0"/>
          <w:numId w:val="44"/>
        </w:numPr>
        <w:jc w:val="both"/>
        <w:rPr>
          <w:b/>
          <w:color w:val="C00000"/>
        </w:rPr>
      </w:pPr>
      <w:r w:rsidRPr="00D861C2">
        <w:rPr>
          <w:b/>
          <w:color w:val="C00000"/>
        </w:rPr>
        <w:t>Pre V-Engine v2.2.1</w:t>
      </w:r>
      <w:r w:rsidR="00743547" w:rsidRPr="00D861C2">
        <w:rPr>
          <w:b/>
          <w:color w:val="C00000"/>
        </w:rPr>
        <w:t xml:space="preserve"> </w:t>
      </w:r>
    </w:p>
    <w:p w:rsidR="008B60D9" w:rsidRPr="00DF687E" w:rsidRDefault="00E07CB9" w:rsidP="00DF687E">
      <w:pPr>
        <w:ind w:left="540"/>
        <w:jc w:val="both"/>
        <w:rPr>
          <w:rStyle w:val="Hyperlink"/>
          <w:b/>
          <w:color w:val="000000" w:themeColor="text1"/>
          <w:sz w:val="20"/>
          <w:u w:val="none"/>
        </w:rPr>
      </w:pPr>
      <w:r w:rsidRPr="00DF687E">
        <w:rPr>
          <w:b/>
          <w:color w:val="000000" w:themeColor="text1"/>
        </w:rPr>
        <w:t>Python version 2.</w:t>
      </w:r>
      <w:r w:rsidR="00416625" w:rsidRPr="00DF687E">
        <w:rPr>
          <w:b/>
          <w:color w:val="000000" w:themeColor="text1"/>
        </w:rPr>
        <w:t>6.2</w:t>
      </w:r>
      <w:r w:rsidR="00416625" w:rsidRPr="00DF687E">
        <w:rPr>
          <w:color w:val="000000" w:themeColor="text1"/>
        </w:rPr>
        <w:t xml:space="preserve"> </w:t>
      </w:r>
      <w:r w:rsidR="00FC2ACA" w:rsidRPr="00DF687E">
        <w:rPr>
          <w:color w:val="000000" w:themeColor="text1"/>
        </w:rPr>
        <w:t xml:space="preserve">64 bit </w:t>
      </w:r>
      <w:r w:rsidR="003708D0" w:rsidRPr="00DF687E">
        <w:rPr>
          <w:color w:val="000000" w:themeColor="text1"/>
        </w:rPr>
        <w:t>Windows installer</w:t>
      </w:r>
      <w:r w:rsidR="00416625" w:rsidRPr="00DF687E">
        <w:rPr>
          <w:color w:val="000000" w:themeColor="text1"/>
        </w:rPr>
        <w:t xml:space="preserve"> package. This should be downloaded from </w:t>
      </w:r>
      <w:r w:rsidR="00F92B73" w:rsidRPr="00DF687E">
        <w:rPr>
          <w:color w:val="000000" w:themeColor="text1"/>
        </w:rPr>
        <w:t xml:space="preserve"> </w:t>
      </w:r>
      <w:r w:rsidR="00DF687E" w:rsidRPr="00DF687E">
        <w:rPr>
          <w:color w:val="000000" w:themeColor="text1"/>
        </w:rPr>
        <w:t xml:space="preserve"> </w:t>
      </w:r>
      <w:r w:rsidR="00416625" w:rsidRPr="00DF687E">
        <w:rPr>
          <w:color w:val="000000" w:themeColor="text1"/>
        </w:rPr>
        <w:t>following location:</w:t>
      </w:r>
      <w:r w:rsidR="00416625" w:rsidRPr="00DF687E">
        <w:rPr>
          <w:b/>
          <w:color w:val="000000" w:themeColor="text1"/>
          <w:lang w:val="en-US"/>
        </w:rPr>
        <w:t xml:space="preserve"> </w:t>
      </w:r>
      <w:r w:rsidR="00416625" w:rsidRPr="00DF687E">
        <w:rPr>
          <w:color w:val="000000" w:themeColor="text1"/>
          <w:lang w:val="en-US"/>
        </w:rPr>
        <w:t xml:space="preserve"> </w:t>
      </w:r>
      <w:hyperlink r:id="rId21" w:history="1">
        <w:r w:rsidR="00855D19">
          <w:rPr>
            <w:rStyle w:val="Hyperlink"/>
            <w:bCs/>
            <w:sz w:val="20"/>
          </w:rPr>
          <w:t>https://www.python.org/ftp/python/2.6.2/python-2.6.2.amd64.msi</w:t>
        </w:r>
      </w:hyperlink>
    </w:p>
    <w:p w:rsidR="00F92B73" w:rsidRPr="00D861C2" w:rsidRDefault="00F92B73" w:rsidP="00D861C2">
      <w:pPr>
        <w:pStyle w:val="ListParagraph"/>
        <w:numPr>
          <w:ilvl w:val="0"/>
          <w:numId w:val="44"/>
        </w:numPr>
        <w:jc w:val="both"/>
        <w:rPr>
          <w:color w:val="C00000"/>
        </w:rPr>
      </w:pPr>
      <w:r w:rsidRPr="00D861C2">
        <w:rPr>
          <w:b/>
          <w:color w:val="C00000"/>
        </w:rPr>
        <w:t>V-Engine v2.2.1 onwards</w:t>
      </w:r>
    </w:p>
    <w:p w:rsidR="007F6668" w:rsidRPr="00D861C2" w:rsidRDefault="00743547" w:rsidP="007F6668">
      <w:pPr>
        <w:ind w:left="540"/>
        <w:jc w:val="both"/>
        <w:rPr>
          <w:color w:val="C00000"/>
          <w:u w:val="single"/>
        </w:rPr>
      </w:pPr>
      <w:r w:rsidRPr="00D861C2">
        <w:rPr>
          <w:b/>
          <w:color w:val="C00000"/>
        </w:rPr>
        <w:t>Python version 2.7.12</w:t>
      </w:r>
      <w:r w:rsidRPr="00D861C2">
        <w:rPr>
          <w:color w:val="C00000"/>
        </w:rPr>
        <w:t xml:space="preserve"> 64 bit Windows installer package. This should be downloaded from following location: </w:t>
      </w:r>
      <w:r w:rsidR="00C14CE3" w:rsidRPr="00D861C2">
        <w:rPr>
          <w:color w:val="C00000"/>
        </w:rPr>
        <w:t xml:space="preserve"> </w:t>
      </w:r>
      <w:hyperlink r:id="rId22" w:history="1">
        <w:r w:rsidRPr="00D861C2">
          <w:rPr>
            <w:rStyle w:val="Hyperlink"/>
            <w:color w:val="C00000"/>
            <w:sz w:val="20"/>
          </w:rPr>
          <w:t>https://www.python.org/ftp/python/2.7.12/python-2.7.12.amd64.msi</w:t>
        </w:r>
      </w:hyperlink>
    </w:p>
    <w:p w:rsidR="00AD4845" w:rsidRPr="00263995" w:rsidRDefault="00AD4845" w:rsidP="00AD4845">
      <w:pPr>
        <w:rPr>
          <w:b/>
          <w:color w:val="E36C0A" w:themeColor="accent6" w:themeShade="BF"/>
        </w:rPr>
      </w:pPr>
      <w:r w:rsidRPr="00263995">
        <w:rPr>
          <w:b/>
          <w:color w:val="E36C0A" w:themeColor="accent6" w:themeShade="BF"/>
        </w:rPr>
        <w:t>Please note that the source code will not build without the above mentioned pre-requisites.</w:t>
      </w:r>
    </w:p>
    <w:p w:rsidR="004F53A8" w:rsidRDefault="004F53A8" w:rsidP="004C3966">
      <w:pPr>
        <w:pStyle w:val="Title"/>
        <w:numPr>
          <w:ilvl w:val="0"/>
          <w:numId w:val="23"/>
        </w:numPr>
      </w:pPr>
      <w:r>
        <w:br w:type="page"/>
      </w:r>
      <w:r w:rsidR="007175D9">
        <w:lastRenderedPageBreak/>
        <w:t>B</w:t>
      </w:r>
      <w:r>
        <w:t>uilding the java web-interface server</w:t>
      </w:r>
    </w:p>
    <w:p w:rsidR="006270E3" w:rsidRDefault="006270E3" w:rsidP="003D7302">
      <w:pPr>
        <w:pStyle w:val="Heading2"/>
      </w:pPr>
      <w:r>
        <w:t xml:space="preserve"> </w:t>
      </w:r>
      <w:bookmarkStart w:id="27" w:name="_Toc471404715"/>
      <w:r w:rsidR="00B6340B" w:rsidRPr="006270E3">
        <w:t>Steps to install Java 1.5</w:t>
      </w:r>
      <w:bookmarkEnd w:id="27"/>
    </w:p>
    <w:p w:rsidR="00815734" w:rsidRDefault="00815734" w:rsidP="004C3966">
      <w:pPr>
        <w:numPr>
          <w:ilvl w:val="0"/>
          <w:numId w:val="5"/>
        </w:numPr>
        <w:ind w:left="720" w:hanging="270"/>
        <w:jc w:val="both"/>
      </w:pPr>
      <w:r w:rsidRPr="00815734">
        <w:t>Java 1.5</w:t>
      </w:r>
      <w:r w:rsidR="00912B29">
        <w:t>.0_14</w:t>
      </w:r>
      <w:r w:rsidRPr="00815734">
        <w:t xml:space="preserve"> can be downloaded from the following location: </w:t>
      </w:r>
      <w:hyperlink r:id="rId23" w:history="1">
        <w:r w:rsidR="00FF57DA" w:rsidRPr="00474FD9">
          <w:rPr>
            <w:rStyle w:val="Hyperlink"/>
            <w:sz w:val="20"/>
          </w:rPr>
          <w:t>https://dct.sun.com/dct/forms/reg_us_0809_958_0.jsp</w:t>
        </w:r>
      </w:hyperlink>
    </w:p>
    <w:p w:rsidR="006270E3" w:rsidRDefault="006270E3" w:rsidP="00815734">
      <w:pPr>
        <w:ind w:left="720"/>
        <w:jc w:val="both"/>
      </w:pPr>
      <w:r w:rsidRPr="006270E3">
        <w:t>Follow</w:t>
      </w:r>
      <w:r>
        <w:t xml:space="preserve"> </w:t>
      </w:r>
      <w:r w:rsidRPr="006270E3">
        <w:t>the instructions provided with the download in order to install Java.</w:t>
      </w:r>
    </w:p>
    <w:p w:rsidR="006270E3" w:rsidRDefault="006270E3" w:rsidP="004C3966">
      <w:pPr>
        <w:numPr>
          <w:ilvl w:val="0"/>
          <w:numId w:val="5"/>
        </w:numPr>
        <w:ind w:left="720" w:hanging="270"/>
        <w:jc w:val="both"/>
      </w:pPr>
      <w:r>
        <w:t xml:space="preserve">There are some </w:t>
      </w:r>
      <w:r w:rsidRPr="00270F7A">
        <w:rPr>
          <w:b/>
        </w:rPr>
        <w:t>System Environment Variables</w:t>
      </w:r>
      <w:r>
        <w:t xml:space="preserve"> which need to be set. This can be done in the following manner in a Windows XP Operating system environment:</w:t>
      </w:r>
    </w:p>
    <w:p w:rsidR="006270E3" w:rsidRDefault="006270E3" w:rsidP="006270E3">
      <w:pPr>
        <w:ind w:left="720"/>
        <w:jc w:val="both"/>
        <w:rPr>
          <w:b/>
          <w:i/>
        </w:rPr>
      </w:pPr>
      <w:r>
        <w:t xml:space="preserve">Navigate to </w:t>
      </w:r>
      <w:r w:rsidRPr="005A2D0A">
        <w:rPr>
          <w:b/>
          <w:i/>
        </w:rPr>
        <w:t>Start -&gt; Control Panel -&gt; System -&gt; Advanced -&gt; Environment Variables</w:t>
      </w:r>
    </w:p>
    <w:p w:rsidR="006270E3" w:rsidRDefault="006270E3" w:rsidP="006270E3">
      <w:pPr>
        <w:ind w:left="720"/>
        <w:jc w:val="both"/>
      </w:pPr>
      <w:r>
        <w:t xml:space="preserve">Window shown in the figure </w:t>
      </w:r>
      <w:hyperlink w:anchor="Figure_EnvironmentVars" w:history="1">
        <w:r w:rsidRPr="006270E3">
          <w:rPr>
            <w:rStyle w:val="Hyperlink"/>
            <w:sz w:val="20"/>
          </w:rPr>
          <w:t>below</w:t>
        </w:r>
      </w:hyperlink>
      <w:r>
        <w:t xml:space="preserve"> will pop up.</w:t>
      </w:r>
    </w:p>
    <w:p w:rsidR="006270E3" w:rsidRDefault="006270E3" w:rsidP="00815734">
      <w:pPr>
        <w:ind w:left="720"/>
        <w:jc w:val="both"/>
      </w:pPr>
      <w:r>
        <w:t>The following System variables along with their values need to be added</w:t>
      </w:r>
      <w:r w:rsidR="00815734">
        <w:t>. If already present, existing variables should be edited by adding these values using “;” as a separator.</w:t>
      </w:r>
    </w:p>
    <w:tbl>
      <w:tblPr>
        <w:tblStyle w:val="GridTable4-Accent4"/>
        <w:tblW w:w="0" w:type="auto"/>
        <w:jc w:val="center"/>
        <w:tblLook w:val="04A0" w:firstRow="1" w:lastRow="0" w:firstColumn="1" w:lastColumn="0" w:noHBand="0" w:noVBand="1"/>
      </w:tblPr>
      <w:tblGrid>
        <w:gridCol w:w="2804"/>
        <w:gridCol w:w="3408"/>
      </w:tblGrid>
      <w:tr w:rsidR="006270E3" w:rsidTr="000B3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4" w:type="dxa"/>
          </w:tcPr>
          <w:p w:rsidR="006270E3" w:rsidRPr="000B30EF" w:rsidRDefault="006270E3" w:rsidP="00D900B9">
            <w:pPr>
              <w:jc w:val="center"/>
              <w:rPr>
                <w:color w:val="FFFFFF"/>
              </w:rPr>
            </w:pPr>
            <w:r w:rsidRPr="000B30EF">
              <w:rPr>
                <w:color w:val="FFFFFF"/>
              </w:rPr>
              <w:t>System Variable Name</w:t>
            </w:r>
          </w:p>
        </w:tc>
        <w:tc>
          <w:tcPr>
            <w:tcW w:w="3408" w:type="dxa"/>
          </w:tcPr>
          <w:p w:rsidR="006270E3" w:rsidRPr="000B30EF" w:rsidRDefault="006270E3" w:rsidP="00D900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 w:rsidRPr="000B30EF">
              <w:rPr>
                <w:color w:val="FFFFFF"/>
              </w:rPr>
              <w:t>Value</w:t>
            </w:r>
          </w:p>
        </w:tc>
      </w:tr>
      <w:tr w:rsidR="006270E3" w:rsidTr="000B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4" w:type="dxa"/>
          </w:tcPr>
          <w:p w:rsidR="006270E3" w:rsidRPr="00815734" w:rsidRDefault="006270E3" w:rsidP="00D900B9">
            <w:pPr>
              <w:rPr>
                <w:b w:val="0"/>
                <w:bCs w:val="0"/>
                <w:color w:val="000000"/>
              </w:rPr>
            </w:pPr>
            <w:r w:rsidRPr="00815734">
              <w:rPr>
                <w:b w:val="0"/>
                <w:color w:val="000000"/>
              </w:rPr>
              <w:t>JAVA_HOME</w:t>
            </w:r>
          </w:p>
        </w:tc>
        <w:tc>
          <w:tcPr>
            <w:tcW w:w="3408" w:type="dxa"/>
          </w:tcPr>
          <w:p w:rsidR="006270E3" w:rsidRDefault="00B85F2B" w:rsidP="00D900B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05EB">
              <w:rPr>
                <w:color w:val="000000"/>
              </w:rPr>
              <w:t>C:\Program Files\Java\jdk1.5.0_14</w:t>
            </w:r>
          </w:p>
        </w:tc>
      </w:tr>
      <w:tr w:rsidR="006270E3" w:rsidTr="000B30E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4" w:type="dxa"/>
          </w:tcPr>
          <w:p w:rsidR="006270E3" w:rsidRPr="009168D3" w:rsidRDefault="00B85F2B" w:rsidP="00D900B9">
            <w:pPr>
              <w:rPr>
                <w:b w:val="0"/>
                <w:bCs w:val="0"/>
                <w:color w:val="000000"/>
                <w:szCs w:val="20"/>
              </w:rPr>
            </w:pPr>
            <w:r w:rsidRPr="007B05EB">
              <w:rPr>
                <w:b w:val="0"/>
                <w:color w:val="000000"/>
              </w:rPr>
              <w:t>PATH</w:t>
            </w:r>
          </w:p>
        </w:tc>
        <w:tc>
          <w:tcPr>
            <w:tcW w:w="3408" w:type="dxa"/>
          </w:tcPr>
          <w:p w:rsidR="006270E3" w:rsidRPr="009168D3" w:rsidRDefault="00815734" w:rsidP="00D900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 w:rsidRPr="007B05EB">
              <w:rPr>
                <w:color w:val="000000"/>
              </w:rPr>
              <w:t>%JAVA_HOME</w:t>
            </w:r>
            <w:r>
              <w:rPr>
                <w:color w:val="000000"/>
              </w:rPr>
              <w:t>%</w:t>
            </w:r>
            <w:r w:rsidRPr="007B05EB">
              <w:rPr>
                <w:color w:val="000000"/>
              </w:rPr>
              <w:t>\bin</w:t>
            </w:r>
          </w:p>
        </w:tc>
      </w:tr>
    </w:tbl>
    <w:p w:rsidR="00B6340B" w:rsidRDefault="00B6340B" w:rsidP="00815734">
      <w:pPr>
        <w:rPr>
          <w:color w:val="000000"/>
        </w:rPr>
      </w:pPr>
    </w:p>
    <w:p w:rsidR="00501BAA" w:rsidRDefault="00ED30EF" w:rsidP="003D7302">
      <w:pPr>
        <w:pStyle w:val="Heading2"/>
      </w:pPr>
      <w:r>
        <w:t xml:space="preserve"> </w:t>
      </w:r>
      <w:bookmarkStart w:id="28" w:name="_Toc471404716"/>
      <w:r w:rsidR="00B6340B" w:rsidRPr="00ED30EF">
        <w:t>Steps to install Ant</w:t>
      </w:r>
      <w:bookmarkEnd w:id="28"/>
    </w:p>
    <w:p w:rsidR="00501BAA" w:rsidRDefault="00501BAA" w:rsidP="004C3966">
      <w:pPr>
        <w:numPr>
          <w:ilvl w:val="0"/>
          <w:numId w:val="9"/>
        </w:numPr>
        <w:ind w:left="720" w:hanging="270"/>
        <w:jc w:val="both"/>
      </w:pPr>
      <w:r w:rsidRPr="00501BAA">
        <w:t xml:space="preserve">Ant 1.7.1 can be downloaded from the following </w:t>
      </w:r>
      <w:r>
        <w:t xml:space="preserve">location: </w:t>
      </w:r>
      <w:hyperlink r:id="rId24" w:history="1">
        <w:r w:rsidR="00FF57DA" w:rsidRPr="00474FD9">
          <w:rPr>
            <w:rStyle w:val="Hyperlink"/>
            <w:sz w:val="20"/>
            <w:szCs w:val="20"/>
          </w:rPr>
          <w:t>http://mirror.nyi.net/apache/ant/binaries/apache-ant-1.7.1-bin.zip</w:t>
        </w:r>
      </w:hyperlink>
      <w:r w:rsidR="007526F6">
        <w:t>. Extract the downloaded zip file to the following location: “</w:t>
      </w:r>
      <w:r w:rsidR="007526F6" w:rsidRPr="007526F6">
        <w:rPr>
          <w:i/>
          <w:color w:val="000000"/>
        </w:rPr>
        <w:t>D:\apache-ant-1.7.1</w:t>
      </w:r>
      <w:r w:rsidR="007526F6">
        <w:rPr>
          <w:color w:val="000000"/>
        </w:rPr>
        <w:t>”</w:t>
      </w:r>
    </w:p>
    <w:p w:rsidR="00501BAA" w:rsidRDefault="00501BAA" w:rsidP="004C3966">
      <w:pPr>
        <w:numPr>
          <w:ilvl w:val="0"/>
          <w:numId w:val="9"/>
        </w:numPr>
        <w:ind w:left="720" w:hanging="270"/>
        <w:jc w:val="both"/>
      </w:pPr>
      <w:r>
        <w:t xml:space="preserve">There are some </w:t>
      </w:r>
      <w:r w:rsidRPr="00270F7A">
        <w:rPr>
          <w:b/>
        </w:rPr>
        <w:t>System Environment Variables</w:t>
      </w:r>
      <w:r>
        <w:t xml:space="preserve"> which need to be set. This can be done in the following manner in a Windows XP Operating system environment:</w:t>
      </w:r>
    </w:p>
    <w:p w:rsidR="00501BAA" w:rsidRDefault="00501BAA" w:rsidP="00501BAA">
      <w:pPr>
        <w:ind w:left="720"/>
        <w:jc w:val="both"/>
        <w:rPr>
          <w:b/>
          <w:i/>
        </w:rPr>
      </w:pPr>
      <w:r>
        <w:t xml:space="preserve">Navigate to </w:t>
      </w:r>
      <w:r w:rsidRPr="005A2D0A">
        <w:rPr>
          <w:b/>
          <w:i/>
        </w:rPr>
        <w:t>Start -&gt; Control Panel -&gt; System -&gt; Advanced -&gt; Environment Variables</w:t>
      </w:r>
    </w:p>
    <w:p w:rsidR="00501BAA" w:rsidRDefault="00501BAA" w:rsidP="00501BAA">
      <w:pPr>
        <w:ind w:left="720"/>
        <w:jc w:val="both"/>
      </w:pPr>
      <w:r>
        <w:t xml:space="preserve">Window shown in the figure </w:t>
      </w:r>
      <w:hyperlink w:anchor="Figure_EnvironmentVars" w:history="1">
        <w:r w:rsidRPr="006270E3">
          <w:rPr>
            <w:rStyle w:val="Hyperlink"/>
            <w:sz w:val="20"/>
          </w:rPr>
          <w:t>below</w:t>
        </w:r>
      </w:hyperlink>
      <w:r>
        <w:t xml:space="preserve"> will pop up.</w:t>
      </w:r>
    </w:p>
    <w:p w:rsidR="00501BAA" w:rsidRDefault="00501BAA" w:rsidP="00501BAA">
      <w:pPr>
        <w:ind w:left="720"/>
        <w:jc w:val="both"/>
      </w:pPr>
      <w:r>
        <w:t>The following System variables along with their values need to be added. If already present, existing variables should be edited by adding these values using “;” as a separator.</w:t>
      </w:r>
    </w:p>
    <w:tbl>
      <w:tblPr>
        <w:tblStyle w:val="GridTable4-Accent4"/>
        <w:tblW w:w="0" w:type="auto"/>
        <w:jc w:val="center"/>
        <w:tblLook w:val="04A0" w:firstRow="1" w:lastRow="0" w:firstColumn="1" w:lastColumn="0" w:noHBand="0" w:noVBand="1"/>
      </w:tblPr>
      <w:tblGrid>
        <w:gridCol w:w="2804"/>
        <w:gridCol w:w="3408"/>
      </w:tblGrid>
      <w:tr w:rsidR="00501BAA" w:rsidTr="000B3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4" w:type="dxa"/>
          </w:tcPr>
          <w:p w:rsidR="00501BAA" w:rsidRPr="000B30EF" w:rsidRDefault="00501BAA" w:rsidP="000B30EF">
            <w:pPr>
              <w:jc w:val="center"/>
              <w:rPr>
                <w:color w:val="FFFFFF"/>
              </w:rPr>
            </w:pPr>
            <w:r w:rsidRPr="000B30EF">
              <w:rPr>
                <w:color w:val="FFFFFF"/>
              </w:rPr>
              <w:t>System Variable Name</w:t>
            </w:r>
          </w:p>
        </w:tc>
        <w:tc>
          <w:tcPr>
            <w:tcW w:w="3408" w:type="dxa"/>
          </w:tcPr>
          <w:p w:rsidR="00501BAA" w:rsidRPr="000B30EF" w:rsidRDefault="00501BAA" w:rsidP="000B30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 w:rsidRPr="000B30EF">
              <w:rPr>
                <w:color w:val="FFFFFF"/>
              </w:rPr>
              <w:t>Value</w:t>
            </w:r>
          </w:p>
        </w:tc>
      </w:tr>
      <w:tr w:rsidR="00501BAA" w:rsidTr="000B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4" w:type="dxa"/>
          </w:tcPr>
          <w:p w:rsidR="00501BAA" w:rsidRPr="00501BAA" w:rsidRDefault="00501BAA" w:rsidP="000B30EF">
            <w:pPr>
              <w:jc w:val="center"/>
              <w:rPr>
                <w:b w:val="0"/>
                <w:bCs w:val="0"/>
                <w:color w:val="000000"/>
              </w:rPr>
            </w:pPr>
            <w:r w:rsidRPr="00501BAA">
              <w:rPr>
                <w:b w:val="0"/>
                <w:color w:val="000000"/>
              </w:rPr>
              <w:t>ANT_HOME</w:t>
            </w:r>
          </w:p>
        </w:tc>
        <w:tc>
          <w:tcPr>
            <w:tcW w:w="3408" w:type="dxa"/>
          </w:tcPr>
          <w:p w:rsidR="00501BAA" w:rsidRDefault="00501BAA" w:rsidP="000B30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3284">
              <w:rPr>
                <w:color w:val="000000"/>
              </w:rPr>
              <w:t>D:\apache-ant-1.7.1</w:t>
            </w:r>
          </w:p>
        </w:tc>
      </w:tr>
      <w:tr w:rsidR="00501BAA" w:rsidTr="000B30E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4" w:type="dxa"/>
          </w:tcPr>
          <w:p w:rsidR="00501BAA" w:rsidRPr="009168D3" w:rsidRDefault="00501BAA" w:rsidP="000B30EF">
            <w:pPr>
              <w:jc w:val="center"/>
              <w:rPr>
                <w:b w:val="0"/>
                <w:bCs w:val="0"/>
                <w:color w:val="000000"/>
                <w:szCs w:val="20"/>
              </w:rPr>
            </w:pPr>
            <w:r w:rsidRPr="007B05EB">
              <w:rPr>
                <w:b w:val="0"/>
                <w:color w:val="000000"/>
              </w:rPr>
              <w:t>PATH</w:t>
            </w:r>
          </w:p>
        </w:tc>
        <w:tc>
          <w:tcPr>
            <w:tcW w:w="3408" w:type="dxa"/>
          </w:tcPr>
          <w:p w:rsidR="00501BAA" w:rsidRPr="009168D3" w:rsidRDefault="00501BAA" w:rsidP="000B30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 w:rsidRPr="007B05EB">
              <w:rPr>
                <w:color w:val="000000"/>
              </w:rPr>
              <w:t>%</w:t>
            </w:r>
            <w:r>
              <w:rPr>
                <w:color w:val="000000"/>
              </w:rPr>
              <w:t>ANT</w:t>
            </w:r>
            <w:r w:rsidRPr="007B05EB">
              <w:rPr>
                <w:color w:val="000000"/>
              </w:rPr>
              <w:t>_HOME</w:t>
            </w:r>
            <w:r>
              <w:rPr>
                <w:color w:val="000000"/>
              </w:rPr>
              <w:t>%</w:t>
            </w:r>
            <w:r w:rsidRPr="007B05EB">
              <w:rPr>
                <w:color w:val="000000"/>
              </w:rPr>
              <w:t>\bin</w:t>
            </w:r>
          </w:p>
        </w:tc>
      </w:tr>
    </w:tbl>
    <w:p w:rsidR="00833BF7" w:rsidRDefault="00833BF7" w:rsidP="003D7302">
      <w:pPr>
        <w:pStyle w:val="Heading2"/>
      </w:pPr>
      <w:r>
        <w:t xml:space="preserve"> </w:t>
      </w:r>
      <w:bookmarkStart w:id="29" w:name="_Toc471404717"/>
      <w:r w:rsidRPr="00ED30EF">
        <w:t xml:space="preserve">Steps to install </w:t>
      </w:r>
      <w:r>
        <w:t>Tomcat</w:t>
      </w:r>
      <w:bookmarkEnd w:id="29"/>
    </w:p>
    <w:p w:rsidR="00D92A61" w:rsidRDefault="00833BF7" w:rsidP="004C3966">
      <w:pPr>
        <w:numPr>
          <w:ilvl w:val="0"/>
          <w:numId w:val="11"/>
        </w:numPr>
        <w:jc w:val="both"/>
      </w:pPr>
      <w:r>
        <w:t>Tomcat</w:t>
      </w:r>
      <w:r w:rsidRPr="00501BAA">
        <w:t xml:space="preserve"> </w:t>
      </w:r>
      <w:r w:rsidR="00990E55">
        <w:t>6.0.18</w:t>
      </w:r>
      <w:r w:rsidRPr="00501BAA">
        <w:t xml:space="preserve"> can be downloaded from the following </w:t>
      </w:r>
      <w:r>
        <w:t>location:</w:t>
      </w:r>
    </w:p>
    <w:p w:rsidR="00833BF7" w:rsidRDefault="00141CAC" w:rsidP="00D92A61">
      <w:pPr>
        <w:ind w:left="720"/>
        <w:jc w:val="both"/>
      </w:pPr>
      <w:hyperlink r:id="rId25" w:history="1">
        <w:r w:rsidR="00FF57DA" w:rsidRPr="00474FD9">
          <w:rPr>
            <w:rStyle w:val="Hyperlink"/>
            <w:sz w:val="20"/>
          </w:rPr>
          <w:t>http://www.ecoficial.com/apachemirror/tomcat/tomcat-6/v6.0.18/bin/apache-tomcat-6.0.18.zip</w:t>
        </w:r>
      </w:hyperlink>
    </w:p>
    <w:p w:rsidR="00833BF7" w:rsidRDefault="00833BF7" w:rsidP="00990E55">
      <w:pPr>
        <w:ind w:left="648" w:firstLine="72"/>
        <w:jc w:val="both"/>
      </w:pPr>
      <w:r w:rsidRPr="006270E3">
        <w:lastRenderedPageBreak/>
        <w:t>Follow</w:t>
      </w:r>
      <w:r>
        <w:t xml:space="preserve"> </w:t>
      </w:r>
      <w:r w:rsidRPr="006270E3">
        <w:t xml:space="preserve">the instructions provided with the download in order to install </w:t>
      </w:r>
      <w:r>
        <w:t>Tomcat</w:t>
      </w:r>
      <w:r w:rsidRPr="006270E3">
        <w:t>.</w:t>
      </w:r>
    </w:p>
    <w:p w:rsidR="00833BF7" w:rsidRDefault="00833BF7" w:rsidP="00833BF7">
      <w:pPr>
        <w:ind w:left="396" w:firstLine="144"/>
      </w:pPr>
    </w:p>
    <w:p w:rsidR="00833BF7" w:rsidRDefault="00833BF7" w:rsidP="004C3966">
      <w:pPr>
        <w:numPr>
          <w:ilvl w:val="0"/>
          <w:numId w:val="11"/>
        </w:numPr>
        <w:jc w:val="both"/>
      </w:pPr>
      <w:r>
        <w:t xml:space="preserve">There are some </w:t>
      </w:r>
      <w:r w:rsidRPr="00270F7A">
        <w:rPr>
          <w:b/>
        </w:rPr>
        <w:t>System Environment Variables</w:t>
      </w:r>
      <w:r>
        <w:t xml:space="preserve"> which need to be set. This can be done in the following manner in a Windows XP Operating system environment:</w:t>
      </w:r>
    </w:p>
    <w:p w:rsidR="00833BF7" w:rsidRDefault="00833BF7" w:rsidP="00833BF7">
      <w:pPr>
        <w:ind w:left="720"/>
        <w:jc w:val="both"/>
        <w:rPr>
          <w:b/>
          <w:i/>
        </w:rPr>
      </w:pPr>
      <w:r>
        <w:t xml:space="preserve">Navigate to </w:t>
      </w:r>
      <w:r w:rsidRPr="005A2D0A">
        <w:rPr>
          <w:b/>
          <w:i/>
        </w:rPr>
        <w:t>Start -&gt; Control Panel -&gt; System -&gt; Advanced -&gt; Environment Variables</w:t>
      </w:r>
    </w:p>
    <w:p w:rsidR="00833BF7" w:rsidRDefault="00833BF7" w:rsidP="00833BF7">
      <w:pPr>
        <w:ind w:left="720"/>
        <w:jc w:val="both"/>
      </w:pPr>
      <w:r>
        <w:t xml:space="preserve">Window shown in the figure </w:t>
      </w:r>
      <w:hyperlink w:anchor="Figure_EnvironmentVars" w:history="1">
        <w:r w:rsidRPr="006270E3">
          <w:rPr>
            <w:rStyle w:val="Hyperlink"/>
            <w:sz w:val="20"/>
          </w:rPr>
          <w:t>below</w:t>
        </w:r>
      </w:hyperlink>
      <w:r>
        <w:t xml:space="preserve"> will pop up.</w:t>
      </w:r>
    </w:p>
    <w:p w:rsidR="00833BF7" w:rsidRDefault="00833BF7" w:rsidP="00833BF7">
      <w:pPr>
        <w:ind w:left="720"/>
        <w:jc w:val="both"/>
      </w:pPr>
      <w:r>
        <w:t>The following System variables along with their values need to be added. If already present, existing variables should be edited by adding these values using “;” as a separator.</w:t>
      </w:r>
    </w:p>
    <w:tbl>
      <w:tblPr>
        <w:tblStyle w:val="GridTable4-Accent4"/>
        <w:tblW w:w="0" w:type="auto"/>
        <w:jc w:val="center"/>
        <w:tblLook w:val="04A0" w:firstRow="1" w:lastRow="0" w:firstColumn="1" w:lastColumn="0" w:noHBand="0" w:noVBand="1"/>
      </w:tblPr>
      <w:tblGrid>
        <w:gridCol w:w="2804"/>
        <w:gridCol w:w="3408"/>
      </w:tblGrid>
      <w:tr w:rsidR="00833BF7" w:rsidTr="000B3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4" w:type="dxa"/>
          </w:tcPr>
          <w:p w:rsidR="00833BF7" w:rsidRPr="000B30EF" w:rsidRDefault="00833BF7" w:rsidP="00DD02DD">
            <w:pPr>
              <w:jc w:val="center"/>
              <w:rPr>
                <w:color w:val="FFFFFF"/>
              </w:rPr>
            </w:pPr>
            <w:r w:rsidRPr="000B30EF">
              <w:rPr>
                <w:color w:val="FFFFFF"/>
              </w:rPr>
              <w:t>System Variable Name</w:t>
            </w:r>
          </w:p>
        </w:tc>
        <w:tc>
          <w:tcPr>
            <w:tcW w:w="3408" w:type="dxa"/>
          </w:tcPr>
          <w:p w:rsidR="00833BF7" w:rsidRPr="000B30EF" w:rsidRDefault="00833BF7" w:rsidP="00DD02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 w:rsidRPr="000B30EF">
              <w:rPr>
                <w:color w:val="FFFFFF"/>
              </w:rPr>
              <w:t>Value</w:t>
            </w:r>
          </w:p>
        </w:tc>
      </w:tr>
      <w:tr w:rsidR="00833BF7" w:rsidTr="000B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4" w:type="dxa"/>
          </w:tcPr>
          <w:p w:rsidR="00833BF7" w:rsidRPr="00501BAA" w:rsidRDefault="00833BF7" w:rsidP="00DD02DD">
            <w:pPr>
              <w:rPr>
                <w:b w:val="0"/>
                <w:bCs w:val="0"/>
                <w:color w:val="000000"/>
              </w:rPr>
            </w:pPr>
            <w:r>
              <w:rPr>
                <w:b w:val="0"/>
                <w:color w:val="000000"/>
              </w:rPr>
              <w:t>TOMCAT</w:t>
            </w:r>
            <w:r w:rsidRPr="00501BAA">
              <w:rPr>
                <w:b w:val="0"/>
                <w:color w:val="000000"/>
              </w:rPr>
              <w:t>_HOME</w:t>
            </w:r>
          </w:p>
        </w:tc>
        <w:tc>
          <w:tcPr>
            <w:tcW w:w="3408" w:type="dxa"/>
          </w:tcPr>
          <w:p w:rsidR="00833BF7" w:rsidRPr="00833BF7" w:rsidRDefault="00833BF7" w:rsidP="00DD02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D:</w:t>
            </w:r>
            <w:r w:rsidRPr="00833BF7">
              <w:rPr>
                <w:color w:val="000000"/>
              </w:rPr>
              <w:t>\apache-tomcat-6.0.18</w:t>
            </w:r>
          </w:p>
        </w:tc>
      </w:tr>
      <w:tr w:rsidR="00833BF7" w:rsidTr="000B30E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4" w:type="dxa"/>
          </w:tcPr>
          <w:p w:rsidR="00833BF7" w:rsidRPr="009168D3" w:rsidRDefault="00833BF7" w:rsidP="00DD02DD">
            <w:pPr>
              <w:rPr>
                <w:b w:val="0"/>
                <w:bCs w:val="0"/>
                <w:color w:val="000000"/>
                <w:szCs w:val="20"/>
              </w:rPr>
            </w:pPr>
            <w:r w:rsidRPr="007B05EB">
              <w:rPr>
                <w:b w:val="0"/>
                <w:color w:val="000000"/>
              </w:rPr>
              <w:t>PATH</w:t>
            </w:r>
          </w:p>
        </w:tc>
        <w:tc>
          <w:tcPr>
            <w:tcW w:w="3408" w:type="dxa"/>
          </w:tcPr>
          <w:p w:rsidR="00833BF7" w:rsidRPr="009168D3" w:rsidRDefault="00833BF7" w:rsidP="00DD02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 w:rsidRPr="007B05EB">
              <w:rPr>
                <w:color w:val="000000"/>
              </w:rPr>
              <w:t>%</w:t>
            </w:r>
            <w:r>
              <w:rPr>
                <w:color w:val="000000"/>
              </w:rPr>
              <w:t>TOMCAT</w:t>
            </w:r>
            <w:r w:rsidRPr="007B05EB">
              <w:rPr>
                <w:color w:val="000000"/>
              </w:rPr>
              <w:t>_HOME</w:t>
            </w:r>
            <w:r>
              <w:rPr>
                <w:color w:val="000000"/>
              </w:rPr>
              <w:t>%</w:t>
            </w:r>
            <w:r w:rsidRPr="007B05EB">
              <w:rPr>
                <w:color w:val="000000"/>
              </w:rPr>
              <w:t>\bin</w:t>
            </w:r>
          </w:p>
        </w:tc>
      </w:tr>
    </w:tbl>
    <w:p w:rsidR="002F7DF2" w:rsidRDefault="002F7DF2" w:rsidP="002F7DF2">
      <w:pPr>
        <w:ind w:left="360"/>
        <w:jc w:val="both"/>
      </w:pPr>
    </w:p>
    <w:p w:rsidR="002F7DF2" w:rsidRPr="00A73898" w:rsidRDefault="002F7DF2" w:rsidP="004C3966">
      <w:pPr>
        <w:numPr>
          <w:ilvl w:val="0"/>
          <w:numId w:val="11"/>
        </w:numPr>
        <w:jc w:val="both"/>
      </w:pPr>
      <w:r w:rsidRPr="00A73898">
        <w:t>To change Tomcat’s default ORB to JacORB, the following needs to be incorporated.</w:t>
      </w:r>
    </w:p>
    <w:p w:rsidR="002F7DF2" w:rsidRPr="00A73898" w:rsidRDefault="002F7DF2" w:rsidP="004C3966">
      <w:pPr>
        <w:numPr>
          <w:ilvl w:val="0"/>
          <w:numId w:val="16"/>
        </w:numPr>
        <w:jc w:val="both"/>
      </w:pPr>
      <w:r w:rsidRPr="00A73898">
        <w:t xml:space="preserve">Create a directory named endorsed in the tomcat installation folder </w:t>
      </w:r>
    </w:p>
    <w:p w:rsidR="002F7DF2" w:rsidRPr="00A73898" w:rsidRDefault="002F7DF2" w:rsidP="00D92A61">
      <w:pPr>
        <w:ind w:left="1296" w:firstLine="144"/>
        <w:jc w:val="both"/>
      </w:pPr>
      <w:r w:rsidRPr="00A73898">
        <w:t>e.g. D:\apache-tomcat-6.0.18\endorsed</w:t>
      </w:r>
    </w:p>
    <w:p w:rsidR="002F7DF2" w:rsidRPr="00A73898" w:rsidRDefault="002F7DF2" w:rsidP="004C3966">
      <w:pPr>
        <w:numPr>
          <w:ilvl w:val="0"/>
          <w:numId w:val="16"/>
        </w:numPr>
        <w:jc w:val="both"/>
      </w:pPr>
      <w:r w:rsidRPr="00A73898">
        <w:t>Add all the jar files present in the lib directory of the JacORB 2.3.1 download in this “endorsed” directory.</w:t>
      </w:r>
    </w:p>
    <w:p w:rsidR="00827F39" w:rsidRDefault="00827F39" w:rsidP="00D92A61">
      <w:pPr>
        <w:ind w:left="360"/>
        <w:jc w:val="both"/>
        <w:rPr>
          <w:b/>
          <w:color w:val="C00000"/>
        </w:rPr>
      </w:pPr>
      <w:r w:rsidRPr="00A73898">
        <w:rPr>
          <w:b/>
        </w:rPr>
        <w:t xml:space="preserve">Please note, JacORB 2.3.1 can be downloaded from the location mentioned </w:t>
      </w:r>
      <w:r w:rsidR="00595C0D" w:rsidRPr="00A73898">
        <w:rPr>
          <w:b/>
        </w:rPr>
        <w:t xml:space="preserve">point 3 of </w:t>
      </w:r>
      <w:hyperlink w:anchor="_Pre-Requisites" w:history="1">
        <w:r w:rsidR="00595C0D" w:rsidRPr="009F0DEA">
          <w:rPr>
            <w:rStyle w:val="Hyperlink"/>
            <w:b/>
            <w:sz w:val="20"/>
          </w:rPr>
          <w:t>section 2.1</w:t>
        </w:r>
      </w:hyperlink>
      <w:r w:rsidRPr="009F0DEA">
        <w:rPr>
          <w:b/>
          <w:color w:val="C00000"/>
        </w:rPr>
        <w:t>.</w:t>
      </w:r>
    </w:p>
    <w:p w:rsidR="00BC68A6" w:rsidRPr="009F0DEA" w:rsidRDefault="00BC68A6" w:rsidP="00D92A61">
      <w:pPr>
        <w:ind w:left="360"/>
        <w:jc w:val="both"/>
        <w:rPr>
          <w:b/>
          <w:color w:val="C00000"/>
        </w:rPr>
      </w:pPr>
    </w:p>
    <w:p w:rsidR="00B6340B" w:rsidRPr="00F106EA" w:rsidRDefault="00F106EA" w:rsidP="003D7302">
      <w:pPr>
        <w:pStyle w:val="Heading2"/>
      </w:pPr>
      <w:r>
        <w:t xml:space="preserve"> </w:t>
      </w:r>
      <w:bookmarkStart w:id="30" w:name="_Toc471404718"/>
      <w:r w:rsidRPr="00F106EA">
        <w:t>Building the Java Web Interface Server</w:t>
      </w:r>
      <w:bookmarkEnd w:id="30"/>
    </w:p>
    <w:p w:rsidR="0029553A" w:rsidRPr="001F6CE6" w:rsidRDefault="000F6C83" w:rsidP="001F6CE6">
      <w:pPr>
        <w:pStyle w:val="Heading3"/>
      </w:pPr>
      <w:bookmarkStart w:id="31" w:name="_Toc246738141"/>
      <w:r>
        <w:t xml:space="preserve"> </w:t>
      </w:r>
      <w:bookmarkStart w:id="32" w:name="_Toc471404719"/>
      <w:r w:rsidR="0029553A" w:rsidRPr="001F6CE6">
        <w:t>Configuration Setup</w:t>
      </w:r>
      <w:bookmarkEnd w:id="31"/>
      <w:bookmarkEnd w:id="32"/>
    </w:p>
    <w:p w:rsidR="0029553A" w:rsidRDefault="0029553A" w:rsidP="00B500E8">
      <w:pPr>
        <w:ind w:left="180"/>
        <w:jc w:val="both"/>
      </w:pPr>
      <w:r>
        <w:t>Perform the following steps to setup the configuration required by the web application</w:t>
      </w:r>
      <w:r w:rsidR="00B500E8">
        <w:t>:</w:t>
      </w:r>
    </w:p>
    <w:p w:rsidR="0029553A" w:rsidRDefault="0029553A" w:rsidP="004C3966">
      <w:pPr>
        <w:numPr>
          <w:ilvl w:val="0"/>
          <w:numId w:val="13"/>
        </w:numPr>
        <w:tabs>
          <w:tab w:val="clear" w:pos="720"/>
          <w:tab w:val="num" w:pos="540"/>
        </w:tabs>
        <w:ind w:left="540"/>
        <w:jc w:val="both"/>
      </w:pPr>
      <w:r>
        <w:t>The web configuration files that need to be configured for the application include:</w:t>
      </w:r>
    </w:p>
    <w:p w:rsidR="0029553A" w:rsidRDefault="0029553A" w:rsidP="004C3966">
      <w:pPr>
        <w:numPr>
          <w:ilvl w:val="0"/>
          <w:numId w:val="14"/>
        </w:numPr>
        <w:jc w:val="both"/>
      </w:pPr>
      <w:r>
        <w:t>..</w:t>
      </w:r>
      <w:r w:rsidRPr="00F106EA">
        <w:t>\UILayer</w:t>
      </w:r>
      <w:r>
        <w:t>\config\</w:t>
      </w:r>
      <w:r w:rsidRPr="007B20AB">
        <w:t>Web_Config.xml</w:t>
      </w:r>
    </w:p>
    <w:p w:rsidR="0029553A" w:rsidRDefault="0029553A" w:rsidP="004C3966">
      <w:pPr>
        <w:numPr>
          <w:ilvl w:val="0"/>
          <w:numId w:val="14"/>
        </w:numPr>
        <w:jc w:val="both"/>
      </w:pPr>
      <w:r>
        <w:t>..</w:t>
      </w:r>
      <w:r w:rsidRPr="00F106EA">
        <w:t>\UILayer</w:t>
      </w:r>
      <w:r>
        <w:t>\</w:t>
      </w:r>
      <w:r w:rsidRPr="007B20AB">
        <w:t>web.xml</w:t>
      </w:r>
    </w:p>
    <w:p w:rsidR="00616AC8" w:rsidRDefault="00616AC8" w:rsidP="004C3966">
      <w:pPr>
        <w:numPr>
          <w:ilvl w:val="0"/>
          <w:numId w:val="14"/>
        </w:numPr>
        <w:jc w:val="both"/>
      </w:pPr>
      <w:r w:rsidRPr="00A73898">
        <w:t>..\UILayer\config\log4j.xml</w:t>
      </w:r>
    </w:p>
    <w:p w:rsidR="00204DC8" w:rsidRPr="00A73898" w:rsidRDefault="00204DC8" w:rsidP="004C3966">
      <w:pPr>
        <w:numPr>
          <w:ilvl w:val="0"/>
          <w:numId w:val="14"/>
        </w:numPr>
        <w:jc w:val="both"/>
      </w:pPr>
      <w:r>
        <w:t xml:space="preserve"> </w:t>
      </w:r>
      <w:r w:rsidRPr="00A73898">
        <w:t>..\UILayer\config\</w:t>
      </w:r>
      <w:r w:rsidRPr="00204DC8">
        <w:t>VAProperties.properties</w:t>
      </w:r>
    </w:p>
    <w:p w:rsidR="0029553A" w:rsidRPr="00E8293A" w:rsidRDefault="0029553A" w:rsidP="004C3966">
      <w:pPr>
        <w:numPr>
          <w:ilvl w:val="0"/>
          <w:numId w:val="14"/>
        </w:numPr>
        <w:jc w:val="both"/>
      </w:pPr>
      <w:r w:rsidRPr="00E8293A">
        <w:t>..\ apache-tomcat-6.0.18\conf\tomcat-users.xml</w:t>
      </w:r>
    </w:p>
    <w:p w:rsidR="0029553A" w:rsidRPr="00E8293A" w:rsidRDefault="0029553A" w:rsidP="004C3966">
      <w:pPr>
        <w:numPr>
          <w:ilvl w:val="0"/>
          <w:numId w:val="14"/>
        </w:numPr>
        <w:jc w:val="both"/>
      </w:pPr>
      <w:r w:rsidRPr="00E8293A">
        <w:t>..\ apache-tomcat-6.0.18\conf\server.xml</w:t>
      </w:r>
    </w:p>
    <w:p w:rsidR="002F7DF2" w:rsidRDefault="002F7DF2" w:rsidP="002F7DF2">
      <w:pPr>
        <w:ind w:left="576"/>
        <w:rPr>
          <w:color w:val="C00000"/>
        </w:rPr>
      </w:pPr>
    </w:p>
    <w:p w:rsidR="0029553A" w:rsidRDefault="0029553A" w:rsidP="004C3966">
      <w:pPr>
        <w:numPr>
          <w:ilvl w:val="0"/>
          <w:numId w:val="13"/>
        </w:numPr>
        <w:tabs>
          <w:tab w:val="clear" w:pos="720"/>
          <w:tab w:val="num" w:pos="540"/>
        </w:tabs>
        <w:ind w:left="540"/>
        <w:jc w:val="both"/>
      </w:pPr>
      <w:r>
        <w:t xml:space="preserve">Edit the contents of </w:t>
      </w:r>
      <w:r w:rsidRPr="007B20AB">
        <w:rPr>
          <w:b/>
        </w:rPr>
        <w:t>Web_Config.xml</w:t>
      </w:r>
      <w:r>
        <w:t xml:space="preserve"> as per the description given below.</w:t>
      </w:r>
    </w:p>
    <w:tbl>
      <w:tblPr>
        <w:tblStyle w:val="GridTable4-Accent4"/>
        <w:tblW w:w="9190" w:type="dxa"/>
        <w:tblLayout w:type="fixed"/>
        <w:tblLook w:val="04A0" w:firstRow="1" w:lastRow="0" w:firstColumn="1" w:lastColumn="0" w:noHBand="0" w:noVBand="1"/>
      </w:tblPr>
      <w:tblGrid>
        <w:gridCol w:w="4050"/>
        <w:gridCol w:w="1080"/>
        <w:gridCol w:w="4060"/>
      </w:tblGrid>
      <w:tr w:rsidR="0029553A" w:rsidTr="000B3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9168D3" w:rsidRDefault="0029553A" w:rsidP="00B767F1">
            <w:pPr>
              <w:jc w:val="center"/>
              <w:rPr>
                <w:b w:val="0"/>
                <w:bCs w:val="0"/>
                <w:color w:val="FFFFFF"/>
              </w:rPr>
            </w:pPr>
            <w:r>
              <w:rPr>
                <w:b w:val="0"/>
                <w:bCs w:val="0"/>
                <w:color w:val="FFFFFF"/>
              </w:rPr>
              <w:t>Node Name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</w:rPr>
            </w:pPr>
            <w:r>
              <w:rPr>
                <w:b w:val="0"/>
                <w:bCs w:val="0"/>
                <w:color w:val="FFFFFF"/>
              </w:rPr>
              <w:t>Attribute Name</w:t>
            </w:r>
          </w:p>
        </w:tc>
        <w:tc>
          <w:tcPr>
            <w:tcW w:w="4060" w:type="dxa"/>
          </w:tcPr>
          <w:p w:rsidR="0029553A" w:rsidRPr="009168D3" w:rsidRDefault="0029553A" w:rsidP="00B767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</w:rPr>
            </w:pPr>
            <w:r>
              <w:rPr>
                <w:b w:val="0"/>
                <w:bCs w:val="0"/>
                <w:color w:val="FFFFFF"/>
              </w:rPr>
              <w:t>Description</w:t>
            </w:r>
          </w:p>
        </w:tc>
      </w:tr>
      <w:tr w:rsidR="0029553A" w:rsidTr="000B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501BAA" w:rsidRDefault="0029553A" w:rsidP="00B767F1">
            <w:pPr>
              <w:rPr>
                <w:b w:val="0"/>
                <w:bCs w:val="0"/>
                <w:color w:val="000000"/>
              </w:rPr>
            </w:pPr>
            <w:r>
              <w:rPr>
                <w:b w:val="0"/>
                <w:bCs w:val="0"/>
                <w:color w:val="000000"/>
              </w:rPr>
              <w:lastRenderedPageBreak/>
              <w:t>&lt;Web_Config/Domain&gt;</w:t>
            </w:r>
          </w:p>
        </w:tc>
        <w:tc>
          <w:tcPr>
            <w:tcW w:w="1080" w:type="dxa"/>
          </w:tcPr>
          <w:p w:rsidR="0029553A" w:rsidRPr="00833BF7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would contain the domain name of the server.</w:t>
            </w:r>
          </w:p>
          <w:p w:rsidR="0029553A" w:rsidRPr="00482ECE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E.g.  </w:t>
            </w:r>
            <w:r w:rsidRPr="00482ECE">
              <w:t>mastek.com</w:t>
            </w:r>
          </w:p>
        </w:tc>
      </w:tr>
      <w:tr w:rsidR="0029553A" w:rsidTr="000B3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055FB1" w:rsidRDefault="0029553A" w:rsidP="00B767F1">
            <w:pPr>
              <w:rPr>
                <w:b w:val="0"/>
                <w:bCs w:val="0"/>
                <w:color w:val="000000"/>
                <w:szCs w:val="20"/>
              </w:rPr>
            </w:pPr>
            <w:r>
              <w:rPr>
                <w:b w:val="0"/>
              </w:rPr>
              <w:t>&lt;ConnectionInfo/</w:t>
            </w:r>
            <w:r w:rsidRPr="00055FB1">
              <w:rPr>
                <w:b w:val="0"/>
              </w:rPr>
              <w:t>NameServiceAddress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-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would contain the address of the Naming Service for connection with the engine factory.</w:t>
            </w:r>
          </w:p>
          <w:p w:rsidR="0029553A" w:rsidRPr="00482ECE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E.g. corbaloc::172.16.232.172</w:t>
            </w:r>
            <w:r w:rsidRPr="00482ECE">
              <w:t>:9990/NameService</w:t>
            </w:r>
          </w:p>
        </w:tc>
      </w:tr>
      <w:tr w:rsidR="0029553A" w:rsidTr="000B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055FB1" w:rsidRDefault="0029553A" w:rsidP="00B767F1">
            <w:pPr>
              <w:rPr>
                <w:b w:val="0"/>
                <w:bCs w:val="0"/>
                <w:color w:val="000000"/>
                <w:szCs w:val="20"/>
              </w:rPr>
            </w:pPr>
            <w:r>
              <w:rPr>
                <w:b w:val="0"/>
              </w:rPr>
              <w:t>&lt;ConnectionInfo/</w:t>
            </w:r>
            <w:r w:rsidRPr="00055FB1">
              <w:rPr>
                <w:b w:val="0"/>
              </w:rPr>
              <w:t>EngineFactoryBindName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-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would contain the path binding the engine factory to the name service.</w:t>
            </w:r>
          </w:p>
          <w:p w:rsidR="0029553A" w:rsidRPr="00482ECE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E.g. </w:t>
            </w:r>
            <w:r w:rsidRPr="00482ECE">
              <w:t>CreativeVirtual/EngineFactory</w:t>
            </w:r>
          </w:p>
        </w:tc>
      </w:tr>
      <w:tr w:rsidR="0029553A" w:rsidTr="000B3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  <w:vMerge w:val="restart"/>
          </w:tcPr>
          <w:p w:rsidR="0029553A" w:rsidRPr="00055FB1" w:rsidRDefault="0029553A" w:rsidP="00B767F1">
            <w:pPr>
              <w:rPr>
                <w:b w:val="0"/>
                <w:bCs w:val="0"/>
                <w:color w:val="000000"/>
                <w:szCs w:val="20"/>
              </w:rPr>
            </w:pPr>
            <w:r>
              <w:rPr>
                <w:b w:val="0"/>
              </w:rPr>
              <w:t>&lt;URLs/</w:t>
            </w:r>
            <w:r w:rsidRPr="00055FB1">
              <w:rPr>
                <w:b w:val="0"/>
              </w:rPr>
              <w:t>URL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name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would contain the name of the URL to be displayed to the user.</w:t>
            </w:r>
          </w:p>
          <w:p w:rsidR="0029553A" w:rsidRPr="00482ECE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E.g. </w:t>
            </w:r>
            <w:r w:rsidRPr="00482ECE">
              <w:t>CLOSED_UR</w:t>
            </w:r>
            <w:r>
              <w:t>L</w:t>
            </w:r>
          </w:p>
        </w:tc>
      </w:tr>
      <w:tr w:rsidR="0029553A" w:rsidTr="000B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  <w:vMerge/>
          </w:tcPr>
          <w:p w:rsidR="0029553A" w:rsidRPr="00055FB1" w:rsidRDefault="0029553A" w:rsidP="00B767F1">
            <w:pPr>
              <w:rPr>
                <w:b w:val="0"/>
                <w:bCs w:val="0"/>
                <w:color w:val="000000"/>
                <w:szCs w:val="20"/>
              </w:rPr>
            </w:pP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path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would contain the path of the web page corresponding to the mentioned URL name present on the tomcat server.</w:t>
            </w:r>
          </w:p>
          <w:p w:rsidR="0029553A" w:rsidRPr="00482ECE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E.g.  </w:t>
            </w:r>
            <w:r w:rsidRPr="003D7302">
              <w:rPr>
                <w:color w:val="000000"/>
              </w:rPr>
              <w:t>vaclosed.html</w:t>
            </w:r>
          </w:p>
        </w:tc>
      </w:tr>
      <w:tr w:rsidR="0029553A" w:rsidTr="000B3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  <w:vMerge w:val="restart"/>
          </w:tcPr>
          <w:p w:rsidR="0029553A" w:rsidRPr="00055FB1" w:rsidRDefault="0029553A" w:rsidP="00B767F1">
            <w:pPr>
              <w:rPr>
                <w:b w:val="0"/>
                <w:bCs w:val="0"/>
                <w:color w:val="000000"/>
                <w:szCs w:val="20"/>
              </w:rPr>
            </w:pPr>
            <w:r>
              <w:rPr>
                <w:b w:val="0"/>
              </w:rPr>
              <w:t>&lt;EngineFailure/</w:t>
            </w:r>
            <w:r w:rsidRPr="00055FB1">
              <w:rPr>
                <w:b w:val="0"/>
              </w:rPr>
              <w:t>Email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id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would contain the email id of the recipient</w:t>
            </w:r>
          </w:p>
          <w:p w:rsidR="0029553A" w:rsidRPr="00482ECE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E.g.  tom@creativevirtual</w:t>
            </w:r>
            <w:r w:rsidRPr="00482ECE">
              <w:t>.com</w:t>
            </w:r>
          </w:p>
        </w:tc>
      </w:tr>
      <w:tr w:rsidR="0029553A" w:rsidTr="000B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  <w:vMerge/>
          </w:tcPr>
          <w:p w:rsidR="0029553A" w:rsidRPr="00055FB1" w:rsidRDefault="0029553A" w:rsidP="00B767F1">
            <w:pPr>
              <w:rPr>
                <w:b w:val="0"/>
              </w:rPr>
            </w:pP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name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would contain the name of the recipient</w:t>
            </w:r>
          </w:p>
          <w:p w:rsidR="0029553A" w:rsidRPr="007B05EB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t>E.g. Tom</w:t>
            </w:r>
          </w:p>
        </w:tc>
      </w:tr>
      <w:tr w:rsidR="0029553A" w:rsidTr="000B3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055FB1" w:rsidRDefault="0029553A" w:rsidP="00B767F1">
            <w:pPr>
              <w:rPr>
                <w:b w:val="0"/>
              </w:rPr>
            </w:pPr>
            <w:r>
              <w:rPr>
                <w:b w:val="0"/>
              </w:rPr>
              <w:t>&lt;SMTPInfo/</w:t>
            </w:r>
            <w:r w:rsidRPr="00055FB1">
              <w:rPr>
                <w:b w:val="0"/>
              </w:rPr>
              <w:t>SMTPServer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-</w:t>
            </w:r>
          </w:p>
        </w:tc>
        <w:tc>
          <w:tcPr>
            <w:tcW w:w="4060" w:type="dxa"/>
          </w:tcPr>
          <w:p w:rsidR="0029553A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would contain the IP address of the SMPT server for sending emails</w:t>
            </w:r>
          </w:p>
          <w:p w:rsidR="0029553A" w:rsidRPr="00482ECE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E.g. </w:t>
            </w:r>
            <w:r w:rsidRPr="00482ECE">
              <w:t>172.16.232.172</w:t>
            </w:r>
          </w:p>
        </w:tc>
      </w:tr>
      <w:tr w:rsidR="0029553A" w:rsidTr="000B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055FB1" w:rsidRDefault="0029553A" w:rsidP="00B767F1">
            <w:pPr>
              <w:rPr>
                <w:b w:val="0"/>
              </w:rPr>
            </w:pPr>
            <w:r>
              <w:rPr>
                <w:b w:val="0"/>
              </w:rPr>
              <w:t>&lt;SMTPInfo/</w:t>
            </w:r>
            <w:r w:rsidRPr="00055FB1">
              <w:rPr>
                <w:b w:val="0"/>
              </w:rPr>
              <w:t>SMTPPort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-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would contain the port number of the SMTP server </w:t>
            </w:r>
          </w:p>
          <w:p w:rsidR="0029553A" w:rsidRPr="00482ECE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E.g. 25</w:t>
            </w:r>
          </w:p>
        </w:tc>
      </w:tr>
      <w:tr w:rsidR="0029553A" w:rsidTr="000B3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055FB1" w:rsidRDefault="0029553A" w:rsidP="00B767F1">
            <w:pPr>
              <w:rPr>
                <w:b w:val="0"/>
              </w:rPr>
            </w:pPr>
            <w:r>
              <w:rPr>
                <w:b w:val="0"/>
              </w:rPr>
              <w:t>&lt;SMTPInfo/</w:t>
            </w:r>
            <w:r w:rsidRPr="00055FB1">
              <w:rPr>
                <w:b w:val="0"/>
              </w:rPr>
              <w:t>SMTPFrom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-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would contain the email sender’s name</w:t>
            </w:r>
          </w:p>
          <w:p w:rsidR="0029553A" w:rsidRPr="007B05EB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t>E.g. nick@creativevirtual.com</w:t>
            </w:r>
          </w:p>
        </w:tc>
      </w:tr>
      <w:tr w:rsidR="0029553A" w:rsidTr="000B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055FB1" w:rsidRDefault="0029553A" w:rsidP="00B767F1">
            <w:pPr>
              <w:rPr>
                <w:b w:val="0"/>
              </w:rPr>
            </w:pPr>
            <w:r>
              <w:rPr>
                <w:b w:val="0"/>
              </w:rPr>
              <w:t>&lt;</w:t>
            </w:r>
            <w:r w:rsidRPr="00055FB1">
              <w:rPr>
                <w:b w:val="0"/>
              </w:rPr>
              <w:t>Default/Allow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-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would contain the list of IP Addresses which would be granted access to the application</w:t>
            </w:r>
          </w:p>
          <w:p w:rsidR="0029553A" w:rsidRPr="007B05EB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t xml:space="preserve">E.g. </w:t>
            </w:r>
            <w:r w:rsidRPr="00482ECE">
              <w:t xml:space="preserve">127.0.0.1, </w:t>
            </w:r>
            <w:r>
              <w:t>172.16.232.179</w:t>
            </w:r>
          </w:p>
        </w:tc>
      </w:tr>
      <w:tr w:rsidR="0029553A" w:rsidTr="000B3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055FB1" w:rsidRDefault="0029553A" w:rsidP="00B767F1">
            <w:pPr>
              <w:rPr>
                <w:b w:val="0"/>
              </w:rPr>
            </w:pPr>
            <w:r>
              <w:rPr>
                <w:b w:val="0"/>
              </w:rPr>
              <w:t>&lt;</w:t>
            </w:r>
            <w:r w:rsidRPr="00055FB1">
              <w:rPr>
                <w:b w:val="0"/>
              </w:rPr>
              <w:t>Default/Deny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-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would contain the list of IP Addresses which would be denied access to the </w:t>
            </w:r>
            <w:r>
              <w:lastRenderedPageBreak/>
              <w:t>application</w:t>
            </w:r>
          </w:p>
          <w:p w:rsidR="0029553A" w:rsidRPr="00482ECE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E.g. </w:t>
            </w:r>
            <w:r w:rsidRPr="00482ECE">
              <w:t>127.0.0.1, 172.16.232.171/178</w:t>
            </w:r>
          </w:p>
        </w:tc>
      </w:tr>
      <w:tr w:rsidR="0029553A" w:rsidTr="000B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055FB1" w:rsidRDefault="0029553A" w:rsidP="00B767F1">
            <w:pPr>
              <w:rPr>
                <w:b w:val="0"/>
              </w:rPr>
            </w:pPr>
            <w:r>
              <w:rPr>
                <w:b w:val="0"/>
              </w:rPr>
              <w:lastRenderedPageBreak/>
              <w:t>&lt;IPRestrictions/</w:t>
            </w:r>
            <w:r w:rsidRPr="00055FB1">
              <w:rPr>
                <w:b w:val="0"/>
              </w:rPr>
              <w:t>ReqMode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type</w:t>
            </w:r>
          </w:p>
        </w:tc>
        <w:tc>
          <w:tcPr>
            <w:tcW w:w="4060" w:type="dxa"/>
          </w:tcPr>
          <w:p w:rsidR="0029553A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would contain the user’s request mode.</w:t>
            </w:r>
          </w:p>
          <w:p w:rsidR="0029553A" w:rsidRPr="007B05EB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t>E.g. normal, admin, trigger, state</w:t>
            </w:r>
          </w:p>
        </w:tc>
      </w:tr>
      <w:tr w:rsidR="0029553A" w:rsidTr="000B3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055FB1" w:rsidRDefault="0029553A" w:rsidP="00B767F1">
            <w:pPr>
              <w:rPr>
                <w:b w:val="0"/>
              </w:rPr>
            </w:pPr>
            <w:r>
              <w:rPr>
                <w:b w:val="0"/>
              </w:rPr>
              <w:t>&lt;</w:t>
            </w:r>
            <w:r w:rsidRPr="00055FB1">
              <w:rPr>
                <w:b w:val="0"/>
              </w:rPr>
              <w:t>ReqMode/Allow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-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would contain the list of IP Addresses which would be granted access to the application for the specific request mode type specified in the ‘type’ attribute</w:t>
            </w:r>
          </w:p>
          <w:p w:rsidR="0029553A" w:rsidRPr="007B05EB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t xml:space="preserve">E.g. </w:t>
            </w:r>
            <w:r w:rsidRPr="00482ECE">
              <w:t xml:space="preserve">127.0.0.1, </w:t>
            </w:r>
            <w:r>
              <w:t>172.16.232.181</w:t>
            </w:r>
          </w:p>
        </w:tc>
      </w:tr>
      <w:tr w:rsidR="0029553A" w:rsidTr="000B3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:rsidR="0029553A" w:rsidRPr="00055FB1" w:rsidRDefault="0029553A" w:rsidP="00B767F1">
            <w:pPr>
              <w:rPr>
                <w:b w:val="0"/>
              </w:rPr>
            </w:pPr>
            <w:r>
              <w:rPr>
                <w:b w:val="0"/>
              </w:rPr>
              <w:t>&lt;</w:t>
            </w:r>
            <w:r w:rsidRPr="00055FB1">
              <w:rPr>
                <w:b w:val="0"/>
              </w:rPr>
              <w:t>ReqMode/Deny</w:t>
            </w:r>
            <w:r>
              <w:rPr>
                <w:b w:val="0"/>
              </w:rPr>
              <w:t>&gt;</w:t>
            </w:r>
          </w:p>
        </w:tc>
        <w:tc>
          <w:tcPr>
            <w:tcW w:w="1080" w:type="dxa"/>
          </w:tcPr>
          <w:p w:rsidR="0029553A" w:rsidRPr="009168D3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>
              <w:rPr>
                <w:bCs/>
                <w:color w:val="000000"/>
                <w:szCs w:val="20"/>
              </w:rPr>
              <w:t>-</w:t>
            </w:r>
          </w:p>
        </w:tc>
        <w:tc>
          <w:tcPr>
            <w:tcW w:w="4060" w:type="dxa"/>
          </w:tcPr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would contain the list of IP Addresses which would be denied access to the application for the specific request mode type specified in the ‘type’ attribute</w:t>
            </w:r>
          </w:p>
          <w:p w:rsidR="0029553A" w:rsidRPr="007B05EB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t xml:space="preserve">E.g. </w:t>
            </w:r>
            <w:r w:rsidRPr="00482ECE">
              <w:t xml:space="preserve">127.0.0.1, </w:t>
            </w:r>
            <w:r>
              <w:t>172.16.232.180</w:t>
            </w:r>
          </w:p>
        </w:tc>
      </w:tr>
    </w:tbl>
    <w:p w:rsidR="0029553A" w:rsidRDefault="0029553A" w:rsidP="0029553A">
      <w:pPr>
        <w:pStyle w:val="Caption"/>
        <w:jc w:val="center"/>
      </w:pPr>
      <w:bookmarkStart w:id="33" w:name="_Toc471404755"/>
      <w:r w:rsidRPr="00512530">
        <w:rPr>
          <w:b w:val="0"/>
        </w:rPr>
        <w:t>Table</w:t>
      </w:r>
      <w:r>
        <w:t xml:space="preserve"> </w:t>
      </w:r>
      <w:r w:rsidR="00CD54BF" w:rsidRPr="00512530">
        <w:rPr>
          <w:b w:val="0"/>
        </w:rPr>
        <w:fldChar w:fldCharType="begin"/>
      </w:r>
      <w:r w:rsidRPr="00512530">
        <w:rPr>
          <w:b w:val="0"/>
        </w:rPr>
        <w:instrText xml:space="preserve"> SEQ Table \* ARABIC </w:instrText>
      </w:r>
      <w:r w:rsidR="00CD54BF" w:rsidRPr="00512530">
        <w:rPr>
          <w:b w:val="0"/>
        </w:rPr>
        <w:fldChar w:fldCharType="separate"/>
      </w:r>
      <w:r w:rsidR="002B409C">
        <w:rPr>
          <w:b w:val="0"/>
          <w:noProof/>
        </w:rPr>
        <w:t>1</w:t>
      </w:r>
      <w:r w:rsidR="00CD54BF" w:rsidRPr="00512530">
        <w:rPr>
          <w:b w:val="0"/>
        </w:rPr>
        <w:fldChar w:fldCharType="end"/>
      </w:r>
      <w:r>
        <w:rPr>
          <w:b w:val="0"/>
        </w:rPr>
        <w:t>: Nodes of “Web_Config.xml”</w:t>
      </w:r>
      <w:bookmarkEnd w:id="33"/>
    </w:p>
    <w:p w:rsidR="0029553A" w:rsidRDefault="0029553A" w:rsidP="0029553A"/>
    <w:p w:rsidR="0029553A" w:rsidRDefault="0029553A" w:rsidP="00B500E8">
      <w:pPr>
        <w:ind w:left="360"/>
        <w:jc w:val="both"/>
      </w:pPr>
      <w:r>
        <w:t>Sample “</w:t>
      </w:r>
      <w:r w:rsidRPr="00FE3A17">
        <w:rPr>
          <w:i/>
        </w:rPr>
        <w:t>Web_Config.xml</w:t>
      </w:r>
      <w:r>
        <w:rPr>
          <w:i/>
        </w:rPr>
        <w:t>”</w:t>
      </w:r>
      <w:r>
        <w:t xml:space="preserve"> is given below:</w:t>
      </w:r>
    </w:p>
    <w:p w:rsidR="0029553A" w:rsidRDefault="0029553A" w:rsidP="0029553A"/>
    <w:p w:rsidR="0029553A" w:rsidRDefault="0029553A" w:rsidP="00B500E8">
      <w:pPr>
        <w:ind w:left="360"/>
      </w:pPr>
      <w:r>
        <w:object w:dxaOrig="1536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 o:bordertopcolor="this" o:borderleftcolor="this" o:borderbottomcolor="this" o:borderrightcolor="this">
            <v:imagedata r:id="rId26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Package" ShapeID="_x0000_i1025" DrawAspect="Icon" ObjectID="_1545210653" r:id="rId27"/>
        </w:object>
      </w:r>
    </w:p>
    <w:p w:rsidR="0029553A" w:rsidRDefault="0029553A" w:rsidP="0029553A"/>
    <w:p w:rsidR="0029553A" w:rsidRDefault="0029553A" w:rsidP="004C3966">
      <w:pPr>
        <w:numPr>
          <w:ilvl w:val="0"/>
          <w:numId w:val="13"/>
        </w:numPr>
        <w:tabs>
          <w:tab w:val="clear" w:pos="720"/>
          <w:tab w:val="num" w:pos="540"/>
        </w:tabs>
        <w:ind w:left="540"/>
        <w:jc w:val="both"/>
      </w:pPr>
      <w:r>
        <w:t xml:space="preserve">Edit the contents of </w:t>
      </w:r>
      <w:r w:rsidRPr="00B500E8">
        <w:t>web.xml</w:t>
      </w:r>
      <w:r>
        <w:t xml:space="preserve"> as per the description given below.</w:t>
      </w:r>
    </w:p>
    <w:tbl>
      <w:tblPr>
        <w:tblStyle w:val="GridTable4-Accent4"/>
        <w:tblW w:w="9555" w:type="dxa"/>
        <w:tblLook w:val="04A0" w:firstRow="1" w:lastRow="0" w:firstColumn="1" w:lastColumn="0" w:noHBand="0" w:noVBand="1"/>
      </w:tblPr>
      <w:tblGrid>
        <w:gridCol w:w="4224"/>
        <w:gridCol w:w="1076"/>
        <w:gridCol w:w="4255"/>
      </w:tblGrid>
      <w:tr w:rsidR="0029553A" w:rsidTr="00A744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4" w:type="dxa"/>
          </w:tcPr>
          <w:p w:rsidR="0029553A" w:rsidRPr="009168D3" w:rsidRDefault="0029553A" w:rsidP="00B767F1">
            <w:pPr>
              <w:jc w:val="center"/>
              <w:rPr>
                <w:b w:val="0"/>
                <w:bCs w:val="0"/>
                <w:color w:val="FFFFFF"/>
              </w:rPr>
            </w:pPr>
            <w:r>
              <w:rPr>
                <w:b w:val="0"/>
                <w:bCs w:val="0"/>
                <w:color w:val="FFFFFF"/>
              </w:rPr>
              <w:t>Node Name</w:t>
            </w:r>
          </w:p>
        </w:tc>
        <w:tc>
          <w:tcPr>
            <w:tcW w:w="1076" w:type="dxa"/>
          </w:tcPr>
          <w:p w:rsidR="0029553A" w:rsidRPr="009168D3" w:rsidRDefault="0029553A" w:rsidP="00B767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</w:rPr>
            </w:pPr>
            <w:r>
              <w:rPr>
                <w:b w:val="0"/>
                <w:bCs w:val="0"/>
                <w:color w:val="FFFFFF"/>
              </w:rPr>
              <w:t>Attribute Name</w:t>
            </w:r>
          </w:p>
        </w:tc>
        <w:tc>
          <w:tcPr>
            <w:tcW w:w="4255" w:type="dxa"/>
          </w:tcPr>
          <w:p w:rsidR="0029553A" w:rsidRPr="009168D3" w:rsidRDefault="0029553A" w:rsidP="00B767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</w:rPr>
            </w:pPr>
            <w:r>
              <w:rPr>
                <w:b w:val="0"/>
                <w:bCs w:val="0"/>
                <w:color w:val="FFFFFF"/>
              </w:rPr>
              <w:t>Description</w:t>
            </w:r>
          </w:p>
        </w:tc>
      </w:tr>
      <w:tr w:rsidR="0029553A" w:rsidTr="00A74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4" w:type="dxa"/>
          </w:tcPr>
          <w:p w:rsidR="0029553A" w:rsidRPr="00501BAA" w:rsidRDefault="0029553A" w:rsidP="00B767F1">
            <w:pPr>
              <w:rPr>
                <w:b w:val="0"/>
                <w:bCs w:val="0"/>
                <w:color w:val="000000"/>
              </w:rPr>
            </w:pPr>
            <w:r>
              <w:rPr>
                <w:b w:val="0"/>
                <w:bCs w:val="0"/>
                <w:color w:val="000000"/>
              </w:rPr>
              <w:t>&lt;servlet/init-param/param-value&gt;</w:t>
            </w:r>
          </w:p>
        </w:tc>
        <w:tc>
          <w:tcPr>
            <w:tcW w:w="1076" w:type="dxa"/>
          </w:tcPr>
          <w:p w:rsidR="0029553A" w:rsidRPr="00833BF7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4255" w:type="dxa"/>
          </w:tcPr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would contain the module id which would be the same as the module id of the V-Engine that the web application would be connecting with, present in the EngineFactory.xml. </w:t>
            </w:r>
          </w:p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E.g.</w:t>
            </w:r>
          </w:p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&lt;init-param&gt;</w:t>
            </w:r>
          </w:p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</w:r>
            <w:r>
              <w:tab/>
              <w:t>&lt;param-name&gt;ClientDetails</w:t>
            </w:r>
          </w:p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&lt;/param-name&gt;</w:t>
            </w:r>
          </w:p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&lt;param-value&gt; </w:t>
            </w:r>
            <w:r w:rsidRPr="008844E1">
              <w:rPr>
                <w:b/>
              </w:rPr>
              <w:t>CreativeVirtual</w:t>
            </w:r>
            <w:r>
              <w:t xml:space="preserve">             </w:t>
            </w:r>
          </w:p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&lt;/param-value&gt;  </w:t>
            </w:r>
          </w:p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&lt;/init-param&gt;</w:t>
            </w:r>
          </w:p>
          <w:p w:rsidR="0029553A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16AC8" w:rsidRDefault="00616AC8" w:rsidP="00616A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AC8">
              <w:rPr>
                <w:b/>
              </w:rPr>
              <w:t>Note:</w:t>
            </w:r>
            <w:r>
              <w:t xml:space="preserve"> The &lt;param-value&gt; </w:t>
            </w:r>
            <w:r w:rsidRPr="008844E1">
              <w:rPr>
                <w:b/>
              </w:rPr>
              <w:t>CreativeVirtual</w:t>
            </w:r>
            <w:r>
              <w:t xml:space="preserve">             </w:t>
            </w:r>
          </w:p>
          <w:p w:rsidR="00616AC8" w:rsidRDefault="00616AC8" w:rsidP="00616A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&lt;/param-value&gt;  </w:t>
            </w:r>
          </w:p>
          <w:p w:rsidR="00616AC8" w:rsidRPr="00482ECE" w:rsidRDefault="00E969DC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="00616AC8">
              <w:t xml:space="preserve">eeds to be </w:t>
            </w:r>
            <w:r>
              <w:t>changed</w:t>
            </w:r>
            <w:r w:rsidR="00616AC8">
              <w:t xml:space="preserve"> in both the </w:t>
            </w:r>
            <w:r>
              <w:t>existing instances.</w:t>
            </w:r>
          </w:p>
        </w:tc>
      </w:tr>
      <w:tr w:rsidR="0029553A" w:rsidTr="00A744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4" w:type="dxa"/>
          </w:tcPr>
          <w:p w:rsidR="0029553A" w:rsidRPr="00F0713D" w:rsidRDefault="0029553A" w:rsidP="00B767F1">
            <w:pPr>
              <w:rPr>
                <w:b w:val="0"/>
                <w:bCs w:val="0"/>
              </w:rPr>
            </w:pPr>
            <w:r w:rsidRPr="00F0713D">
              <w:rPr>
                <w:b w:val="0"/>
                <w:bCs w:val="0"/>
              </w:rPr>
              <w:lastRenderedPageBreak/>
              <w:t>&lt;security-role\role-name&gt;</w:t>
            </w:r>
          </w:p>
        </w:tc>
        <w:tc>
          <w:tcPr>
            <w:tcW w:w="1076" w:type="dxa"/>
          </w:tcPr>
          <w:p w:rsidR="0029553A" w:rsidRPr="00F0713D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713D">
              <w:t>-</w:t>
            </w:r>
          </w:p>
        </w:tc>
        <w:tc>
          <w:tcPr>
            <w:tcW w:w="4255" w:type="dxa"/>
          </w:tcPr>
          <w:p w:rsidR="0029553A" w:rsidRPr="00F0713D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713D">
              <w:t>Role Names authorized to access the web application.</w:t>
            </w:r>
          </w:p>
          <w:p w:rsidR="0029553A" w:rsidRPr="00F0713D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713D">
              <w:t xml:space="preserve">Eg. </w:t>
            </w:r>
          </w:p>
          <w:p w:rsidR="0029553A" w:rsidRPr="00F0713D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713D">
              <w:t>&lt;security-role&gt;</w:t>
            </w:r>
          </w:p>
          <w:p w:rsidR="0029553A" w:rsidRPr="00F0713D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713D">
              <w:tab/>
              <w:t>&lt;role-name&gt;admin&lt;/role-name&gt;</w:t>
            </w:r>
          </w:p>
          <w:p w:rsidR="0029553A" w:rsidRPr="00F0713D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713D">
              <w:t>&lt;/security-role&gt;</w:t>
            </w:r>
          </w:p>
          <w:p w:rsidR="0029553A" w:rsidRPr="00F0713D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9553A" w:rsidTr="00A74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4" w:type="dxa"/>
          </w:tcPr>
          <w:p w:rsidR="0029553A" w:rsidRPr="00F0713D" w:rsidRDefault="0029553A" w:rsidP="00B767F1">
            <w:pPr>
              <w:rPr>
                <w:b w:val="0"/>
                <w:bCs w:val="0"/>
              </w:rPr>
            </w:pPr>
            <w:r w:rsidRPr="00F0713D">
              <w:rPr>
                <w:b w:val="0"/>
                <w:bCs w:val="0"/>
              </w:rPr>
              <w:t>&lt;security-constraint/auth-constraint/role-name&gt;</w:t>
            </w:r>
          </w:p>
        </w:tc>
        <w:tc>
          <w:tcPr>
            <w:tcW w:w="1076" w:type="dxa"/>
          </w:tcPr>
          <w:p w:rsidR="0029553A" w:rsidRPr="00F0713D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713D">
              <w:t>-</w:t>
            </w:r>
          </w:p>
        </w:tc>
        <w:tc>
          <w:tcPr>
            <w:tcW w:w="4255" w:type="dxa"/>
          </w:tcPr>
          <w:p w:rsidR="0029553A" w:rsidRPr="00F0713D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713D">
              <w:t xml:space="preserve">Role Name authorized to access the administrator application. This role-name should be present in tomcat-users.xml [Ref </w:t>
            </w:r>
            <w:r w:rsidR="00A33EDB">
              <w:fldChar w:fldCharType="begin"/>
            </w:r>
            <w:r w:rsidR="00A33EDB">
              <w:instrText xml:space="preserve"> REF _Ref246585077 \r \h  \* MERGEFORMAT </w:instrText>
            </w:r>
            <w:r w:rsidR="00A33EDB">
              <w:fldChar w:fldCharType="separate"/>
            </w:r>
            <w:r w:rsidR="002B409C">
              <w:t>5</w:t>
            </w:r>
            <w:r w:rsidR="00A33EDB">
              <w:fldChar w:fldCharType="end"/>
            </w:r>
            <w:r w:rsidRPr="00F0713D">
              <w:t>]</w:t>
            </w:r>
          </w:p>
          <w:p w:rsidR="0029553A" w:rsidRPr="00F0713D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9553A" w:rsidRPr="00F0713D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9553A" w:rsidRPr="00F0713D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713D">
              <w:t xml:space="preserve">Eg. </w:t>
            </w:r>
          </w:p>
          <w:p w:rsidR="0029553A" w:rsidRPr="00F0713D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713D">
              <w:t>&lt;auth-constraint&gt;</w:t>
            </w:r>
          </w:p>
          <w:p w:rsidR="0029553A" w:rsidRPr="00F0713D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713D">
              <w:tab/>
            </w:r>
            <w:r w:rsidRPr="00F0713D">
              <w:tab/>
            </w:r>
            <w:r w:rsidRPr="00F0713D">
              <w:tab/>
              <w:t>&lt;role-name&gt;admin&lt;/role-name&gt;</w:t>
            </w:r>
          </w:p>
          <w:p w:rsidR="0029553A" w:rsidRPr="00F0713D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713D">
              <w:tab/>
            </w:r>
            <w:r w:rsidRPr="00F0713D">
              <w:tab/>
              <w:t>&lt;/auth-constraint&gt;</w:t>
            </w:r>
          </w:p>
          <w:p w:rsidR="0029553A" w:rsidRPr="00F0713D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9553A" w:rsidRDefault="0029553A" w:rsidP="0029553A">
      <w:pPr>
        <w:pStyle w:val="Caption"/>
        <w:jc w:val="center"/>
      </w:pPr>
      <w:bookmarkStart w:id="34" w:name="_Toc471404756"/>
      <w:r w:rsidRPr="00512530">
        <w:rPr>
          <w:b w:val="0"/>
        </w:rPr>
        <w:t>Table</w:t>
      </w:r>
      <w:r>
        <w:t xml:space="preserve"> </w:t>
      </w:r>
      <w:r w:rsidR="00CD54BF" w:rsidRPr="00512530">
        <w:rPr>
          <w:b w:val="0"/>
        </w:rPr>
        <w:fldChar w:fldCharType="begin"/>
      </w:r>
      <w:r w:rsidRPr="00512530">
        <w:rPr>
          <w:b w:val="0"/>
        </w:rPr>
        <w:instrText xml:space="preserve"> SEQ Table \* ARABIC </w:instrText>
      </w:r>
      <w:r w:rsidR="00CD54BF" w:rsidRPr="00512530">
        <w:rPr>
          <w:b w:val="0"/>
        </w:rPr>
        <w:fldChar w:fldCharType="separate"/>
      </w:r>
      <w:r w:rsidR="002B409C">
        <w:rPr>
          <w:b w:val="0"/>
          <w:noProof/>
        </w:rPr>
        <w:t>2</w:t>
      </w:r>
      <w:r w:rsidR="00CD54BF" w:rsidRPr="00512530">
        <w:rPr>
          <w:b w:val="0"/>
        </w:rPr>
        <w:fldChar w:fldCharType="end"/>
      </w:r>
      <w:r>
        <w:rPr>
          <w:b w:val="0"/>
        </w:rPr>
        <w:t>: Nodes of “web.xml”</w:t>
      </w:r>
      <w:bookmarkEnd w:id="34"/>
    </w:p>
    <w:p w:rsidR="00C22475" w:rsidRDefault="00A7442E" w:rsidP="00C22475">
      <w:pPr>
        <w:rPr>
          <w:color w:val="FF0000"/>
        </w:rPr>
      </w:pPr>
      <w:r w:rsidRPr="00A7442E">
        <w:rPr>
          <w:color w:val="FF0000"/>
        </w:rPr>
        <w:t>Also please note for caching related support, please check and follow the instructions mentioned in the attached web.xml file</w:t>
      </w:r>
      <w:r w:rsidR="00A563DE">
        <w:rPr>
          <w:color w:val="FF0000"/>
        </w:rPr>
        <w:t>.</w:t>
      </w:r>
    </w:p>
    <w:p w:rsidR="0029553A" w:rsidRPr="00C22475" w:rsidRDefault="0029553A" w:rsidP="00C22475">
      <w:pPr>
        <w:rPr>
          <w:color w:val="FF0000"/>
        </w:rPr>
      </w:pPr>
      <w:r w:rsidRPr="00F0713D">
        <w:t>Sample “w</w:t>
      </w:r>
      <w:r w:rsidRPr="00F0713D">
        <w:rPr>
          <w:i/>
        </w:rPr>
        <w:t>eb.xml”</w:t>
      </w:r>
      <w:r w:rsidRPr="00F0713D">
        <w:t xml:space="preserve"> is given below:</w:t>
      </w:r>
    </w:p>
    <w:p w:rsidR="0029553A" w:rsidRDefault="0029553A" w:rsidP="00325EFF">
      <w:pPr>
        <w:ind w:left="360"/>
      </w:pPr>
    </w:p>
    <w:p w:rsidR="0029553A" w:rsidRDefault="00A7442E" w:rsidP="00A563DE">
      <w:pPr>
        <w:ind w:left="360"/>
      </w:pPr>
      <w:r>
        <w:object w:dxaOrig="1551" w:dyaOrig="1004">
          <v:shape id="_x0000_i1026" type="#_x0000_t75" style="width:77.25pt;height:50.25pt" o:ole="">
            <v:imagedata r:id="rId28" o:title=""/>
          </v:shape>
          <o:OLEObject Type="Embed" ProgID="Package" ShapeID="_x0000_i1026" DrawAspect="Icon" ObjectID="_1545210654" r:id="rId29"/>
        </w:object>
      </w:r>
    </w:p>
    <w:p w:rsidR="00616AC8" w:rsidRPr="00A73898" w:rsidRDefault="00616AC8" w:rsidP="004C3966">
      <w:pPr>
        <w:numPr>
          <w:ilvl w:val="0"/>
          <w:numId w:val="13"/>
        </w:numPr>
        <w:tabs>
          <w:tab w:val="clear" w:pos="720"/>
          <w:tab w:val="num" w:pos="540"/>
        </w:tabs>
        <w:ind w:left="540"/>
        <w:jc w:val="both"/>
      </w:pPr>
      <w:r w:rsidRPr="00A73898">
        <w:t>Edit the log4j.xml file present in config directory of the application to change the name of the log file to make it client specific.</w:t>
      </w:r>
    </w:p>
    <w:p w:rsidR="00616AC8" w:rsidRPr="00A73898" w:rsidRDefault="00616AC8" w:rsidP="00616AC8">
      <w:pPr>
        <w:ind w:left="720"/>
      </w:pPr>
      <w:r w:rsidRPr="00A73898">
        <w:t>E.g. ../UILayer/config/log4j.xml</w:t>
      </w:r>
    </w:p>
    <w:p w:rsidR="00616AC8" w:rsidRPr="00A73898" w:rsidRDefault="00616AC8" w:rsidP="00616AC8">
      <w:pPr>
        <w:ind w:left="720"/>
      </w:pPr>
      <w:r w:rsidRPr="00A73898">
        <w:t>To change the name of the log file generated to BtDiagnostic, change the file name in    log4j.xml as given</w:t>
      </w:r>
    </w:p>
    <w:p w:rsidR="00616AC8" w:rsidRPr="00A73898" w:rsidRDefault="00616AC8" w:rsidP="00616AC8">
      <w:pPr>
        <w:ind w:left="720"/>
      </w:pPr>
      <w:r w:rsidRPr="00A73898">
        <w:t>&lt;appender name="VA_ROLLING_FILE" class="org.apache.log4j.DailyRollingFileAppender"&gt;</w:t>
      </w:r>
    </w:p>
    <w:p w:rsidR="00616AC8" w:rsidRPr="00A73898" w:rsidRDefault="00616AC8" w:rsidP="00616AC8">
      <w:pPr>
        <w:ind w:left="864" w:firstLine="144"/>
      </w:pPr>
      <w:r w:rsidRPr="00A73898">
        <w:lastRenderedPageBreak/>
        <w:t>&lt;param name="File" value="</w:t>
      </w:r>
      <w:r w:rsidRPr="00A73898">
        <w:rPr>
          <w:b/>
          <w:i/>
        </w:rPr>
        <w:t>../logs/BtDiagnostic.log</w:t>
      </w:r>
      <w:r w:rsidRPr="00A73898">
        <w:t>" /&gt;</w:t>
      </w:r>
    </w:p>
    <w:p w:rsidR="00616AC8" w:rsidRPr="00F0713D" w:rsidRDefault="00616AC8" w:rsidP="0029553A"/>
    <w:p w:rsidR="00204DC8" w:rsidRDefault="00204DC8" w:rsidP="004C3966">
      <w:pPr>
        <w:numPr>
          <w:ilvl w:val="0"/>
          <w:numId w:val="13"/>
        </w:numPr>
        <w:tabs>
          <w:tab w:val="clear" w:pos="720"/>
          <w:tab w:val="num" w:pos="540"/>
        </w:tabs>
        <w:ind w:left="540"/>
        <w:jc w:val="both"/>
        <w:rPr>
          <w:color w:val="000000"/>
        </w:rPr>
      </w:pPr>
      <w:bookmarkStart w:id="35" w:name="_Ref246585077"/>
      <w:r>
        <w:rPr>
          <w:color w:val="000000"/>
        </w:rPr>
        <w:t xml:space="preserve">Edit the </w:t>
      </w:r>
      <w:r w:rsidRPr="00204DC8">
        <w:rPr>
          <w:color w:val="000000"/>
        </w:rPr>
        <w:t>VAProperties.properties</w:t>
      </w:r>
      <w:r>
        <w:rPr>
          <w:color w:val="000000"/>
        </w:rPr>
        <w:t xml:space="preserve"> present in config directory of the application to set the server type as follows:</w:t>
      </w:r>
    </w:p>
    <w:p w:rsidR="00204DC8" w:rsidRDefault="00204DC8" w:rsidP="00204DC8">
      <w:pPr>
        <w:ind w:left="540"/>
        <w:jc w:val="both"/>
        <w:rPr>
          <w:color w:val="000000"/>
        </w:rPr>
      </w:pPr>
      <w:r w:rsidRPr="005C7C93">
        <w:rPr>
          <w:b/>
        </w:rPr>
        <w:t>server.type=TOMCAT</w:t>
      </w:r>
    </w:p>
    <w:p w:rsidR="00204DC8" w:rsidRDefault="00204DC8" w:rsidP="00204DC8">
      <w:pPr>
        <w:ind w:left="540"/>
        <w:jc w:val="both"/>
        <w:rPr>
          <w:b/>
        </w:rPr>
      </w:pPr>
      <w:r>
        <w:rPr>
          <w:color w:val="000000"/>
        </w:rPr>
        <w:t>Comment out the entry “</w:t>
      </w:r>
      <w:r w:rsidRPr="005C7C93">
        <w:rPr>
          <w:b/>
        </w:rPr>
        <w:t>server.type=</w:t>
      </w:r>
      <w:r>
        <w:rPr>
          <w:b/>
        </w:rPr>
        <w:t>IBM”</w:t>
      </w:r>
    </w:p>
    <w:p w:rsidR="00204DC8" w:rsidRDefault="00204DC8" w:rsidP="00204DC8">
      <w:pPr>
        <w:ind w:left="540"/>
        <w:jc w:val="both"/>
        <w:rPr>
          <w:color w:val="000000"/>
        </w:rPr>
      </w:pPr>
    </w:p>
    <w:p w:rsidR="0029553A" w:rsidRPr="00B500E8" w:rsidRDefault="0029553A" w:rsidP="004C3966">
      <w:pPr>
        <w:numPr>
          <w:ilvl w:val="0"/>
          <w:numId w:val="13"/>
        </w:numPr>
        <w:tabs>
          <w:tab w:val="clear" w:pos="720"/>
          <w:tab w:val="num" w:pos="540"/>
        </w:tabs>
        <w:ind w:left="540"/>
        <w:jc w:val="both"/>
        <w:rPr>
          <w:color w:val="000000"/>
        </w:rPr>
      </w:pPr>
      <w:r w:rsidRPr="00B500E8">
        <w:rPr>
          <w:color w:val="000000"/>
        </w:rPr>
        <w:t>Add the following contents in tomcat-users.xml to configure users to access the Administrator application.</w:t>
      </w:r>
      <w:bookmarkEnd w:id="35"/>
    </w:p>
    <w:p w:rsidR="0029553A" w:rsidRPr="00F0713D" w:rsidRDefault="0029553A" w:rsidP="0029553A">
      <w:pPr>
        <w:ind w:left="720"/>
      </w:pPr>
      <w:r w:rsidRPr="00F0713D">
        <w:t>Eg.</w:t>
      </w:r>
    </w:p>
    <w:p w:rsidR="0029553A" w:rsidRPr="00F0713D" w:rsidRDefault="0029553A" w:rsidP="0029553A">
      <w:pPr>
        <w:ind w:left="864"/>
      </w:pPr>
      <w:r w:rsidRPr="00F0713D">
        <w:t>&lt;tomcat-users&gt;</w:t>
      </w:r>
    </w:p>
    <w:p w:rsidR="0029553A" w:rsidRPr="00F0713D" w:rsidRDefault="0029553A" w:rsidP="0029553A">
      <w:pPr>
        <w:ind w:left="864"/>
      </w:pPr>
      <w:r w:rsidRPr="00F0713D">
        <w:t xml:space="preserve">  &lt;role rolename="admin"/&gt;</w:t>
      </w:r>
    </w:p>
    <w:p w:rsidR="0029553A" w:rsidRPr="00F0713D" w:rsidRDefault="0029553A" w:rsidP="0029553A">
      <w:pPr>
        <w:ind w:left="864"/>
      </w:pPr>
      <w:r w:rsidRPr="00F0713D">
        <w:t xml:space="preserve">  &lt;user username="admin" password="password" roles="admin"/&gt;</w:t>
      </w:r>
    </w:p>
    <w:p w:rsidR="0029553A" w:rsidRPr="00F0713D" w:rsidRDefault="0029553A" w:rsidP="0029553A">
      <w:pPr>
        <w:ind w:left="864"/>
      </w:pPr>
      <w:r w:rsidRPr="00F0713D">
        <w:t>&lt;/tomcat-users&gt;</w:t>
      </w:r>
    </w:p>
    <w:p w:rsidR="0029553A" w:rsidRPr="00F305D9" w:rsidRDefault="0029553A" w:rsidP="0029553A">
      <w:pPr>
        <w:rPr>
          <w:color w:val="800000"/>
        </w:rPr>
      </w:pPr>
    </w:p>
    <w:tbl>
      <w:tblPr>
        <w:tblStyle w:val="GridTable4-Accent4"/>
        <w:tblW w:w="9555" w:type="dxa"/>
        <w:tblLook w:val="04A0" w:firstRow="1" w:lastRow="0" w:firstColumn="1" w:lastColumn="0" w:noHBand="0" w:noVBand="1"/>
      </w:tblPr>
      <w:tblGrid>
        <w:gridCol w:w="4220"/>
        <w:gridCol w:w="1083"/>
        <w:gridCol w:w="4252"/>
      </w:tblGrid>
      <w:tr w:rsidR="0029553A" w:rsidRPr="00F0713D" w:rsidTr="00DC4E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0" w:type="dxa"/>
          </w:tcPr>
          <w:p w:rsidR="0029553A" w:rsidRPr="00B500E8" w:rsidRDefault="0029553A" w:rsidP="00B767F1">
            <w:pPr>
              <w:jc w:val="center"/>
              <w:rPr>
                <w:b w:val="0"/>
                <w:bCs w:val="0"/>
                <w:color w:val="FFFFFF"/>
              </w:rPr>
            </w:pPr>
            <w:r w:rsidRPr="00B500E8">
              <w:rPr>
                <w:b w:val="0"/>
                <w:bCs w:val="0"/>
                <w:color w:val="FFFFFF"/>
              </w:rPr>
              <w:t>Node Name</w:t>
            </w:r>
          </w:p>
        </w:tc>
        <w:tc>
          <w:tcPr>
            <w:tcW w:w="1083" w:type="dxa"/>
          </w:tcPr>
          <w:p w:rsidR="0029553A" w:rsidRPr="00B500E8" w:rsidRDefault="0029553A" w:rsidP="00B767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</w:rPr>
            </w:pPr>
            <w:r w:rsidRPr="00B500E8">
              <w:rPr>
                <w:b w:val="0"/>
                <w:bCs w:val="0"/>
                <w:color w:val="FFFFFF"/>
              </w:rPr>
              <w:t>Attribute Name</w:t>
            </w:r>
          </w:p>
        </w:tc>
        <w:tc>
          <w:tcPr>
            <w:tcW w:w="4252" w:type="dxa"/>
          </w:tcPr>
          <w:p w:rsidR="0029553A" w:rsidRPr="00B500E8" w:rsidRDefault="0029553A" w:rsidP="00B767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</w:rPr>
            </w:pPr>
            <w:r w:rsidRPr="00B500E8">
              <w:rPr>
                <w:b w:val="0"/>
                <w:bCs w:val="0"/>
                <w:color w:val="FFFFFF"/>
              </w:rPr>
              <w:t>Description</w:t>
            </w:r>
          </w:p>
        </w:tc>
      </w:tr>
      <w:tr w:rsidR="0029553A" w:rsidRPr="00F0713D" w:rsidTr="00DC4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0" w:type="dxa"/>
          </w:tcPr>
          <w:p w:rsidR="0029553A" w:rsidRPr="00F0713D" w:rsidRDefault="0029553A" w:rsidP="00B767F1">
            <w:pPr>
              <w:rPr>
                <w:b w:val="0"/>
                <w:bCs w:val="0"/>
              </w:rPr>
            </w:pPr>
            <w:r w:rsidRPr="00F0713D">
              <w:rPr>
                <w:b w:val="0"/>
                <w:bCs w:val="0"/>
              </w:rPr>
              <w:t>&lt;role&gt;</w:t>
            </w:r>
          </w:p>
        </w:tc>
        <w:tc>
          <w:tcPr>
            <w:tcW w:w="1083" w:type="dxa"/>
          </w:tcPr>
          <w:p w:rsidR="0029553A" w:rsidRPr="00F0713D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713D">
              <w:t>rolename</w:t>
            </w:r>
          </w:p>
        </w:tc>
        <w:tc>
          <w:tcPr>
            <w:tcW w:w="4252" w:type="dxa"/>
          </w:tcPr>
          <w:p w:rsidR="0029553A" w:rsidRPr="00F0713D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713D">
              <w:t>This would be the name of the role which would be authorised to access the administrator application</w:t>
            </w:r>
          </w:p>
        </w:tc>
      </w:tr>
      <w:tr w:rsidR="0029553A" w:rsidRPr="00F0713D" w:rsidTr="00DC4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0" w:type="dxa"/>
            <w:vMerge w:val="restart"/>
          </w:tcPr>
          <w:p w:rsidR="0029553A" w:rsidRPr="00F0713D" w:rsidRDefault="0029553A" w:rsidP="00B767F1">
            <w:pPr>
              <w:rPr>
                <w:b w:val="0"/>
                <w:bCs w:val="0"/>
              </w:rPr>
            </w:pPr>
            <w:r w:rsidRPr="00F0713D">
              <w:rPr>
                <w:b w:val="0"/>
                <w:bCs w:val="0"/>
              </w:rPr>
              <w:t>&lt;user&gt;</w:t>
            </w:r>
          </w:p>
        </w:tc>
        <w:tc>
          <w:tcPr>
            <w:tcW w:w="1083" w:type="dxa"/>
          </w:tcPr>
          <w:p w:rsidR="0029553A" w:rsidRPr="00F0713D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713D">
              <w:t>username</w:t>
            </w:r>
          </w:p>
        </w:tc>
        <w:tc>
          <w:tcPr>
            <w:tcW w:w="4252" w:type="dxa"/>
          </w:tcPr>
          <w:p w:rsidR="0029553A" w:rsidRPr="00F0713D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713D">
              <w:t>This would be the username of the user intending to access the administrator application</w:t>
            </w:r>
          </w:p>
        </w:tc>
      </w:tr>
      <w:tr w:rsidR="0029553A" w:rsidRPr="00F0713D" w:rsidTr="00DC4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0" w:type="dxa"/>
            <w:vMerge/>
          </w:tcPr>
          <w:p w:rsidR="0029553A" w:rsidRPr="00F0713D" w:rsidRDefault="0029553A" w:rsidP="00B767F1">
            <w:pPr>
              <w:rPr>
                <w:b w:val="0"/>
                <w:bCs w:val="0"/>
              </w:rPr>
            </w:pPr>
          </w:p>
        </w:tc>
        <w:tc>
          <w:tcPr>
            <w:tcW w:w="1083" w:type="dxa"/>
          </w:tcPr>
          <w:p w:rsidR="0029553A" w:rsidRPr="00F0713D" w:rsidRDefault="0029553A" w:rsidP="00B76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713D">
              <w:t>password</w:t>
            </w:r>
          </w:p>
        </w:tc>
        <w:tc>
          <w:tcPr>
            <w:tcW w:w="4252" w:type="dxa"/>
          </w:tcPr>
          <w:p w:rsidR="0029553A" w:rsidRPr="00F0713D" w:rsidRDefault="0029553A" w:rsidP="00B767F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713D">
              <w:t>This would be the password of the user accessing the administrator application</w:t>
            </w:r>
          </w:p>
        </w:tc>
      </w:tr>
      <w:tr w:rsidR="0029553A" w:rsidRPr="00F0713D" w:rsidTr="00DC4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0" w:type="dxa"/>
            <w:vMerge/>
          </w:tcPr>
          <w:p w:rsidR="0029553A" w:rsidRPr="00F0713D" w:rsidRDefault="0029553A" w:rsidP="00B767F1">
            <w:pPr>
              <w:rPr>
                <w:b w:val="0"/>
                <w:bCs w:val="0"/>
              </w:rPr>
            </w:pPr>
          </w:p>
        </w:tc>
        <w:tc>
          <w:tcPr>
            <w:tcW w:w="1083" w:type="dxa"/>
          </w:tcPr>
          <w:p w:rsidR="0029553A" w:rsidRPr="00F0713D" w:rsidRDefault="0029553A" w:rsidP="00B76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713D">
              <w:t>roles</w:t>
            </w:r>
          </w:p>
        </w:tc>
        <w:tc>
          <w:tcPr>
            <w:tcW w:w="4252" w:type="dxa"/>
          </w:tcPr>
          <w:p w:rsidR="0029553A" w:rsidRPr="00F0713D" w:rsidRDefault="0029553A" w:rsidP="00B767F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713D">
              <w:t>This would be the role name for the user</w:t>
            </w:r>
          </w:p>
        </w:tc>
      </w:tr>
    </w:tbl>
    <w:p w:rsidR="0029553A" w:rsidRPr="00F0713D" w:rsidRDefault="0029553A" w:rsidP="0029553A">
      <w:pPr>
        <w:pStyle w:val="Caption"/>
        <w:jc w:val="center"/>
      </w:pPr>
      <w:bookmarkStart w:id="36" w:name="_Toc471404757"/>
      <w:r w:rsidRPr="00F0713D">
        <w:rPr>
          <w:b w:val="0"/>
        </w:rPr>
        <w:t>Table</w:t>
      </w:r>
      <w:r w:rsidRPr="00F0713D">
        <w:t xml:space="preserve"> </w:t>
      </w:r>
      <w:r w:rsidR="00CD54BF" w:rsidRPr="00F0713D">
        <w:rPr>
          <w:b w:val="0"/>
        </w:rPr>
        <w:fldChar w:fldCharType="begin"/>
      </w:r>
      <w:r w:rsidRPr="00F0713D">
        <w:rPr>
          <w:b w:val="0"/>
        </w:rPr>
        <w:instrText xml:space="preserve"> SEQ Table \* ARABIC </w:instrText>
      </w:r>
      <w:r w:rsidR="00CD54BF" w:rsidRPr="00F0713D">
        <w:rPr>
          <w:b w:val="0"/>
        </w:rPr>
        <w:fldChar w:fldCharType="separate"/>
      </w:r>
      <w:r w:rsidR="002B409C">
        <w:rPr>
          <w:b w:val="0"/>
          <w:noProof/>
        </w:rPr>
        <w:t>3</w:t>
      </w:r>
      <w:r w:rsidR="00CD54BF" w:rsidRPr="00F0713D">
        <w:rPr>
          <w:b w:val="0"/>
        </w:rPr>
        <w:fldChar w:fldCharType="end"/>
      </w:r>
      <w:r w:rsidRPr="00F0713D">
        <w:rPr>
          <w:b w:val="0"/>
        </w:rPr>
        <w:t>: Nodes of “tomcat-users.xml”</w:t>
      </w:r>
      <w:bookmarkEnd w:id="36"/>
    </w:p>
    <w:p w:rsidR="0029553A" w:rsidRPr="00F0713D" w:rsidRDefault="0029553A" w:rsidP="0029553A"/>
    <w:p w:rsidR="0029553A" w:rsidRPr="00325EFF" w:rsidRDefault="0029553A" w:rsidP="00325EFF">
      <w:pPr>
        <w:ind w:left="540"/>
      </w:pPr>
      <w:r w:rsidRPr="00F0713D">
        <w:t>Mulitple roles and multiple users can be configured as shown below:</w:t>
      </w:r>
    </w:p>
    <w:p w:rsidR="0029553A" w:rsidRPr="00F0713D" w:rsidRDefault="0029553A" w:rsidP="00B500E8">
      <w:pPr>
        <w:ind w:left="540"/>
      </w:pPr>
      <w:r w:rsidRPr="00F0713D">
        <w:t>Eg.</w:t>
      </w:r>
    </w:p>
    <w:p w:rsidR="0029553A" w:rsidRPr="00F0713D" w:rsidRDefault="0029553A" w:rsidP="00B500E8">
      <w:pPr>
        <w:ind w:left="540"/>
      </w:pPr>
      <w:r w:rsidRPr="00F0713D">
        <w:t xml:space="preserve">  &lt;role rolename="manager"/&gt;</w:t>
      </w:r>
    </w:p>
    <w:p w:rsidR="0029553A" w:rsidRPr="00F0713D" w:rsidRDefault="0029553A" w:rsidP="00B500E8">
      <w:pPr>
        <w:ind w:left="540"/>
      </w:pPr>
      <w:r w:rsidRPr="00F0713D">
        <w:t xml:space="preserve">  &lt;role rolename="admin"/&gt;</w:t>
      </w:r>
    </w:p>
    <w:p w:rsidR="0029553A" w:rsidRPr="00F0713D" w:rsidRDefault="0029553A" w:rsidP="00B500E8">
      <w:pPr>
        <w:ind w:left="540"/>
      </w:pPr>
      <w:r w:rsidRPr="00F0713D">
        <w:t xml:space="preserve">  &lt;user username="manager" password="manager" roles="manager"/&gt;</w:t>
      </w:r>
    </w:p>
    <w:p w:rsidR="0029553A" w:rsidRPr="00F0713D" w:rsidRDefault="0029553A" w:rsidP="00B500E8">
      <w:pPr>
        <w:ind w:left="540"/>
      </w:pPr>
      <w:r w:rsidRPr="00F0713D">
        <w:t xml:space="preserve">  &lt;user username="admin" password="admin" roles="admin"/&gt;</w:t>
      </w:r>
    </w:p>
    <w:p w:rsidR="0029553A" w:rsidRPr="00F0713D" w:rsidRDefault="0029553A" w:rsidP="00B500E8">
      <w:pPr>
        <w:ind w:left="540"/>
      </w:pPr>
    </w:p>
    <w:p w:rsidR="0029553A" w:rsidRPr="00F0713D" w:rsidRDefault="0029553A" w:rsidP="00325EFF">
      <w:pPr>
        <w:ind w:left="540"/>
      </w:pPr>
      <w:r w:rsidRPr="00F0713D">
        <w:t>Sample “</w:t>
      </w:r>
      <w:r w:rsidRPr="00F0713D">
        <w:rPr>
          <w:i/>
        </w:rPr>
        <w:t>tomcat-users.xml”</w:t>
      </w:r>
      <w:r w:rsidRPr="00F0713D">
        <w:t xml:space="preserve"> is given below:</w:t>
      </w:r>
    </w:p>
    <w:p w:rsidR="0029553A" w:rsidRPr="00F305D9" w:rsidRDefault="0029553A" w:rsidP="00325EFF">
      <w:pPr>
        <w:ind w:left="540"/>
        <w:rPr>
          <w:color w:val="800000"/>
        </w:rPr>
      </w:pPr>
    </w:p>
    <w:p w:rsidR="0029553A" w:rsidRPr="00F305D9" w:rsidRDefault="0029553A" w:rsidP="00325EFF">
      <w:pPr>
        <w:ind w:left="540"/>
        <w:rPr>
          <w:color w:val="800000"/>
        </w:rPr>
      </w:pPr>
      <w:r w:rsidRPr="00F0713D">
        <w:object w:dxaOrig="1575" w:dyaOrig="765">
          <v:shape id="_x0000_i1027" type="#_x0000_t75" style="width:78.75pt;height:38.25pt" o:ole="" o:bordertopcolor="this" o:borderleftcolor="this" o:borderbottomcolor="this" o:borderrightcolor="this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7" DrawAspect="Content" ObjectID="_1545210655" r:id="rId31"/>
        </w:object>
      </w:r>
    </w:p>
    <w:p w:rsidR="0029553A" w:rsidRPr="00F305D9" w:rsidRDefault="0029553A" w:rsidP="0029553A">
      <w:pPr>
        <w:rPr>
          <w:color w:val="800000"/>
        </w:rPr>
      </w:pPr>
    </w:p>
    <w:p w:rsidR="0029553A" w:rsidRPr="00F0713D" w:rsidRDefault="0029553A" w:rsidP="00325EFF">
      <w:pPr>
        <w:ind w:left="540"/>
        <w:rPr>
          <w:b/>
        </w:rPr>
      </w:pPr>
      <w:r w:rsidRPr="00F0713D">
        <w:rPr>
          <w:b/>
        </w:rPr>
        <w:t>NOTE:</w:t>
      </w:r>
    </w:p>
    <w:p w:rsidR="0029553A" w:rsidRPr="00F0713D" w:rsidRDefault="0029553A" w:rsidP="00325EFF">
      <w:pPr>
        <w:ind w:left="540"/>
      </w:pPr>
      <w:r w:rsidRPr="00F0713D">
        <w:t>To add the password in an encrypted format in tomcat-users.xml, do as given below</w:t>
      </w:r>
    </w:p>
    <w:p w:rsidR="0029553A" w:rsidRPr="00F0713D" w:rsidRDefault="0029553A" w:rsidP="004C3966">
      <w:pPr>
        <w:numPr>
          <w:ilvl w:val="0"/>
          <w:numId w:val="15"/>
        </w:numPr>
      </w:pPr>
      <w:r w:rsidRPr="00F0713D">
        <w:t>Run the digest batch file present in bin directory of the tomcat installation directory</w:t>
      </w:r>
    </w:p>
    <w:p w:rsidR="0029553A" w:rsidRPr="00F0713D" w:rsidRDefault="0029553A" w:rsidP="0029553A">
      <w:pPr>
        <w:ind w:left="864" w:firstLine="144"/>
        <w:rPr>
          <w:lang w:val="de-DE"/>
        </w:rPr>
      </w:pPr>
      <w:r w:rsidRPr="00F0713D">
        <w:rPr>
          <w:lang w:val="de-DE"/>
        </w:rPr>
        <w:t>Eg. D:\apache-tomcat-6.0.18\bin\digest.bat</w:t>
      </w:r>
    </w:p>
    <w:p w:rsidR="0029553A" w:rsidRPr="00F0713D" w:rsidRDefault="0029553A" w:rsidP="004C3966">
      <w:pPr>
        <w:numPr>
          <w:ilvl w:val="1"/>
          <w:numId w:val="30"/>
        </w:numPr>
      </w:pPr>
      <w:r w:rsidRPr="00F0713D">
        <w:t>Open the command prompt and enter the directory path of the digest.bat file</w:t>
      </w:r>
    </w:p>
    <w:p w:rsidR="0029553A" w:rsidRPr="00F0713D" w:rsidRDefault="0029553A" w:rsidP="0029553A">
      <w:pPr>
        <w:ind w:left="1692"/>
        <w:rPr>
          <w:lang w:val="de-DE"/>
        </w:rPr>
      </w:pPr>
      <w:r w:rsidRPr="00F0713D">
        <w:rPr>
          <w:lang w:val="de-DE"/>
        </w:rPr>
        <w:t>Eg. cd D:\apache-tomcat-6.0.18\bin</w:t>
      </w:r>
    </w:p>
    <w:p w:rsidR="0029553A" w:rsidRPr="00F0713D" w:rsidRDefault="0029553A" w:rsidP="004C3966">
      <w:pPr>
        <w:numPr>
          <w:ilvl w:val="1"/>
          <w:numId w:val="31"/>
        </w:numPr>
        <w:rPr>
          <w:b/>
          <w:i/>
        </w:rPr>
      </w:pPr>
      <w:r w:rsidRPr="00F0713D">
        <w:t xml:space="preserve">Type the  command </w:t>
      </w:r>
      <w:r w:rsidRPr="00F0713D">
        <w:rPr>
          <w:b/>
          <w:i/>
        </w:rPr>
        <w:t>digest –a</w:t>
      </w:r>
      <w:r w:rsidRPr="00F0713D">
        <w:t xml:space="preserve"> (algorithm)  </w:t>
      </w:r>
      <w:r w:rsidRPr="00F0713D">
        <w:rPr>
          <w:b/>
          <w:i/>
        </w:rPr>
        <w:t>algorithm name</w:t>
      </w:r>
      <w:r w:rsidRPr="00F0713D">
        <w:t xml:space="preserve">   </w:t>
      </w:r>
      <w:r w:rsidRPr="00F0713D">
        <w:rPr>
          <w:b/>
          <w:i/>
        </w:rPr>
        <w:t>password value</w:t>
      </w:r>
    </w:p>
    <w:p w:rsidR="0029553A" w:rsidRPr="00F0713D" w:rsidRDefault="0029553A" w:rsidP="0029553A">
      <w:pPr>
        <w:ind w:left="1476" w:firstLine="144"/>
      </w:pPr>
      <w:r w:rsidRPr="00F0713D">
        <w:t>Eg. digest –a sha password</w:t>
      </w:r>
    </w:p>
    <w:p w:rsidR="0029553A" w:rsidRPr="00F0713D" w:rsidRDefault="0029553A" w:rsidP="0029553A">
      <w:pPr>
        <w:ind w:left="1764" w:firstLine="144"/>
      </w:pPr>
      <w:r w:rsidRPr="00F0713D">
        <w:rPr>
          <w:b/>
          <w:i/>
        </w:rPr>
        <w:t>sha</w:t>
      </w:r>
      <w:r w:rsidRPr="00F0713D">
        <w:t xml:space="preserve"> – Name of the algorithm</w:t>
      </w:r>
    </w:p>
    <w:p w:rsidR="0029553A" w:rsidRPr="00325EFF" w:rsidRDefault="0029553A" w:rsidP="00325EFF">
      <w:pPr>
        <w:ind w:left="1764" w:firstLine="144"/>
      </w:pPr>
      <w:r w:rsidRPr="00F0713D">
        <w:rPr>
          <w:b/>
          <w:i/>
        </w:rPr>
        <w:t>password value</w:t>
      </w:r>
      <w:r w:rsidRPr="00F0713D">
        <w:t xml:space="preserve"> – password</w:t>
      </w:r>
    </w:p>
    <w:p w:rsidR="0029553A" w:rsidRPr="00F305D9" w:rsidRDefault="00607CD6" w:rsidP="0029553A">
      <w:pPr>
        <w:jc w:val="center"/>
        <w:rPr>
          <w:color w:val="800000"/>
        </w:rPr>
      </w:pPr>
      <w:r>
        <w:rPr>
          <w:noProof/>
          <w:color w:val="800000"/>
          <w:lang w:val="en-IN" w:eastAsia="en-IN"/>
        </w:rPr>
        <w:drawing>
          <wp:inline distT="0" distB="0" distL="0" distR="0" wp14:anchorId="22514929" wp14:editId="23706504">
            <wp:extent cx="3771900" cy="1885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53A" w:rsidRPr="00693DCC" w:rsidRDefault="0029553A" w:rsidP="00693DCC">
      <w:pPr>
        <w:ind w:left="720"/>
        <w:jc w:val="center"/>
      </w:pPr>
      <w:bookmarkStart w:id="37" w:name="_Ref246584815"/>
      <w:bookmarkStart w:id="38" w:name="_Toc246587168"/>
      <w:bookmarkStart w:id="39" w:name="_Toc471404728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1</w:t>
      </w:r>
      <w:r w:rsidR="00A33EDB">
        <w:fldChar w:fldCharType="end"/>
      </w:r>
      <w:bookmarkEnd w:id="37"/>
      <w:r w:rsidRPr="00693DCC">
        <w:t xml:space="preserve"> : Password Generation</w:t>
      </w:r>
      <w:bookmarkEnd w:id="38"/>
      <w:bookmarkEnd w:id="39"/>
    </w:p>
    <w:p w:rsidR="0029553A" w:rsidRPr="00F0713D" w:rsidRDefault="0029553A" w:rsidP="004C3966">
      <w:pPr>
        <w:numPr>
          <w:ilvl w:val="0"/>
          <w:numId w:val="15"/>
        </w:numPr>
      </w:pPr>
      <w:r w:rsidRPr="00F0713D">
        <w:t xml:space="preserve">The encrypted password value generated as shown in the </w:t>
      </w:r>
      <w:r w:rsidR="00A33EDB">
        <w:fldChar w:fldCharType="begin"/>
      </w:r>
      <w:r w:rsidR="00A33EDB">
        <w:instrText xml:space="preserve"> REF _Ref246584815 \h  \* MERGEFORMAT </w:instrText>
      </w:r>
      <w:r w:rsidR="00A33EDB">
        <w:fldChar w:fldCharType="separate"/>
      </w:r>
      <w:r w:rsidR="002B409C" w:rsidRPr="00693DCC">
        <w:t xml:space="preserve">Figure </w:t>
      </w:r>
      <w:r w:rsidR="002B409C">
        <w:t>1</w:t>
      </w:r>
      <w:r w:rsidR="00A33EDB">
        <w:fldChar w:fldCharType="end"/>
      </w:r>
      <w:r w:rsidRPr="00F0713D">
        <w:t xml:space="preserve"> can then be added in the password attribute of tomcat-users.xml.</w:t>
      </w:r>
    </w:p>
    <w:p w:rsidR="0029553A" w:rsidRPr="00F0713D" w:rsidRDefault="0029553A" w:rsidP="0029553A"/>
    <w:p w:rsidR="0029553A" w:rsidRPr="00B500E8" w:rsidRDefault="0029553A" w:rsidP="004C3966">
      <w:pPr>
        <w:numPr>
          <w:ilvl w:val="0"/>
          <w:numId w:val="13"/>
        </w:numPr>
        <w:tabs>
          <w:tab w:val="clear" w:pos="720"/>
          <w:tab w:val="num" w:pos="540"/>
        </w:tabs>
        <w:ind w:left="540"/>
        <w:jc w:val="both"/>
        <w:rPr>
          <w:color w:val="000000"/>
        </w:rPr>
      </w:pPr>
      <w:r w:rsidRPr="00B500E8">
        <w:rPr>
          <w:color w:val="000000"/>
        </w:rPr>
        <w:t>Edit the contents of server.xml as given below only if the password being added in tomcat-users.xml is in an encrypted format.</w:t>
      </w:r>
    </w:p>
    <w:p w:rsidR="0029553A" w:rsidRPr="00F0713D" w:rsidRDefault="0029553A" w:rsidP="0029553A"/>
    <w:p w:rsidR="0029553A" w:rsidRPr="00F0713D" w:rsidRDefault="0029553A" w:rsidP="0029553A">
      <w:pPr>
        <w:ind w:left="864"/>
      </w:pPr>
      <w:r w:rsidRPr="00F0713D">
        <w:t>For the Realm with className and resource name as given below</w:t>
      </w:r>
    </w:p>
    <w:p w:rsidR="0029553A" w:rsidRPr="00F0713D" w:rsidRDefault="0029553A" w:rsidP="0029553A">
      <w:pPr>
        <w:ind w:left="1008"/>
      </w:pPr>
      <w:r w:rsidRPr="00F0713D">
        <w:t>Eg.</w:t>
      </w:r>
    </w:p>
    <w:p w:rsidR="0029553A" w:rsidRPr="00F0713D" w:rsidRDefault="0029553A" w:rsidP="0029553A">
      <w:pPr>
        <w:ind w:left="1008"/>
      </w:pPr>
      <w:r w:rsidRPr="00F0713D">
        <w:t>&lt;Realm className="org.apache.catalina.realm.UserDatabaseRealm"</w:t>
      </w:r>
    </w:p>
    <w:p w:rsidR="0029553A" w:rsidRPr="00F0713D" w:rsidRDefault="0029553A" w:rsidP="0029553A">
      <w:pPr>
        <w:ind w:left="1008"/>
      </w:pPr>
      <w:r w:rsidRPr="00F0713D">
        <w:t xml:space="preserve">             resourceName="UserDatabase"/&gt;</w:t>
      </w:r>
    </w:p>
    <w:p w:rsidR="0029553A" w:rsidRPr="00F0713D" w:rsidRDefault="0029553A" w:rsidP="0029553A">
      <w:pPr>
        <w:ind w:left="864"/>
      </w:pPr>
      <w:r w:rsidRPr="00F0713D">
        <w:t>Add the name of the algorithm that you would be using to encrypt the passwords.</w:t>
      </w:r>
    </w:p>
    <w:p w:rsidR="0029553A" w:rsidRPr="00F0713D" w:rsidRDefault="0029553A" w:rsidP="0029553A">
      <w:pPr>
        <w:ind w:left="1008"/>
      </w:pPr>
      <w:r w:rsidRPr="00F0713D">
        <w:t>Eg.</w:t>
      </w:r>
    </w:p>
    <w:p w:rsidR="0029553A" w:rsidRPr="00F0713D" w:rsidRDefault="0029553A" w:rsidP="0029553A">
      <w:pPr>
        <w:ind w:left="1008"/>
      </w:pPr>
      <w:r w:rsidRPr="00F0713D">
        <w:lastRenderedPageBreak/>
        <w:t>&lt;Realm className="org.apache.catalina.realm.UserDatabaseRealm"</w:t>
      </w:r>
    </w:p>
    <w:p w:rsidR="0029553A" w:rsidRPr="00F0713D" w:rsidRDefault="0029553A" w:rsidP="0029553A">
      <w:pPr>
        <w:ind w:left="1008"/>
      </w:pPr>
      <w:r w:rsidRPr="00F0713D">
        <w:tab/>
      </w:r>
      <w:r w:rsidRPr="00F0713D">
        <w:tab/>
      </w:r>
      <w:r w:rsidRPr="00F0713D">
        <w:tab/>
      </w:r>
      <w:r w:rsidRPr="00F0713D">
        <w:rPr>
          <w:b/>
          <w:i/>
        </w:rPr>
        <w:t xml:space="preserve">     digest="sha"</w:t>
      </w:r>
    </w:p>
    <w:p w:rsidR="0029553A" w:rsidRDefault="0029553A" w:rsidP="00325EFF">
      <w:pPr>
        <w:ind w:left="1008"/>
      </w:pPr>
      <w:r w:rsidRPr="00F0713D">
        <w:t xml:space="preserve">            resourceName="UserDatabase"/&gt;</w:t>
      </w:r>
    </w:p>
    <w:p w:rsidR="0029553A" w:rsidRPr="001F6CE6" w:rsidRDefault="000F6C83" w:rsidP="001F6CE6">
      <w:pPr>
        <w:pStyle w:val="Heading3"/>
      </w:pPr>
      <w:r>
        <w:t xml:space="preserve"> </w:t>
      </w:r>
      <w:bookmarkStart w:id="40" w:name="_Toc471404720"/>
      <w:r w:rsidR="0029553A" w:rsidRPr="001F6CE6">
        <w:t>Compiling Source Files</w:t>
      </w:r>
      <w:bookmarkEnd w:id="40"/>
    </w:p>
    <w:p w:rsidR="00D41F63" w:rsidRDefault="00D41F63" w:rsidP="00D41F63">
      <w:r w:rsidRPr="00D41F63">
        <w:t>There are two ways in which</w:t>
      </w:r>
      <w:r w:rsidR="00F106EA">
        <w:t xml:space="preserve"> the J</w:t>
      </w:r>
      <w:r w:rsidRPr="00D41F63">
        <w:t>ava source can be built:</w:t>
      </w:r>
    </w:p>
    <w:p w:rsidR="00B6340B" w:rsidRPr="00A815B2" w:rsidRDefault="00D41F63" w:rsidP="00D41F63">
      <w:pPr>
        <w:rPr>
          <w:b/>
          <w:color w:val="000000"/>
          <w:u w:val="single"/>
        </w:rPr>
      </w:pPr>
      <w:r>
        <w:rPr>
          <w:b/>
          <w:color w:val="000000"/>
          <w:u w:val="single"/>
        </w:rPr>
        <w:t>Method 1: Using command line</w:t>
      </w:r>
    </w:p>
    <w:p w:rsidR="00B6340B" w:rsidRPr="00F106EA" w:rsidRDefault="00B6340B" w:rsidP="004C3966">
      <w:pPr>
        <w:numPr>
          <w:ilvl w:val="0"/>
          <w:numId w:val="32"/>
        </w:numPr>
        <w:ind w:left="426" w:hanging="284"/>
        <w:jc w:val="both"/>
      </w:pPr>
      <w:r w:rsidRPr="00F106EA">
        <w:t>To compile the source files, open a command prompt and go to the home directory of the project.</w:t>
      </w:r>
    </w:p>
    <w:p w:rsidR="00B6340B" w:rsidRPr="00F106EA" w:rsidRDefault="00B6340B" w:rsidP="004C3966">
      <w:pPr>
        <w:numPr>
          <w:ilvl w:val="0"/>
          <w:numId w:val="32"/>
        </w:numPr>
        <w:ind w:left="426" w:hanging="284"/>
        <w:jc w:val="both"/>
      </w:pPr>
      <w:r w:rsidRPr="00F106EA">
        <w:t>E.g.  cd D:\CreativeVirtual\UILayer</w:t>
      </w:r>
    </w:p>
    <w:p w:rsidR="00B6340B" w:rsidRPr="00F106EA" w:rsidRDefault="00B6340B" w:rsidP="004C3966">
      <w:pPr>
        <w:numPr>
          <w:ilvl w:val="0"/>
          <w:numId w:val="32"/>
        </w:numPr>
        <w:ind w:left="426" w:hanging="284"/>
        <w:jc w:val="both"/>
      </w:pPr>
      <w:r w:rsidRPr="00F106EA">
        <w:t>Type the command ‘ant</w:t>
      </w:r>
      <w:r w:rsidR="00204DC8">
        <w:t xml:space="preserve"> UI-War</w:t>
      </w:r>
      <w:r w:rsidRPr="00F106EA">
        <w:t xml:space="preserve">’ </w:t>
      </w:r>
    </w:p>
    <w:p w:rsidR="00B6340B" w:rsidRPr="00F106EA" w:rsidRDefault="00B6340B" w:rsidP="004C3966">
      <w:pPr>
        <w:numPr>
          <w:ilvl w:val="0"/>
          <w:numId w:val="32"/>
        </w:numPr>
        <w:ind w:left="426" w:hanging="284"/>
        <w:jc w:val="both"/>
      </w:pPr>
      <w:r w:rsidRPr="00F106EA">
        <w:t xml:space="preserve">This will start the compilation of the java source files and a cv.war file will be created in the build directory </w:t>
      </w:r>
    </w:p>
    <w:p w:rsidR="00B6340B" w:rsidRPr="00F106EA" w:rsidRDefault="00B6340B" w:rsidP="004C3966">
      <w:pPr>
        <w:numPr>
          <w:ilvl w:val="0"/>
          <w:numId w:val="32"/>
        </w:numPr>
        <w:ind w:left="426" w:hanging="284"/>
        <w:jc w:val="both"/>
      </w:pPr>
      <w:r w:rsidRPr="00F106EA">
        <w:t>E.g. D:\CreativeVirtual\UILayer\build\cv.war</w:t>
      </w:r>
    </w:p>
    <w:p w:rsidR="00665E9E" w:rsidRDefault="00665E9E" w:rsidP="00665E9E">
      <w:pPr>
        <w:spacing w:after="0" w:line="240" w:lineRule="auto"/>
        <w:rPr>
          <w:color w:val="000000"/>
        </w:rPr>
      </w:pPr>
    </w:p>
    <w:p w:rsidR="00665E9E" w:rsidRPr="000D04C6" w:rsidRDefault="00D41F63" w:rsidP="00665E9E">
      <w:pPr>
        <w:rPr>
          <w:b/>
          <w:color w:val="000000"/>
          <w:u w:val="single"/>
        </w:rPr>
      </w:pPr>
      <w:r>
        <w:rPr>
          <w:b/>
          <w:color w:val="000000"/>
          <w:u w:val="single"/>
        </w:rPr>
        <w:t xml:space="preserve">Method 2: </w:t>
      </w:r>
      <w:r w:rsidR="00665E9E" w:rsidRPr="000D04C6">
        <w:rPr>
          <w:b/>
          <w:color w:val="000000"/>
          <w:u w:val="single"/>
        </w:rPr>
        <w:t xml:space="preserve">Using Eclipse 3.4 </w:t>
      </w:r>
    </w:p>
    <w:p w:rsidR="00F106EA" w:rsidRDefault="00F106EA" w:rsidP="004C3966">
      <w:pPr>
        <w:numPr>
          <w:ilvl w:val="0"/>
          <w:numId w:val="33"/>
        </w:numPr>
        <w:ind w:left="426" w:hanging="284"/>
        <w:jc w:val="both"/>
      </w:pPr>
      <w:r w:rsidRPr="00F106EA">
        <w:t xml:space="preserve">Download eclipse 3.4(Eclipse IDE for Java EE Developers) from the following location: </w:t>
      </w:r>
      <w:hyperlink r:id="rId33" w:history="1">
        <w:r w:rsidR="00FF57DA" w:rsidRPr="00474FD9">
          <w:rPr>
            <w:rStyle w:val="Hyperlink"/>
            <w:sz w:val="20"/>
          </w:rPr>
          <w:t>http://build.eclipse.org/technology/phoenix/torrents/jee/eclipse-jee-galileo-SR1-win32.zip.torrent</w:t>
        </w:r>
      </w:hyperlink>
    </w:p>
    <w:p w:rsidR="00665E9E" w:rsidRPr="00F106EA" w:rsidRDefault="00665E9E" w:rsidP="004C3966">
      <w:pPr>
        <w:numPr>
          <w:ilvl w:val="0"/>
          <w:numId w:val="33"/>
        </w:numPr>
        <w:ind w:left="426" w:hanging="284"/>
      </w:pPr>
      <w:r w:rsidRPr="00F106EA">
        <w:t>Click on the eclipse icon to start the IDE</w:t>
      </w:r>
    </w:p>
    <w:p w:rsidR="00665E9E" w:rsidRPr="00F106EA" w:rsidRDefault="00665E9E" w:rsidP="004C3966">
      <w:pPr>
        <w:numPr>
          <w:ilvl w:val="0"/>
          <w:numId w:val="33"/>
        </w:numPr>
        <w:ind w:left="426" w:hanging="284"/>
      </w:pPr>
      <w:r w:rsidRPr="00F106EA">
        <w:t>When you start Eclipse, Eclipse will ask you to specify the workspace (a directory used by Eclipse to store java programs) to use</w:t>
      </w:r>
    </w:p>
    <w:p w:rsidR="00665E9E" w:rsidRPr="00F106EA" w:rsidRDefault="00665E9E" w:rsidP="004C3966">
      <w:pPr>
        <w:numPr>
          <w:ilvl w:val="0"/>
          <w:numId w:val="33"/>
        </w:numPr>
        <w:ind w:left="426" w:hanging="284"/>
      </w:pPr>
      <w:r w:rsidRPr="00F106EA">
        <w:t>Specify an existing directory where your java program is stored as the workspace.</w:t>
      </w:r>
    </w:p>
    <w:p w:rsidR="00665E9E" w:rsidRPr="001A15A3" w:rsidRDefault="00607CD6" w:rsidP="00665E9E">
      <w:pPr>
        <w:jc w:val="center"/>
        <w:rPr>
          <w:color w:val="000000"/>
        </w:rPr>
      </w:pPr>
      <w:r>
        <w:rPr>
          <w:noProof/>
          <w:color w:val="000000"/>
          <w:lang w:val="en-IN" w:eastAsia="en-IN"/>
        </w:rPr>
        <w:drawing>
          <wp:inline distT="0" distB="0" distL="0" distR="0" wp14:anchorId="29E009FE" wp14:editId="12EC3050">
            <wp:extent cx="4019550" cy="21812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E9E" w:rsidRPr="00325EFF" w:rsidRDefault="00665E9E" w:rsidP="00325EFF">
      <w:pPr>
        <w:ind w:left="720"/>
        <w:jc w:val="center"/>
      </w:pPr>
      <w:bookmarkStart w:id="41" w:name="_Toc471404729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2</w:t>
      </w:r>
      <w:r w:rsidR="00A33EDB">
        <w:rPr>
          <w:noProof/>
        </w:rPr>
        <w:fldChar w:fldCharType="end"/>
      </w:r>
      <w:r w:rsidRPr="00693DCC">
        <w:t xml:space="preserve">: </w:t>
      </w:r>
      <w:r w:rsidR="00061A82" w:rsidRPr="00693DCC">
        <w:t>Select a Workspace</w:t>
      </w:r>
      <w:bookmarkEnd w:id="41"/>
    </w:p>
    <w:p w:rsidR="00665E9E" w:rsidRPr="00F106EA" w:rsidRDefault="00665E9E" w:rsidP="004C3966">
      <w:pPr>
        <w:numPr>
          <w:ilvl w:val="0"/>
          <w:numId w:val="34"/>
        </w:numPr>
        <w:ind w:left="426" w:hanging="284"/>
      </w:pPr>
      <w:r w:rsidRPr="00F106EA">
        <w:t>Once you have started eclipse, click on the Java Project.</w:t>
      </w:r>
    </w:p>
    <w:p w:rsidR="00665E9E" w:rsidRDefault="00607CD6" w:rsidP="00665E9E">
      <w:pPr>
        <w:ind w:left="1080"/>
        <w:jc w:val="center"/>
        <w:rPr>
          <w:color w:val="000000"/>
        </w:rPr>
      </w:pPr>
      <w:r>
        <w:rPr>
          <w:noProof/>
          <w:color w:val="000000"/>
          <w:lang w:val="en-IN" w:eastAsia="en-IN"/>
        </w:rPr>
        <w:lastRenderedPageBreak/>
        <w:drawing>
          <wp:inline distT="0" distB="0" distL="0" distR="0" wp14:anchorId="0A063B24" wp14:editId="2C1791E5">
            <wp:extent cx="2857500" cy="290512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84F" w:rsidRDefault="00665E9E" w:rsidP="00693DCC">
      <w:pPr>
        <w:ind w:left="720"/>
        <w:jc w:val="center"/>
      </w:pPr>
      <w:bookmarkStart w:id="42" w:name="_Toc471404730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3</w:t>
      </w:r>
      <w:r w:rsidR="00A33EDB">
        <w:fldChar w:fldCharType="end"/>
      </w:r>
      <w:r w:rsidRPr="00693DCC">
        <w:t xml:space="preserve">: </w:t>
      </w:r>
      <w:r w:rsidR="00061A82" w:rsidRPr="00693DCC">
        <w:t xml:space="preserve">Create new </w:t>
      </w:r>
      <w:r w:rsidR="00506662" w:rsidRPr="00693DCC">
        <w:t xml:space="preserve">JAVA </w:t>
      </w:r>
      <w:r w:rsidR="00061A82" w:rsidRPr="00693DCC">
        <w:t>Project</w:t>
      </w:r>
      <w:bookmarkEnd w:id="42"/>
    </w:p>
    <w:p w:rsidR="00665E9E" w:rsidRPr="00F106EA" w:rsidRDefault="00665E9E" w:rsidP="004C3966">
      <w:pPr>
        <w:numPr>
          <w:ilvl w:val="0"/>
          <w:numId w:val="35"/>
        </w:numPr>
        <w:ind w:left="426"/>
      </w:pPr>
      <w:r w:rsidRPr="00F106EA">
        <w:t>Eclipse will further prompt you for the name of the project.</w:t>
      </w:r>
    </w:p>
    <w:p w:rsidR="00665E9E" w:rsidRPr="00F106EA" w:rsidRDefault="00665E9E" w:rsidP="004C3966">
      <w:pPr>
        <w:numPr>
          <w:ilvl w:val="0"/>
          <w:numId w:val="35"/>
        </w:numPr>
        <w:ind w:left="426"/>
      </w:pPr>
      <w:r w:rsidRPr="00F106EA">
        <w:t>If the project already exists in the workspace mentioned while initializing eclipse,</w:t>
      </w:r>
      <w:r w:rsidR="0003025C">
        <w:t xml:space="preserve"> a</w:t>
      </w:r>
      <w:r w:rsidRPr="00F106EA">
        <w:t>dd the name of the existing project.</w:t>
      </w:r>
    </w:p>
    <w:p w:rsidR="00665E9E" w:rsidRPr="00F106EA" w:rsidRDefault="00665E9E" w:rsidP="004C3966">
      <w:pPr>
        <w:numPr>
          <w:ilvl w:val="0"/>
          <w:numId w:val="35"/>
        </w:numPr>
        <w:ind w:left="426"/>
      </w:pPr>
      <w:r w:rsidRPr="00F106EA">
        <w:t>If the project exists at some other location, select the Create project from existing source and use the browse button to select the source of the project.</w:t>
      </w:r>
    </w:p>
    <w:p w:rsidR="00665E9E" w:rsidRPr="00325EFF" w:rsidRDefault="00665E9E" w:rsidP="004C3966">
      <w:pPr>
        <w:numPr>
          <w:ilvl w:val="0"/>
          <w:numId w:val="35"/>
        </w:numPr>
        <w:ind w:left="426"/>
      </w:pPr>
      <w:r w:rsidRPr="00F106EA">
        <w:t>Click on Finish to complete this task</w:t>
      </w:r>
      <w:r w:rsidR="0039184F">
        <w:t>.</w:t>
      </w:r>
    </w:p>
    <w:p w:rsidR="00665E9E" w:rsidRDefault="00607CD6" w:rsidP="00665E9E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1F44D26A" wp14:editId="2E48E647">
            <wp:extent cx="4562475" cy="321945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E9E" w:rsidRDefault="00665E9E" w:rsidP="00693DCC">
      <w:pPr>
        <w:ind w:left="720"/>
        <w:jc w:val="center"/>
      </w:pPr>
      <w:bookmarkStart w:id="43" w:name="_Toc471404731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4</w:t>
      </w:r>
      <w:r w:rsidR="00A33EDB">
        <w:fldChar w:fldCharType="end"/>
      </w:r>
      <w:r w:rsidRPr="00693DCC">
        <w:t xml:space="preserve">: </w:t>
      </w:r>
      <w:r w:rsidR="00506662" w:rsidRPr="00693DCC">
        <w:t>Specify the Project Name</w:t>
      </w:r>
      <w:bookmarkEnd w:id="43"/>
    </w:p>
    <w:p w:rsidR="00665E9E" w:rsidRDefault="00665E9E" w:rsidP="004C3966">
      <w:pPr>
        <w:numPr>
          <w:ilvl w:val="0"/>
          <w:numId w:val="35"/>
        </w:numPr>
        <w:ind w:left="426"/>
      </w:pPr>
      <w:r>
        <w:lastRenderedPageBreak/>
        <w:t>Eclipse will display the selected project as shown below</w:t>
      </w:r>
    </w:p>
    <w:p w:rsidR="00665E9E" w:rsidRDefault="00607CD6" w:rsidP="00665E9E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3DB70D5B" wp14:editId="3288348D">
            <wp:extent cx="4333875" cy="29241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E9E" w:rsidRDefault="00665E9E" w:rsidP="00693DCC">
      <w:pPr>
        <w:ind w:left="720"/>
        <w:jc w:val="center"/>
      </w:pPr>
      <w:bookmarkStart w:id="44" w:name="_Toc471404732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5</w:t>
      </w:r>
      <w:r w:rsidR="00A33EDB">
        <w:fldChar w:fldCharType="end"/>
      </w:r>
      <w:r w:rsidRPr="00693DCC">
        <w:t xml:space="preserve">: </w:t>
      </w:r>
      <w:r w:rsidR="00506662" w:rsidRPr="00693DCC">
        <w:t>Overview of the JAVA workspace</w:t>
      </w:r>
      <w:bookmarkEnd w:id="44"/>
    </w:p>
    <w:p w:rsidR="00665E9E" w:rsidRDefault="00665E9E" w:rsidP="004C3966">
      <w:pPr>
        <w:numPr>
          <w:ilvl w:val="0"/>
          <w:numId w:val="35"/>
        </w:numPr>
        <w:ind w:left="426"/>
      </w:pPr>
      <w:r>
        <w:t>To compile the source files of the project, select the Ant View as shown below</w:t>
      </w:r>
    </w:p>
    <w:p w:rsidR="00665E9E" w:rsidRDefault="00607CD6" w:rsidP="00665E9E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2E54CC8E" wp14:editId="06383A6F">
            <wp:extent cx="4257675" cy="320040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E9E" w:rsidRDefault="00665E9E" w:rsidP="00325EFF">
      <w:pPr>
        <w:ind w:left="720"/>
        <w:jc w:val="center"/>
      </w:pPr>
      <w:bookmarkStart w:id="45" w:name="_Toc471404733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6</w:t>
      </w:r>
      <w:r w:rsidR="00A33EDB">
        <w:fldChar w:fldCharType="end"/>
      </w:r>
      <w:r w:rsidRPr="00693DCC">
        <w:t xml:space="preserve">: </w:t>
      </w:r>
      <w:r w:rsidR="00153C4E" w:rsidRPr="00693DCC">
        <w:t>Ant view for Compilation</w:t>
      </w:r>
      <w:bookmarkEnd w:id="45"/>
    </w:p>
    <w:p w:rsidR="00665E9E" w:rsidRDefault="00665E9E" w:rsidP="004C3966">
      <w:pPr>
        <w:numPr>
          <w:ilvl w:val="0"/>
          <w:numId w:val="35"/>
        </w:numPr>
        <w:ind w:left="426"/>
      </w:pPr>
      <w:r>
        <w:t xml:space="preserve">Drag the build.xml present in the project to the Ant window as shown </w:t>
      </w:r>
      <w:r w:rsidR="00155AAC">
        <w:t>below:</w:t>
      </w:r>
    </w:p>
    <w:p w:rsidR="00665E9E" w:rsidRDefault="00607CD6" w:rsidP="00665E9E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36265572" wp14:editId="77A8B4D4">
            <wp:extent cx="4467225" cy="27146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405" w:rsidRDefault="00665E9E" w:rsidP="00693DCC">
      <w:pPr>
        <w:ind w:left="720"/>
        <w:jc w:val="center"/>
      </w:pPr>
      <w:bookmarkStart w:id="46" w:name="_Toc471404734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7</w:t>
      </w:r>
      <w:r w:rsidR="00A33EDB">
        <w:fldChar w:fldCharType="end"/>
      </w:r>
      <w:r w:rsidRPr="00693DCC">
        <w:t xml:space="preserve">: </w:t>
      </w:r>
      <w:r w:rsidR="00CA6405" w:rsidRPr="00693DCC">
        <w:t>Preparation for compilation</w:t>
      </w:r>
      <w:bookmarkEnd w:id="46"/>
    </w:p>
    <w:p w:rsidR="00665E9E" w:rsidRDefault="00665E9E" w:rsidP="004C3966">
      <w:pPr>
        <w:numPr>
          <w:ilvl w:val="0"/>
          <w:numId w:val="35"/>
        </w:numPr>
        <w:ind w:left="426"/>
      </w:pPr>
      <w:r>
        <w:t>Double click on the Ant task or expand the same and click on the task that reads [</w:t>
      </w:r>
      <w:r w:rsidRPr="00F106EA">
        <w:t>default]</w:t>
      </w:r>
      <w:r>
        <w:t>, to start compiling the source files of the project.</w:t>
      </w:r>
    </w:p>
    <w:p w:rsidR="00665E9E" w:rsidRDefault="00607CD6" w:rsidP="00665E9E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1E2E0E9F" wp14:editId="67F3A8ED">
            <wp:extent cx="4305300" cy="29813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E9E" w:rsidRDefault="00665E9E" w:rsidP="00693DCC">
      <w:pPr>
        <w:ind w:left="720"/>
        <w:jc w:val="center"/>
      </w:pPr>
      <w:bookmarkStart w:id="47" w:name="_Toc471404735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8</w:t>
      </w:r>
      <w:r w:rsidR="00A33EDB">
        <w:fldChar w:fldCharType="end"/>
      </w:r>
      <w:r w:rsidRPr="00693DCC">
        <w:t xml:space="preserve">: </w:t>
      </w:r>
      <w:r w:rsidR="00CA6405" w:rsidRPr="00693DCC">
        <w:t>Compilation Status</w:t>
      </w:r>
      <w:bookmarkEnd w:id="47"/>
    </w:p>
    <w:p w:rsidR="004F53A8" w:rsidRDefault="00742765" w:rsidP="004C3966">
      <w:pPr>
        <w:pStyle w:val="Title"/>
        <w:numPr>
          <w:ilvl w:val="0"/>
          <w:numId w:val="23"/>
        </w:numPr>
      </w:pPr>
      <w:r>
        <w:br w:type="page"/>
      </w:r>
      <w:r w:rsidR="004F53A8">
        <w:lastRenderedPageBreak/>
        <w:t>Building the c++ engine application</w:t>
      </w:r>
    </w:p>
    <w:p w:rsidR="0001337D" w:rsidRPr="000868F1" w:rsidRDefault="0001337D" w:rsidP="001813B4">
      <w:pPr>
        <w:jc w:val="both"/>
      </w:pPr>
      <w:r w:rsidRPr="000868F1">
        <w:t>As mentioned earlier, the C++ engine applicati</w:t>
      </w:r>
      <w:r w:rsidR="00AF5336">
        <w:t xml:space="preserve">on makes </w:t>
      </w:r>
      <w:r w:rsidR="00AF5336" w:rsidRPr="00435536">
        <w:t xml:space="preserve">use of the ACE TAO, </w:t>
      </w:r>
      <w:r w:rsidRPr="00435536">
        <w:t xml:space="preserve">ICU </w:t>
      </w:r>
      <w:r w:rsidR="00AF5336" w:rsidRPr="00435536">
        <w:t xml:space="preserve">and Python </w:t>
      </w:r>
      <w:r w:rsidRPr="00435536">
        <w:t>libraries.</w:t>
      </w:r>
      <w:r w:rsidR="001813B4" w:rsidRPr="00435536">
        <w:t xml:space="preserve"> </w:t>
      </w:r>
      <w:r w:rsidRPr="00435536">
        <w:t xml:space="preserve">Before the </w:t>
      </w:r>
      <w:r w:rsidR="001813B4" w:rsidRPr="00435536">
        <w:t>engine application is built, it is necessary to build the ACE TAO libraries</w:t>
      </w:r>
      <w:r w:rsidR="00104A1C" w:rsidRPr="00435536">
        <w:t xml:space="preserve"> and </w:t>
      </w:r>
      <w:r w:rsidR="00F7461C" w:rsidRPr="00435536">
        <w:t xml:space="preserve">to </w:t>
      </w:r>
      <w:r w:rsidR="00104A1C" w:rsidRPr="00435536">
        <w:t>install Python</w:t>
      </w:r>
      <w:r w:rsidR="001813B4" w:rsidRPr="00435536">
        <w:t>. The build process for the same has been detailed</w:t>
      </w:r>
      <w:r w:rsidR="001813B4">
        <w:t xml:space="preserve"> in the following sections.</w:t>
      </w:r>
    </w:p>
    <w:p w:rsidR="00C8121F" w:rsidRDefault="00BE3C94" w:rsidP="003D7302">
      <w:pPr>
        <w:pStyle w:val="Heading2"/>
      </w:pPr>
      <w:r>
        <w:t xml:space="preserve"> </w:t>
      </w:r>
      <w:bookmarkStart w:id="48" w:name="_Toc471404721"/>
      <w:r w:rsidR="001813B4">
        <w:t>Building ACE-TAO Libraries</w:t>
      </w:r>
      <w:bookmarkEnd w:id="48"/>
    </w:p>
    <w:p w:rsidR="001E590B" w:rsidRDefault="001E590B" w:rsidP="001E590B">
      <w:pPr>
        <w:jc w:val="both"/>
      </w:pPr>
      <w:r>
        <w:t>The following steps should be performed to build the ACE-TAO libraries:</w:t>
      </w:r>
    </w:p>
    <w:p w:rsidR="001E590B" w:rsidRDefault="001E590B" w:rsidP="004C3966">
      <w:pPr>
        <w:numPr>
          <w:ilvl w:val="0"/>
          <w:numId w:val="10"/>
        </w:numPr>
        <w:ind w:left="270" w:hanging="270"/>
        <w:jc w:val="both"/>
      </w:pPr>
      <w:r w:rsidRPr="00955521">
        <w:rPr>
          <w:b/>
        </w:rPr>
        <w:t>ACE TAO version 1.4a</w:t>
      </w:r>
      <w:r>
        <w:t xml:space="preserve"> source code package should be </w:t>
      </w:r>
      <w:r w:rsidRPr="001E590B">
        <w:rPr>
          <w:b/>
        </w:rPr>
        <w:t>downloaded</w:t>
      </w:r>
      <w:r>
        <w:t xml:space="preserve"> from the following location: </w:t>
      </w:r>
      <w:hyperlink r:id="rId41" w:history="1">
        <w:r w:rsidRPr="004A7D99">
          <w:rPr>
            <w:rStyle w:val="Hyperlink"/>
            <w:sz w:val="20"/>
          </w:rPr>
          <w:t>http://download.ociweb.com/TAO-1.4a/ACE+TAO-1.4a_with_latest_patches.zip</w:t>
        </w:r>
      </w:hyperlink>
    </w:p>
    <w:p w:rsidR="003E448D" w:rsidRDefault="001E590B" w:rsidP="004C3966">
      <w:pPr>
        <w:numPr>
          <w:ilvl w:val="0"/>
          <w:numId w:val="10"/>
        </w:numPr>
        <w:ind w:left="270" w:hanging="270"/>
        <w:jc w:val="both"/>
      </w:pPr>
      <w:r>
        <w:t xml:space="preserve">Once the file has been downloaded, copy it to the D:\ drive of the machine on which the engine application has to be built. </w:t>
      </w:r>
      <w:r w:rsidR="003E448D">
        <w:t>Use the “</w:t>
      </w:r>
      <w:r w:rsidR="003E448D" w:rsidRPr="003E448D">
        <w:rPr>
          <w:b/>
          <w:i/>
        </w:rPr>
        <w:t>Extract to here</w:t>
      </w:r>
      <w:r w:rsidR="003E448D">
        <w:t xml:space="preserve">” </w:t>
      </w:r>
      <w:r w:rsidR="000C6E3C">
        <w:t xml:space="preserve">option </w:t>
      </w:r>
      <w:r w:rsidR="003E448D">
        <w:t xml:space="preserve">in </w:t>
      </w:r>
      <w:r w:rsidR="003E448D" w:rsidRPr="003E448D">
        <w:rPr>
          <w:b/>
        </w:rPr>
        <w:t>winzip</w:t>
      </w:r>
      <w:r w:rsidR="003E448D">
        <w:t xml:space="preserve"> to extract the source files. The selected option has been shown in the following figure:</w:t>
      </w:r>
    </w:p>
    <w:p w:rsidR="003E448D" w:rsidRDefault="00607CD6" w:rsidP="00061A5F">
      <w:pPr>
        <w:ind w:left="270"/>
        <w:jc w:val="center"/>
      </w:pPr>
      <w:r>
        <w:rPr>
          <w:noProof/>
          <w:lang w:val="en-IN" w:eastAsia="en-IN"/>
        </w:rPr>
        <w:drawing>
          <wp:inline distT="0" distB="0" distL="0" distR="0" wp14:anchorId="09A46AA9" wp14:editId="039C91B7">
            <wp:extent cx="4352925" cy="26670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E0" w:rsidRDefault="00BD44E0" w:rsidP="00693DCC">
      <w:pPr>
        <w:ind w:left="720"/>
        <w:jc w:val="center"/>
      </w:pPr>
      <w:bookmarkStart w:id="49" w:name="_Toc235599975"/>
      <w:bookmarkStart w:id="50" w:name="_Toc471404736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9</w:t>
      </w:r>
      <w:r w:rsidR="00A33EDB">
        <w:fldChar w:fldCharType="end"/>
      </w:r>
      <w:r w:rsidRPr="00693DCC">
        <w:t xml:space="preserve">: </w:t>
      </w:r>
      <w:bookmarkEnd w:id="49"/>
      <w:r w:rsidRPr="00693DCC">
        <w:t>Winzip option to extract the ACE TAO libraries</w:t>
      </w:r>
      <w:bookmarkEnd w:id="50"/>
    </w:p>
    <w:p w:rsidR="001E590B" w:rsidRDefault="001E590B" w:rsidP="00061A5F">
      <w:pPr>
        <w:ind w:left="270"/>
        <w:jc w:val="both"/>
      </w:pPr>
      <w:r>
        <w:t xml:space="preserve">After the unzipping process has completed, a folder </w:t>
      </w:r>
      <w:r w:rsidRPr="001E590B">
        <w:rPr>
          <w:i/>
        </w:rPr>
        <w:t>“</w:t>
      </w:r>
      <w:r w:rsidRPr="001E590B">
        <w:rPr>
          <w:b/>
          <w:i/>
        </w:rPr>
        <w:t>ACE_wrappers</w:t>
      </w:r>
      <w:r w:rsidRPr="001E590B">
        <w:rPr>
          <w:i/>
        </w:rPr>
        <w:t>”</w:t>
      </w:r>
      <w:r>
        <w:t xml:space="preserve"> is created in the D:\ drive.</w:t>
      </w:r>
    </w:p>
    <w:p w:rsidR="0056451D" w:rsidRDefault="00270F7A" w:rsidP="004C3966">
      <w:pPr>
        <w:numPr>
          <w:ilvl w:val="0"/>
          <w:numId w:val="10"/>
        </w:numPr>
        <w:ind w:left="270" w:hanging="270"/>
        <w:jc w:val="both"/>
      </w:pPr>
      <w:r>
        <w:t xml:space="preserve">There are some </w:t>
      </w:r>
      <w:r w:rsidRPr="00270F7A">
        <w:rPr>
          <w:b/>
        </w:rPr>
        <w:t>System Environment Variables</w:t>
      </w:r>
      <w:r>
        <w:t xml:space="preserve"> which need to be set. </w:t>
      </w:r>
      <w:r w:rsidR="00044E35">
        <w:t xml:space="preserve">This can be done in the following manner in a Windows </w:t>
      </w:r>
      <w:r w:rsidR="00803E62">
        <w:t xml:space="preserve">7 64bit </w:t>
      </w:r>
      <w:r w:rsidR="00044E35">
        <w:t>Operating system environment:</w:t>
      </w:r>
    </w:p>
    <w:p w:rsidR="00044E35" w:rsidRDefault="00044E35" w:rsidP="00061A5F">
      <w:pPr>
        <w:ind w:left="270"/>
        <w:jc w:val="both"/>
      </w:pPr>
      <w:r>
        <w:t xml:space="preserve">Navigate to </w:t>
      </w:r>
      <w:r w:rsidRPr="005A2D0A">
        <w:rPr>
          <w:b/>
          <w:i/>
        </w:rPr>
        <w:t>Start -&gt; Control Panel -&gt; System -&gt; Advanced -&gt; Environment Variables</w:t>
      </w:r>
    </w:p>
    <w:p w:rsidR="000337F0" w:rsidRDefault="000337F0" w:rsidP="00061A5F">
      <w:pPr>
        <w:ind w:left="270"/>
        <w:jc w:val="both"/>
      </w:pPr>
      <w:r>
        <w:t>The following window will pop up:</w:t>
      </w:r>
    </w:p>
    <w:p w:rsidR="000337F0" w:rsidRDefault="00607CD6" w:rsidP="006270E3">
      <w:pPr>
        <w:jc w:val="center"/>
      </w:pPr>
      <w:bookmarkStart w:id="51" w:name="Figure_EnvironmentVars"/>
      <w:r>
        <w:rPr>
          <w:noProof/>
          <w:lang w:val="en-IN" w:eastAsia="en-IN"/>
        </w:rPr>
        <w:lastRenderedPageBreak/>
        <w:drawing>
          <wp:inline distT="0" distB="0" distL="0" distR="0" wp14:anchorId="288ED56D" wp14:editId="0A9E7611">
            <wp:extent cx="2714625" cy="3028950"/>
            <wp:effectExtent l="19050" t="0" r="9525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FA" w:rsidRPr="00693DCC" w:rsidRDefault="000337F0" w:rsidP="00693DCC">
      <w:pPr>
        <w:ind w:left="720"/>
        <w:jc w:val="center"/>
      </w:pPr>
      <w:bookmarkStart w:id="52" w:name="_Toc471404737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10</w:t>
      </w:r>
      <w:r w:rsidR="00A33EDB">
        <w:fldChar w:fldCharType="end"/>
      </w:r>
      <w:r w:rsidRPr="00693DCC">
        <w:t>: Window showing Environment Variables</w:t>
      </w:r>
      <w:bookmarkEnd w:id="52"/>
    </w:p>
    <w:bookmarkEnd w:id="51"/>
    <w:p w:rsidR="005A2D0A" w:rsidRDefault="005A2D0A" w:rsidP="00525737">
      <w:pPr>
        <w:ind w:left="720"/>
      </w:pPr>
      <w:r>
        <w:t>The following System variables along with their values need to be added:</w:t>
      </w:r>
    </w:p>
    <w:tbl>
      <w:tblPr>
        <w:tblStyle w:val="GridTable4-Accent4"/>
        <w:tblW w:w="0" w:type="auto"/>
        <w:jc w:val="center"/>
        <w:tblLook w:val="04A0" w:firstRow="1" w:lastRow="0" w:firstColumn="1" w:lastColumn="0" w:noHBand="0" w:noVBand="1"/>
      </w:tblPr>
      <w:tblGrid>
        <w:gridCol w:w="2483"/>
        <w:gridCol w:w="3812"/>
      </w:tblGrid>
      <w:tr w:rsidR="005A2D0A" w:rsidTr="00737B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:rsidR="005A2D0A" w:rsidRPr="00737B4E" w:rsidRDefault="005A2D0A" w:rsidP="009168D3">
            <w:pPr>
              <w:jc w:val="center"/>
              <w:rPr>
                <w:color w:val="FFFFFF"/>
              </w:rPr>
            </w:pPr>
            <w:r w:rsidRPr="00737B4E">
              <w:rPr>
                <w:color w:val="FFFFFF"/>
              </w:rPr>
              <w:t>System Variable Name</w:t>
            </w:r>
          </w:p>
        </w:tc>
        <w:tc>
          <w:tcPr>
            <w:tcW w:w="3812" w:type="dxa"/>
          </w:tcPr>
          <w:p w:rsidR="005A2D0A" w:rsidRPr="00737B4E" w:rsidRDefault="005A2D0A" w:rsidP="009168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 w:rsidRPr="00737B4E">
              <w:rPr>
                <w:color w:val="FFFFFF"/>
              </w:rPr>
              <w:t>Value</w:t>
            </w:r>
          </w:p>
        </w:tc>
      </w:tr>
      <w:tr w:rsidR="005A2D0A" w:rsidTr="00737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:rsidR="005A2D0A" w:rsidRPr="009168D3" w:rsidRDefault="005A2D0A" w:rsidP="009168D3">
            <w:pPr>
              <w:rPr>
                <w:b w:val="0"/>
                <w:bCs w:val="0"/>
                <w:color w:val="000000"/>
              </w:rPr>
            </w:pPr>
            <w:r w:rsidRPr="009168D3">
              <w:rPr>
                <w:b w:val="0"/>
                <w:bCs w:val="0"/>
                <w:color w:val="000000"/>
                <w:szCs w:val="20"/>
              </w:rPr>
              <w:t>ACE_ROOT</w:t>
            </w:r>
          </w:p>
        </w:tc>
        <w:tc>
          <w:tcPr>
            <w:tcW w:w="3812" w:type="dxa"/>
          </w:tcPr>
          <w:p w:rsidR="005A2D0A" w:rsidRDefault="006D3B17" w:rsidP="009168D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  <w:color w:val="000000"/>
                <w:szCs w:val="20"/>
              </w:rPr>
              <w:t>D</w:t>
            </w:r>
            <w:r w:rsidR="005A2D0A" w:rsidRPr="009168D3">
              <w:rPr>
                <w:bCs/>
                <w:color w:val="000000"/>
                <w:szCs w:val="20"/>
              </w:rPr>
              <w:t>:\ACE_wrappers</w:t>
            </w:r>
          </w:p>
        </w:tc>
      </w:tr>
      <w:tr w:rsidR="005A2D0A" w:rsidTr="00737B4E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:rsidR="005A2D0A" w:rsidRPr="009168D3" w:rsidRDefault="005A2D0A" w:rsidP="009168D3">
            <w:pPr>
              <w:rPr>
                <w:b w:val="0"/>
                <w:bCs w:val="0"/>
                <w:color w:val="000000"/>
                <w:szCs w:val="20"/>
              </w:rPr>
            </w:pPr>
            <w:r w:rsidRPr="009168D3">
              <w:rPr>
                <w:b w:val="0"/>
                <w:bCs w:val="0"/>
                <w:color w:val="000000"/>
                <w:szCs w:val="20"/>
              </w:rPr>
              <w:t>TAO_ROOT </w:t>
            </w:r>
          </w:p>
        </w:tc>
        <w:tc>
          <w:tcPr>
            <w:tcW w:w="3812" w:type="dxa"/>
          </w:tcPr>
          <w:p w:rsidR="005A2D0A" w:rsidRPr="009168D3" w:rsidRDefault="005A2D0A" w:rsidP="009168D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 w:rsidRPr="009168D3">
              <w:rPr>
                <w:bCs/>
                <w:color w:val="000000"/>
                <w:szCs w:val="20"/>
              </w:rPr>
              <w:t>%ACE_ROOT%\TAO</w:t>
            </w:r>
          </w:p>
        </w:tc>
      </w:tr>
      <w:tr w:rsidR="00401B1B" w:rsidTr="00737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:rsidR="00401B1B" w:rsidRPr="009168D3" w:rsidRDefault="00401B1B" w:rsidP="00940D85">
            <w:pPr>
              <w:rPr>
                <w:b w:val="0"/>
                <w:bCs w:val="0"/>
                <w:color w:val="000000"/>
                <w:szCs w:val="20"/>
              </w:rPr>
            </w:pPr>
            <w:r w:rsidRPr="009168D3">
              <w:rPr>
                <w:b w:val="0"/>
                <w:bCs w:val="0"/>
                <w:color w:val="000000"/>
                <w:szCs w:val="20"/>
              </w:rPr>
              <w:t>PATH </w:t>
            </w:r>
          </w:p>
        </w:tc>
        <w:tc>
          <w:tcPr>
            <w:tcW w:w="3812" w:type="dxa"/>
          </w:tcPr>
          <w:p w:rsidR="00401B1B" w:rsidRPr="009168D3" w:rsidRDefault="00401B1B" w:rsidP="00940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9168D3">
              <w:rPr>
                <w:bCs/>
                <w:color w:val="000000"/>
                <w:szCs w:val="20"/>
              </w:rPr>
              <w:t>%ACE_ROOT%\bin;</w:t>
            </w:r>
          </w:p>
          <w:p w:rsidR="00401B1B" w:rsidRPr="00A73898" w:rsidRDefault="00716018" w:rsidP="00940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3898">
              <w:rPr>
                <w:bCs/>
                <w:szCs w:val="20"/>
              </w:rPr>
              <w:t>%</w:t>
            </w:r>
            <w:r w:rsidR="00401B1B" w:rsidRPr="00A73898">
              <w:rPr>
                <w:bCs/>
                <w:szCs w:val="20"/>
              </w:rPr>
              <w:t>TAO_ROOT%\orbsvcs\orbsvcs</w:t>
            </w:r>
            <w:r w:rsidR="00401B1B" w:rsidRPr="00A73898">
              <w:t>;</w:t>
            </w:r>
          </w:p>
          <w:p w:rsidR="00401B1B" w:rsidRPr="009168D3" w:rsidRDefault="00401B1B" w:rsidP="00940D8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  <w:szCs w:val="20"/>
              </w:rPr>
            </w:pPr>
            <w:r w:rsidRPr="009168D3">
              <w:rPr>
                <w:bCs/>
                <w:color w:val="000000"/>
                <w:szCs w:val="20"/>
              </w:rPr>
              <w:t>%ACE_ROOT%\lib;</w:t>
            </w:r>
          </w:p>
        </w:tc>
      </w:tr>
    </w:tbl>
    <w:p w:rsidR="008E7336" w:rsidRDefault="008E7336" w:rsidP="00525737">
      <w:pPr>
        <w:ind w:left="720"/>
      </w:pPr>
    </w:p>
    <w:p w:rsidR="00525737" w:rsidRDefault="00525737" w:rsidP="00525737">
      <w:pPr>
        <w:ind w:left="720"/>
      </w:pPr>
      <w:r>
        <w:t xml:space="preserve">To add a system variable click on </w:t>
      </w:r>
      <w:r w:rsidRPr="00DD3649">
        <w:rPr>
          <w:b/>
          <w:i/>
        </w:rPr>
        <w:t>New</w:t>
      </w:r>
      <w:r w:rsidR="00DD3649">
        <w:t xml:space="preserve"> in the System Variables section</w:t>
      </w:r>
      <w:r w:rsidR="00AE46AF">
        <w:t xml:space="preserve"> and add variables as shown in the following figure:</w:t>
      </w:r>
    </w:p>
    <w:p w:rsidR="00AE46AF" w:rsidRPr="00DD3649" w:rsidRDefault="00607CD6" w:rsidP="00AE46AF">
      <w:pPr>
        <w:ind w:left="720"/>
        <w:jc w:val="center"/>
      </w:pPr>
      <w:r>
        <w:rPr>
          <w:noProof/>
          <w:lang w:val="en-IN" w:eastAsia="en-IN"/>
        </w:rPr>
        <w:drawing>
          <wp:inline distT="0" distB="0" distL="0" distR="0" wp14:anchorId="7C2417E1" wp14:editId="0FB50B4D">
            <wp:extent cx="3305175" cy="14001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6AF" w:rsidRPr="00693DCC" w:rsidRDefault="00AE46AF" w:rsidP="00693DCC">
      <w:pPr>
        <w:ind w:left="720"/>
        <w:jc w:val="center"/>
      </w:pPr>
      <w:bookmarkStart w:id="53" w:name="_Toc471404738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11</w:t>
      </w:r>
      <w:r w:rsidR="00A33EDB">
        <w:fldChar w:fldCharType="end"/>
      </w:r>
      <w:r w:rsidRPr="00693DCC">
        <w:t>: Window showing Environment Variables</w:t>
      </w:r>
      <w:bookmarkEnd w:id="53"/>
    </w:p>
    <w:p w:rsidR="00F106EA" w:rsidRDefault="00F106EA" w:rsidP="00F106EA">
      <w:pPr>
        <w:ind w:left="720"/>
      </w:pPr>
      <w:r>
        <w:t>If a variable already exists, then “</w:t>
      </w:r>
      <w:r w:rsidRPr="00F106EA">
        <w:rPr>
          <w:b/>
          <w:i/>
        </w:rPr>
        <w:t>Edit</w:t>
      </w:r>
      <w:r>
        <w:t>” the value by choosing the edit option and add the variable value by using “;” as a separator.</w:t>
      </w:r>
    </w:p>
    <w:p w:rsidR="001E590B" w:rsidRPr="000868F1" w:rsidRDefault="001E590B" w:rsidP="001E590B">
      <w:pPr>
        <w:jc w:val="both"/>
      </w:pPr>
    </w:p>
    <w:p w:rsidR="00213BD3" w:rsidRDefault="00213BD3" w:rsidP="004C3966">
      <w:pPr>
        <w:numPr>
          <w:ilvl w:val="0"/>
          <w:numId w:val="10"/>
        </w:numPr>
        <w:ind w:left="720" w:hanging="270"/>
        <w:jc w:val="both"/>
      </w:pPr>
      <w:r>
        <w:lastRenderedPageBreak/>
        <w:t xml:space="preserve">Visual Studio </w:t>
      </w:r>
      <w:r w:rsidR="00803E62">
        <w:t>2008</w:t>
      </w:r>
      <w:r>
        <w:t xml:space="preserve"> needs to be setup for compiling ACE TAO as well as project using ACE TAO. The following settings need to be done:</w:t>
      </w:r>
    </w:p>
    <w:p w:rsidR="00E126DA" w:rsidRDefault="00E126DA" w:rsidP="00E126DA">
      <w:pPr>
        <w:ind w:left="720"/>
        <w:jc w:val="both"/>
      </w:pPr>
      <w:r>
        <w:t xml:space="preserve">Start Microsoft Visual C++ </w:t>
      </w:r>
      <w:r w:rsidR="00803E62">
        <w:t>2008</w:t>
      </w:r>
      <w:r>
        <w:t xml:space="preserve"> and navigate to </w:t>
      </w:r>
      <w:r w:rsidRPr="00E126DA">
        <w:rPr>
          <w:b/>
          <w:i/>
        </w:rPr>
        <w:t xml:space="preserve">Tools -&gt; Options –&gt; </w:t>
      </w:r>
      <w:r w:rsidR="00803E62">
        <w:rPr>
          <w:b/>
          <w:i/>
        </w:rPr>
        <w:t>Projects and Solutions-&gt;VC++</w:t>
      </w:r>
      <w:r w:rsidRPr="00E126DA">
        <w:rPr>
          <w:b/>
          <w:i/>
        </w:rPr>
        <w:t>Directories</w:t>
      </w:r>
    </w:p>
    <w:p w:rsidR="00213BD3" w:rsidRDefault="005E2194" w:rsidP="00213BD3">
      <w:pPr>
        <w:ind w:left="720"/>
        <w:jc w:val="both"/>
      </w:pPr>
      <w:r>
        <w:t>In the “</w:t>
      </w:r>
      <w:r w:rsidRPr="005E2194">
        <w:rPr>
          <w:b/>
          <w:i/>
        </w:rPr>
        <w:t>Directories</w:t>
      </w:r>
      <w:r>
        <w:rPr>
          <w:b/>
          <w:i/>
        </w:rPr>
        <w:t>”</w:t>
      </w:r>
      <w:r>
        <w:t xml:space="preserve"> tab, select the platform as </w:t>
      </w:r>
      <w:r w:rsidR="00803E62">
        <w:rPr>
          <w:b/>
          <w:i/>
        </w:rPr>
        <w:t>x64</w:t>
      </w:r>
      <w:r>
        <w:t>.</w:t>
      </w:r>
    </w:p>
    <w:p w:rsidR="005E2194" w:rsidRDefault="005E2194" w:rsidP="00213BD3">
      <w:pPr>
        <w:ind w:left="720"/>
        <w:jc w:val="both"/>
      </w:pPr>
      <w:r>
        <w:t>Next, select “</w:t>
      </w:r>
      <w:r w:rsidRPr="005E2194">
        <w:rPr>
          <w:b/>
          <w:i/>
        </w:rPr>
        <w:t>Include files</w:t>
      </w:r>
      <w:r>
        <w:t>” in the dropdown “</w:t>
      </w:r>
      <w:r w:rsidRPr="005E2194">
        <w:rPr>
          <w:b/>
          <w:i/>
        </w:rPr>
        <w:t>Show directories for</w:t>
      </w:r>
      <w:r>
        <w:t>” and add the following 3 Directories:</w:t>
      </w:r>
    </w:p>
    <w:p w:rsidR="005E2194" w:rsidRPr="00DA5DC6" w:rsidRDefault="00203819" w:rsidP="00213BD3">
      <w:pPr>
        <w:ind w:left="720"/>
        <w:jc w:val="both"/>
        <w:rPr>
          <w:i/>
        </w:rPr>
      </w:pPr>
      <w:r>
        <w:rPr>
          <w:i/>
        </w:rPr>
        <w:t>D</w:t>
      </w:r>
      <w:r w:rsidR="005E2194" w:rsidRPr="00DA5DC6">
        <w:rPr>
          <w:i/>
        </w:rPr>
        <w:t>:\ACE_wrappers</w:t>
      </w:r>
    </w:p>
    <w:p w:rsidR="005E2194" w:rsidRPr="00DA5DC6" w:rsidRDefault="00203819" w:rsidP="00213BD3">
      <w:pPr>
        <w:ind w:left="720"/>
        <w:jc w:val="both"/>
        <w:rPr>
          <w:i/>
        </w:rPr>
      </w:pPr>
      <w:r>
        <w:rPr>
          <w:i/>
        </w:rPr>
        <w:t>D</w:t>
      </w:r>
      <w:r w:rsidR="005E2194" w:rsidRPr="00DA5DC6">
        <w:rPr>
          <w:i/>
        </w:rPr>
        <w:t>:\ACE_wrappers\TAO</w:t>
      </w:r>
    </w:p>
    <w:p w:rsidR="005E2194" w:rsidRPr="00DA5DC6" w:rsidRDefault="00203819" w:rsidP="00213BD3">
      <w:pPr>
        <w:ind w:left="720"/>
        <w:jc w:val="both"/>
        <w:rPr>
          <w:i/>
        </w:rPr>
      </w:pPr>
      <w:r>
        <w:rPr>
          <w:i/>
        </w:rPr>
        <w:t>D</w:t>
      </w:r>
      <w:r w:rsidR="005E2194" w:rsidRPr="00DA5DC6">
        <w:rPr>
          <w:i/>
        </w:rPr>
        <w:t>:\ACE_wrappers\TAO\orbsvcs</w:t>
      </w:r>
    </w:p>
    <w:p w:rsidR="00166EC8" w:rsidRDefault="005E2194" w:rsidP="00166EC8">
      <w:pPr>
        <w:ind w:left="720"/>
        <w:jc w:val="both"/>
      </w:pPr>
      <w:r>
        <w:t>After adding these directories, the “</w:t>
      </w:r>
      <w:r w:rsidRPr="005E2194">
        <w:rPr>
          <w:b/>
          <w:i/>
        </w:rPr>
        <w:t>Directories</w:t>
      </w:r>
      <w:r>
        <w:rPr>
          <w:b/>
          <w:i/>
        </w:rPr>
        <w:t xml:space="preserve">” </w:t>
      </w:r>
      <w:r>
        <w:t>tab will look as shown in the following figure:</w:t>
      </w:r>
    </w:p>
    <w:p w:rsidR="005E2194" w:rsidRPr="00166EC8" w:rsidRDefault="00DB2AD0" w:rsidP="00166EC8">
      <w:pPr>
        <w:ind w:left="720"/>
        <w:jc w:val="center"/>
      </w:pPr>
      <w:r w:rsidRPr="00C65DFC">
        <w:rPr>
          <w:b/>
          <w:bCs/>
          <w:caps/>
          <w:noProof/>
          <w:lang w:val="en-IN" w:eastAsia="en-IN"/>
        </w:rPr>
        <w:drawing>
          <wp:inline distT="0" distB="0" distL="0" distR="0" wp14:anchorId="2F7F467D" wp14:editId="40C0081F">
            <wp:extent cx="5086350" cy="3133725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7F4F">
        <w:rPr>
          <w:b/>
          <w:bCs/>
          <w:caps/>
          <w:noProof/>
          <w:lang w:val="en-IN" w:eastAsia="en-IN"/>
        </w:rPr>
        <w:t xml:space="preserve"> </w:t>
      </w:r>
    </w:p>
    <w:p w:rsidR="00A36F78" w:rsidRPr="00693DCC" w:rsidRDefault="005E2194" w:rsidP="00693DCC">
      <w:pPr>
        <w:ind w:left="720"/>
        <w:jc w:val="both"/>
      </w:pPr>
      <w:bookmarkStart w:id="54" w:name="_Toc471404739"/>
      <w:r w:rsidRPr="00A36F78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12</w:t>
      </w:r>
      <w:r w:rsidR="00A33EDB">
        <w:rPr>
          <w:noProof/>
        </w:rPr>
        <w:fldChar w:fldCharType="end"/>
      </w:r>
      <w:r w:rsidRPr="00A36F78">
        <w:t>: Window showing Directories tab after adding include directories for ACE TAO</w:t>
      </w:r>
      <w:bookmarkEnd w:id="54"/>
    </w:p>
    <w:p w:rsidR="001A4AFE" w:rsidRDefault="004F0E66" w:rsidP="001A4AFE">
      <w:pPr>
        <w:ind w:left="720"/>
        <w:jc w:val="both"/>
      </w:pPr>
      <w:r>
        <w:t>In a similar manner, the following directory paths need to be added under “</w:t>
      </w:r>
      <w:r w:rsidRPr="00514F63">
        <w:rPr>
          <w:b/>
          <w:i/>
        </w:rPr>
        <w:t>Executable files</w:t>
      </w:r>
      <w:r>
        <w:t>” and “</w:t>
      </w:r>
      <w:r w:rsidRPr="00514F63">
        <w:rPr>
          <w:b/>
          <w:i/>
        </w:rPr>
        <w:t>Library files</w:t>
      </w:r>
      <w:r>
        <w:t>”</w:t>
      </w:r>
      <w:r w:rsidR="00514F63">
        <w:t>:</w:t>
      </w:r>
    </w:p>
    <w:p w:rsidR="00CB022A" w:rsidRDefault="00CB022A" w:rsidP="001A4AFE">
      <w:pPr>
        <w:ind w:left="720"/>
        <w:jc w:val="both"/>
        <w:rPr>
          <w:b/>
        </w:rPr>
      </w:pPr>
    </w:p>
    <w:p w:rsidR="00514F63" w:rsidRDefault="00514F63" w:rsidP="001A4AFE">
      <w:pPr>
        <w:ind w:left="720"/>
        <w:jc w:val="both"/>
        <w:rPr>
          <w:b/>
        </w:rPr>
      </w:pPr>
      <w:r w:rsidRPr="00514F63">
        <w:rPr>
          <w:b/>
        </w:rPr>
        <w:t>Executable files</w:t>
      </w:r>
      <w:r>
        <w:rPr>
          <w:b/>
        </w:rPr>
        <w:t>:</w:t>
      </w:r>
    </w:p>
    <w:p w:rsidR="00514F63" w:rsidRPr="00DA5DC6" w:rsidRDefault="00CB022A" w:rsidP="001A4AFE">
      <w:pPr>
        <w:ind w:left="720"/>
        <w:jc w:val="both"/>
        <w:rPr>
          <w:b/>
          <w:i/>
        </w:rPr>
      </w:pPr>
      <w:r>
        <w:rPr>
          <w:bCs/>
          <w:i/>
          <w:color w:val="000000"/>
          <w:szCs w:val="20"/>
        </w:rPr>
        <w:t>D</w:t>
      </w:r>
      <w:r w:rsidR="00514F63" w:rsidRPr="00DA5DC6">
        <w:rPr>
          <w:bCs/>
          <w:i/>
          <w:color w:val="000000"/>
          <w:szCs w:val="20"/>
        </w:rPr>
        <w:t>:\ACE_wrappers\bin</w:t>
      </w:r>
    </w:p>
    <w:p w:rsidR="00CB022A" w:rsidRDefault="00CB022A" w:rsidP="00514F63">
      <w:pPr>
        <w:ind w:left="720"/>
        <w:jc w:val="both"/>
        <w:rPr>
          <w:b/>
        </w:rPr>
      </w:pPr>
    </w:p>
    <w:p w:rsidR="00514F63" w:rsidRDefault="00514F63" w:rsidP="00514F63">
      <w:pPr>
        <w:ind w:left="720"/>
        <w:jc w:val="both"/>
        <w:rPr>
          <w:b/>
        </w:rPr>
      </w:pPr>
      <w:r w:rsidRPr="00514F63">
        <w:rPr>
          <w:b/>
        </w:rPr>
        <w:t>Library files</w:t>
      </w:r>
      <w:r>
        <w:rPr>
          <w:b/>
        </w:rPr>
        <w:t>:</w:t>
      </w:r>
    </w:p>
    <w:p w:rsidR="001A4AFE" w:rsidRPr="00DA5DC6" w:rsidRDefault="00CB022A" w:rsidP="00514F63">
      <w:pPr>
        <w:ind w:left="720"/>
        <w:jc w:val="both"/>
        <w:rPr>
          <w:bCs/>
          <w:i/>
          <w:color w:val="000000"/>
          <w:szCs w:val="20"/>
        </w:rPr>
      </w:pPr>
      <w:r>
        <w:rPr>
          <w:bCs/>
          <w:i/>
          <w:color w:val="000000"/>
          <w:szCs w:val="20"/>
        </w:rPr>
        <w:t>D</w:t>
      </w:r>
      <w:r w:rsidR="00514F63" w:rsidRPr="00DA5DC6">
        <w:rPr>
          <w:bCs/>
          <w:i/>
          <w:color w:val="000000"/>
          <w:szCs w:val="20"/>
        </w:rPr>
        <w:t>:\ACE_wrappers\ace</w:t>
      </w:r>
    </w:p>
    <w:p w:rsidR="00514F63" w:rsidRPr="00DA5DC6" w:rsidRDefault="00CB022A" w:rsidP="00514F63">
      <w:pPr>
        <w:ind w:left="720"/>
        <w:jc w:val="both"/>
        <w:rPr>
          <w:bCs/>
          <w:i/>
          <w:color w:val="000000"/>
          <w:szCs w:val="20"/>
        </w:rPr>
      </w:pPr>
      <w:r>
        <w:rPr>
          <w:bCs/>
          <w:i/>
          <w:color w:val="000000"/>
          <w:szCs w:val="20"/>
        </w:rPr>
        <w:t>D</w:t>
      </w:r>
      <w:r w:rsidR="00514F63" w:rsidRPr="00DA5DC6">
        <w:rPr>
          <w:bCs/>
          <w:i/>
          <w:color w:val="000000"/>
          <w:szCs w:val="20"/>
        </w:rPr>
        <w:t>:\ACE_wrappers\TAO\tao</w:t>
      </w:r>
    </w:p>
    <w:p w:rsidR="00514F63" w:rsidRPr="00DA5DC6" w:rsidRDefault="00CB022A" w:rsidP="00514F63">
      <w:pPr>
        <w:ind w:left="720"/>
        <w:jc w:val="both"/>
        <w:rPr>
          <w:bCs/>
          <w:i/>
          <w:color w:val="000000"/>
          <w:szCs w:val="20"/>
        </w:rPr>
      </w:pPr>
      <w:r>
        <w:rPr>
          <w:bCs/>
          <w:i/>
          <w:color w:val="000000"/>
          <w:szCs w:val="20"/>
        </w:rPr>
        <w:lastRenderedPageBreak/>
        <w:t>D</w:t>
      </w:r>
      <w:r w:rsidR="00514F63" w:rsidRPr="00DA5DC6">
        <w:rPr>
          <w:bCs/>
          <w:i/>
          <w:color w:val="000000"/>
          <w:szCs w:val="20"/>
        </w:rPr>
        <w:t>:\ACE_wrappers\TAO\orbsvcs\orbsvcs</w:t>
      </w:r>
    </w:p>
    <w:p w:rsidR="00514F63" w:rsidRDefault="00CB022A" w:rsidP="00514F63">
      <w:pPr>
        <w:ind w:left="720"/>
        <w:jc w:val="both"/>
        <w:rPr>
          <w:bCs/>
          <w:i/>
          <w:color w:val="000000"/>
          <w:szCs w:val="20"/>
        </w:rPr>
      </w:pPr>
      <w:r>
        <w:rPr>
          <w:bCs/>
          <w:i/>
          <w:color w:val="000000"/>
          <w:szCs w:val="20"/>
        </w:rPr>
        <w:t>D</w:t>
      </w:r>
      <w:r w:rsidR="00514F63" w:rsidRPr="00DA5DC6">
        <w:rPr>
          <w:bCs/>
          <w:i/>
          <w:color w:val="000000"/>
          <w:szCs w:val="20"/>
        </w:rPr>
        <w:t>:\ACE_wrappers\lib</w:t>
      </w:r>
    </w:p>
    <w:p w:rsidR="00C94CF8" w:rsidRPr="00DA5DC6" w:rsidRDefault="00C94CF8" w:rsidP="00514F63">
      <w:pPr>
        <w:ind w:left="720"/>
        <w:jc w:val="both"/>
        <w:rPr>
          <w:bCs/>
          <w:i/>
          <w:color w:val="000000"/>
          <w:szCs w:val="20"/>
        </w:rPr>
      </w:pPr>
    </w:p>
    <w:p w:rsidR="00DA5DC6" w:rsidRDefault="00DF2747" w:rsidP="004C3966">
      <w:pPr>
        <w:numPr>
          <w:ilvl w:val="0"/>
          <w:numId w:val="10"/>
        </w:numPr>
        <w:ind w:left="720" w:hanging="270"/>
        <w:jc w:val="both"/>
      </w:pPr>
      <w:r>
        <w:t>Next, n</w:t>
      </w:r>
      <w:r w:rsidR="00DA5DC6">
        <w:t>avigate to the folder “</w:t>
      </w:r>
      <w:r w:rsidR="00DA5DC6" w:rsidRPr="00222FA7">
        <w:rPr>
          <w:i/>
        </w:rPr>
        <w:t>D:\ACE_wrappers\ace</w:t>
      </w:r>
      <w:r w:rsidR="00DA5DC6">
        <w:t>”</w:t>
      </w:r>
      <w:r>
        <w:t xml:space="preserve">. </w:t>
      </w:r>
      <w:r w:rsidR="00222FA7">
        <w:t>Create a file “config.h” and add the following content into it:</w:t>
      </w:r>
    </w:p>
    <w:p w:rsidR="00222FA7" w:rsidRDefault="00222FA7" w:rsidP="00222FA7">
      <w:pPr>
        <w:ind w:left="720"/>
      </w:pPr>
      <w:r w:rsidRPr="00222FA7">
        <w:t>#include "ace/config-win32.h"</w:t>
      </w:r>
    </w:p>
    <w:p w:rsidR="00222FA7" w:rsidRPr="00222FA7" w:rsidRDefault="00222FA7" w:rsidP="00222FA7">
      <w:pPr>
        <w:ind w:left="720"/>
      </w:pPr>
      <w:r>
        <w:t>Or simply copy the following object as “</w:t>
      </w:r>
      <w:r w:rsidRPr="00222FA7">
        <w:rPr>
          <w:i/>
        </w:rPr>
        <w:t>config.h</w:t>
      </w:r>
      <w:r>
        <w:t>” in</w:t>
      </w:r>
      <w:r w:rsidR="000D5ACE">
        <w:t>to</w:t>
      </w:r>
      <w:r>
        <w:t xml:space="preserve"> the folder “</w:t>
      </w:r>
      <w:r w:rsidRPr="00222FA7">
        <w:rPr>
          <w:i/>
        </w:rPr>
        <w:t>D:\ACE_wrappers\ace</w:t>
      </w:r>
      <w:r>
        <w:rPr>
          <w:i/>
        </w:rPr>
        <w:t>”</w:t>
      </w:r>
    </w:p>
    <w:p w:rsidR="00D5667A" w:rsidRDefault="00B86138" w:rsidP="00737B4E">
      <w:pPr>
        <w:ind w:left="720"/>
        <w:jc w:val="both"/>
      </w:pPr>
      <w:r>
        <w:object w:dxaOrig="1536" w:dyaOrig="994">
          <v:shape id="_x0000_i1028" type="#_x0000_t75" style="width:76.5pt;height:49.5pt" o:ole="">
            <v:imagedata r:id="rId46" o:title=""/>
          </v:shape>
          <o:OLEObject Type="Embed" ProgID="Package" ShapeID="_x0000_i1028" DrawAspect="Icon" ObjectID="_1545210656" r:id="rId47"/>
        </w:object>
      </w:r>
    </w:p>
    <w:p w:rsidR="00D5667A" w:rsidRDefault="00D5667A" w:rsidP="00222FA7">
      <w:pPr>
        <w:ind w:left="720"/>
        <w:jc w:val="both"/>
      </w:pPr>
      <w:r>
        <w:t>Copy the following file into the folder “</w:t>
      </w:r>
      <w:r w:rsidRPr="00D5667A">
        <w:t>D:\ACE_wrappers\ace</w:t>
      </w:r>
      <w:r>
        <w:t>”</w:t>
      </w:r>
    </w:p>
    <w:p w:rsidR="00D5667A" w:rsidRDefault="00D5667A" w:rsidP="00222FA7">
      <w:pPr>
        <w:ind w:left="720"/>
        <w:jc w:val="both"/>
      </w:pPr>
      <w:r w:rsidRPr="00D5667A">
        <w:object w:dxaOrig="900" w:dyaOrig="810">
          <v:shape id="_x0000_i1029" type="#_x0000_t75" style="width:45pt;height:40.5pt" o:ole="">
            <v:imagedata r:id="rId48" o:title=""/>
          </v:shape>
          <o:OLEObject Type="Embed" ProgID="Package" ShapeID="_x0000_i1029" DrawAspect="Content" ObjectID="_1545210657" r:id="rId49"/>
        </w:object>
      </w:r>
    </w:p>
    <w:p w:rsidR="00AF37EB" w:rsidRDefault="00B86138" w:rsidP="004C3966">
      <w:pPr>
        <w:numPr>
          <w:ilvl w:val="0"/>
          <w:numId w:val="10"/>
        </w:numPr>
        <w:ind w:left="720" w:hanging="270"/>
        <w:jc w:val="both"/>
      </w:pPr>
      <w:r>
        <w:t xml:space="preserve">Open the workspace file </w:t>
      </w:r>
      <w:r w:rsidRPr="00B86138">
        <w:t>“</w:t>
      </w:r>
      <w:r w:rsidRPr="00B86138">
        <w:rPr>
          <w:i/>
        </w:rPr>
        <w:t>D:\ACE_wrappers\ace\</w:t>
      </w:r>
      <w:r w:rsidR="00F76385" w:rsidRPr="00F76385">
        <w:rPr>
          <w:i/>
        </w:rPr>
        <w:t>ace_vc8.sln</w:t>
      </w:r>
      <w:r w:rsidRPr="00B86138">
        <w:t>”</w:t>
      </w:r>
      <w:r>
        <w:t xml:space="preserve"> in Microsoft Visual C++ </w:t>
      </w:r>
      <w:r w:rsidR="00AF37EB">
        <w:t>2008</w:t>
      </w:r>
      <w:r>
        <w:t xml:space="preserve">. </w:t>
      </w:r>
      <w:r w:rsidR="00AF37EB">
        <w:t xml:space="preserve">On opening the ace_vc8.sln file, it will ask to convert the solution </w:t>
      </w:r>
      <w:r w:rsidR="00FC2FE9">
        <w:t xml:space="preserve">from vc8 </w:t>
      </w:r>
      <w:r w:rsidR="00AF37EB">
        <w:t xml:space="preserve">to vc9. Click next to proceed and finally click on finish button to convert the solution. </w:t>
      </w:r>
      <w:r>
        <w:t>On opening the file, the following workspace will be visible:</w:t>
      </w:r>
    </w:p>
    <w:p w:rsidR="00B86138" w:rsidRDefault="00FC2FE9" w:rsidP="00B86138">
      <w:pPr>
        <w:ind w:left="720"/>
        <w:jc w:val="center"/>
      </w:pPr>
      <w:r>
        <w:rPr>
          <w:noProof/>
          <w:lang w:val="en-IN" w:eastAsia="en-IN"/>
        </w:rPr>
        <w:lastRenderedPageBreak/>
        <w:t xml:space="preserve">   </w:t>
      </w:r>
      <w:r w:rsidR="00DB2AD0" w:rsidRPr="00C65DFC">
        <w:rPr>
          <w:noProof/>
          <w:lang w:val="en-IN" w:eastAsia="en-IN"/>
        </w:rPr>
        <w:drawing>
          <wp:inline distT="0" distB="0" distL="0" distR="0" wp14:anchorId="22045785" wp14:editId="1B9E3D05">
            <wp:extent cx="2105025" cy="5448300"/>
            <wp:effectExtent l="19050" t="0" r="9525" b="0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t xml:space="preserve"> </w:t>
      </w:r>
    </w:p>
    <w:p w:rsidR="003943AE" w:rsidRPr="00693DCC" w:rsidRDefault="00B86138" w:rsidP="00693DCC">
      <w:pPr>
        <w:ind w:left="720"/>
        <w:jc w:val="center"/>
      </w:pPr>
      <w:bookmarkStart w:id="55" w:name="_Toc471404740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13</w:t>
      </w:r>
      <w:r w:rsidR="00A33EDB">
        <w:fldChar w:fldCharType="end"/>
      </w:r>
      <w:r w:rsidRPr="00693DCC">
        <w:t>: ACE Workspace</w:t>
      </w:r>
      <w:bookmarkEnd w:id="55"/>
    </w:p>
    <w:p w:rsidR="00500013" w:rsidRPr="00693DCC" w:rsidRDefault="00500013" w:rsidP="004C3966">
      <w:pPr>
        <w:numPr>
          <w:ilvl w:val="0"/>
          <w:numId w:val="10"/>
        </w:numPr>
        <w:ind w:left="720" w:hanging="270"/>
        <w:jc w:val="both"/>
      </w:pPr>
      <w:r>
        <w:t xml:space="preserve">To build the application click, on the </w:t>
      </w:r>
      <w:r w:rsidR="00813CCC">
        <w:t>“</w:t>
      </w:r>
      <w:r w:rsidRPr="003943AE">
        <w:t>Batch Build</w:t>
      </w:r>
      <w:r w:rsidR="00813CCC" w:rsidRPr="003943AE">
        <w:t>”</w:t>
      </w:r>
      <w:r>
        <w:t xml:space="preserve"> option </w:t>
      </w:r>
      <w:r w:rsidR="00813CCC">
        <w:t xml:space="preserve">under the </w:t>
      </w:r>
      <w:r w:rsidR="000D5ACE">
        <w:t>“</w:t>
      </w:r>
      <w:r w:rsidR="00813CCC" w:rsidRPr="003943AE">
        <w:t>Build</w:t>
      </w:r>
      <w:r w:rsidR="000D5ACE" w:rsidRPr="000D5ACE">
        <w:t>”</w:t>
      </w:r>
      <w:r w:rsidR="00813CCC">
        <w:t xml:space="preserve"> menu as shown in the following figure:</w:t>
      </w:r>
    </w:p>
    <w:p w:rsidR="00514F63" w:rsidRDefault="00514F63" w:rsidP="003943AE">
      <w:pPr>
        <w:ind w:left="720"/>
        <w:jc w:val="center"/>
        <w:rPr>
          <w:bCs/>
          <w:color w:val="000000"/>
          <w:szCs w:val="20"/>
        </w:rPr>
      </w:pPr>
    </w:p>
    <w:p w:rsidR="00FC2FE9" w:rsidRPr="00514F63" w:rsidRDefault="00DB2AD0" w:rsidP="003943AE">
      <w:pPr>
        <w:ind w:left="720"/>
        <w:jc w:val="center"/>
        <w:rPr>
          <w:bCs/>
          <w:color w:val="000000"/>
          <w:szCs w:val="20"/>
        </w:rPr>
      </w:pPr>
      <w:r w:rsidRPr="00C65DFC">
        <w:rPr>
          <w:bCs/>
          <w:noProof/>
          <w:color w:val="000000"/>
          <w:szCs w:val="20"/>
          <w:lang w:val="en-IN" w:eastAsia="en-IN"/>
        </w:rPr>
        <w:lastRenderedPageBreak/>
        <w:drawing>
          <wp:inline distT="0" distB="0" distL="0" distR="0" wp14:anchorId="2097A908" wp14:editId="753C64EE">
            <wp:extent cx="4076700" cy="2705100"/>
            <wp:effectExtent l="19050" t="0" r="0" b="0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AE" w:rsidRPr="00693DCC" w:rsidRDefault="00813CCC" w:rsidP="00693DCC">
      <w:pPr>
        <w:ind w:left="720"/>
        <w:jc w:val="center"/>
      </w:pPr>
      <w:bookmarkStart w:id="56" w:name="_Toc471404741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14</w:t>
      </w:r>
      <w:r w:rsidR="00A33EDB">
        <w:fldChar w:fldCharType="end"/>
      </w:r>
      <w:r w:rsidRPr="00693DCC">
        <w:t xml:space="preserve">: </w:t>
      </w:r>
      <w:r w:rsidR="000D5ACE" w:rsidRPr="00693DCC">
        <w:t>Batch build option for ACE</w:t>
      </w:r>
      <w:bookmarkEnd w:id="56"/>
    </w:p>
    <w:p w:rsidR="000D5ACE" w:rsidRDefault="000D5ACE" w:rsidP="000D5ACE">
      <w:pPr>
        <w:ind w:left="720"/>
      </w:pPr>
      <w:r>
        <w:t>On clicking “</w:t>
      </w:r>
      <w:r w:rsidRPr="000D5ACE">
        <w:rPr>
          <w:b/>
          <w:i/>
        </w:rPr>
        <w:t>Batch Build</w:t>
      </w:r>
      <w:r>
        <w:t>” the following window will pop up:</w:t>
      </w:r>
    </w:p>
    <w:p w:rsidR="000D5ACE" w:rsidRDefault="000D5ACE" w:rsidP="000D5ACE">
      <w:pPr>
        <w:ind w:left="720"/>
        <w:jc w:val="center"/>
      </w:pPr>
    </w:p>
    <w:p w:rsidR="00FC2FE9" w:rsidRPr="00222FA7" w:rsidRDefault="00DB2AD0" w:rsidP="000D5ACE">
      <w:pPr>
        <w:ind w:left="720"/>
        <w:jc w:val="center"/>
      </w:pPr>
      <w:r w:rsidRPr="00C65DFC">
        <w:rPr>
          <w:noProof/>
          <w:lang w:val="en-IN" w:eastAsia="en-IN"/>
        </w:rPr>
        <w:drawing>
          <wp:inline distT="0" distB="0" distL="0" distR="0" wp14:anchorId="28F8F42D" wp14:editId="71BC239C">
            <wp:extent cx="4772025" cy="3238500"/>
            <wp:effectExtent l="19050" t="0" r="9525" b="0"/>
            <wp:docPr id="4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26" cy="323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4B2" w:rsidRPr="00693DCC" w:rsidRDefault="000D5ACE" w:rsidP="00693DCC">
      <w:pPr>
        <w:ind w:left="720"/>
        <w:jc w:val="center"/>
      </w:pPr>
      <w:bookmarkStart w:id="57" w:name="_Toc471404742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15</w:t>
      </w:r>
      <w:r w:rsidR="00A33EDB">
        <w:fldChar w:fldCharType="end"/>
      </w:r>
      <w:r w:rsidRPr="00693DCC">
        <w:t>: Selection of Debug/Release Option for ACE</w:t>
      </w:r>
      <w:bookmarkEnd w:id="57"/>
    </w:p>
    <w:p w:rsidR="000D5ACE" w:rsidRPr="00737B4E" w:rsidRDefault="000D5ACE" w:rsidP="000D5ACE">
      <w:pPr>
        <w:ind w:left="720"/>
        <w:rPr>
          <w:color w:val="FF0000"/>
        </w:rPr>
      </w:pPr>
      <w:r w:rsidRPr="00737B4E">
        <w:rPr>
          <w:color w:val="FF0000"/>
        </w:rPr>
        <w:t>Depending on which build is required, Debug or Release may be selected.</w:t>
      </w:r>
      <w:r w:rsidR="00737B4E" w:rsidRPr="00737B4E">
        <w:rPr>
          <w:color w:val="FF0000"/>
        </w:rPr>
        <w:t xml:space="preserve"> Also, remember to select the x64 Platform for 64bit build.</w:t>
      </w:r>
      <w:r w:rsidRPr="00737B4E">
        <w:rPr>
          <w:color w:val="FF0000"/>
        </w:rPr>
        <w:t xml:space="preserve"> Please note</w:t>
      </w:r>
      <w:r w:rsidR="004F0FCE" w:rsidRPr="00737B4E">
        <w:rPr>
          <w:color w:val="FF0000"/>
        </w:rPr>
        <w:t xml:space="preserve"> that both Debug and Release libraries can be built together.</w:t>
      </w:r>
    </w:p>
    <w:p w:rsidR="000D5ACE" w:rsidRDefault="000D5ACE" w:rsidP="000D5ACE">
      <w:pPr>
        <w:ind w:left="720"/>
      </w:pPr>
      <w:r>
        <w:t xml:space="preserve">Click on </w:t>
      </w:r>
      <w:r w:rsidRPr="000D5ACE">
        <w:rPr>
          <w:b/>
          <w:i/>
        </w:rPr>
        <w:t>Build</w:t>
      </w:r>
      <w:r>
        <w:t xml:space="preserve"> to build ACE.</w:t>
      </w:r>
    </w:p>
    <w:p w:rsidR="00D2575D" w:rsidRDefault="004F0FCE" w:rsidP="004C3966">
      <w:pPr>
        <w:numPr>
          <w:ilvl w:val="0"/>
          <w:numId w:val="10"/>
        </w:numPr>
        <w:ind w:left="720" w:hanging="270"/>
        <w:jc w:val="both"/>
      </w:pPr>
      <w:r>
        <w:lastRenderedPageBreak/>
        <w:t xml:space="preserve">In a similar manner </w:t>
      </w:r>
      <w:r w:rsidR="00086627">
        <w:t xml:space="preserve">to build TAO, </w:t>
      </w:r>
      <w:r>
        <w:t xml:space="preserve">Open the workspace file </w:t>
      </w:r>
      <w:r w:rsidRPr="00B86138">
        <w:t>“</w:t>
      </w:r>
      <w:r w:rsidR="00086627" w:rsidRPr="00086627">
        <w:rPr>
          <w:i/>
        </w:rPr>
        <w:t>D:\ACE_wrappers\TAO\</w:t>
      </w:r>
      <w:r w:rsidR="00427557" w:rsidRPr="00427557">
        <w:t xml:space="preserve"> </w:t>
      </w:r>
      <w:r w:rsidR="00427557" w:rsidRPr="00427557">
        <w:rPr>
          <w:i/>
        </w:rPr>
        <w:t>TAOACE_vc8.sln</w:t>
      </w:r>
      <w:r w:rsidRPr="00B86138">
        <w:t>”</w:t>
      </w:r>
      <w:r>
        <w:t xml:space="preserve"> in Microsoft Visual C++ </w:t>
      </w:r>
      <w:r w:rsidR="00154619">
        <w:t>2008</w:t>
      </w:r>
      <w:r w:rsidR="00086627">
        <w:t xml:space="preserve"> and “</w:t>
      </w:r>
      <w:r w:rsidR="00086627" w:rsidRPr="00086627">
        <w:rPr>
          <w:b/>
          <w:i/>
        </w:rPr>
        <w:t>Batch Build</w:t>
      </w:r>
      <w:r w:rsidR="00086627">
        <w:t>” all the libraries as explained in steps 6 and 7.</w:t>
      </w:r>
      <w:r w:rsidR="000D6295">
        <w:t xml:space="preserve"> </w:t>
      </w:r>
      <w:r w:rsidR="000D6295" w:rsidRPr="00120A40">
        <w:t xml:space="preserve">Repeat this </w:t>
      </w:r>
      <w:r w:rsidR="00341C29" w:rsidRPr="00120A40">
        <w:t>till</w:t>
      </w:r>
      <w:r w:rsidR="00994BB1" w:rsidRPr="00120A40">
        <w:t xml:space="preserve"> there are no errors.</w:t>
      </w:r>
    </w:p>
    <w:p w:rsidR="00D2575D" w:rsidRPr="00162396" w:rsidRDefault="0006104D" w:rsidP="003D7302">
      <w:pPr>
        <w:pStyle w:val="Heading2"/>
      </w:pPr>
      <w:r>
        <w:t xml:space="preserve"> </w:t>
      </w:r>
      <w:bookmarkStart w:id="58" w:name="_Toc471404722"/>
      <w:r w:rsidR="00D2575D" w:rsidRPr="00162396">
        <w:t>Building ICU Libraries</w:t>
      </w:r>
      <w:bookmarkEnd w:id="58"/>
    </w:p>
    <w:p w:rsidR="006F3BA2" w:rsidRPr="00C04136" w:rsidRDefault="00C04136" w:rsidP="00655AF7">
      <w:pPr>
        <w:jc w:val="both"/>
        <w:rPr>
          <w:color w:val="FF0000"/>
        </w:rPr>
      </w:pPr>
      <w:r w:rsidRPr="00C04136">
        <w:rPr>
          <w:color w:val="FF0000"/>
        </w:rPr>
        <w:t>To Build ICU the following steps need to be followed:</w:t>
      </w:r>
    </w:p>
    <w:p w:rsidR="00655AF7" w:rsidRDefault="00655AF7" w:rsidP="00655AF7">
      <w:pPr>
        <w:jc w:val="both"/>
      </w:pPr>
      <w:r>
        <w:t>The ICU libraries help in making the engine application UNICODE compliant. The following steps should be performed to build the ICU libraries:</w:t>
      </w:r>
    </w:p>
    <w:p w:rsidR="002D7BA0" w:rsidRDefault="00940E01" w:rsidP="004C3966">
      <w:pPr>
        <w:numPr>
          <w:ilvl w:val="0"/>
          <w:numId w:val="6"/>
        </w:numPr>
        <w:ind w:left="720" w:hanging="270"/>
        <w:jc w:val="both"/>
      </w:pPr>
      <w:r>
        <w:rPr>
          <w:b/>
        </w:rPr>
        <w:t>ICU</w:t>
      </w:r>
      <w:r w:rsidRPr="00955521">
        <w:rPr>
          <w:b/>
        </w:rPr>
        <w:t xml:space="preserve"> version </w:t>
      </w:r>
      <w:r w:rsidR="00304EDD">
        <w:rPr>
          <w:b/>
        </w:rPr>
        <w:t>4</w:t>
      </w:r>
      <w:r w:rsidRPr="00955521">
        <w:rPr>
          <w:b/>
        </w:rPr>
        <w:t>.</w:t>
      </w:r>
      <w:r>
        <w:rPr>
          <w:b/>
        </w:rPr>
        <w:t>2</w:t>
      </w:r>
      <w:r w:rsidR="00C72DF6">
        <w:rPr>
          <w:b/>
        </w:rPr>
        <w:t>.1</w:t>
      </w:r>
      <w:r>
        <w:t xml:space="preserve"> source code package should be </w:t>
      </w:r>
      <w:r w:rsidRPr="001E590B">
        <w:rPr>
          <w:b/>
        </w:rPr>
        <w:t>downloaded</w:t>
      </w:r>
      <w:r>
        <w:t xml:space="preserve"> from the following location: </w:t>
      </w:r>
      <w:r w:rsidR="002D7BA0">
        <w:t xml:space="preserve"> </w:t>
      </w:r>
      <w:hyperlink r:id="rId53" w:history="1">
        <w:r w:rsidR="003825CA" w:rsidRPr="00521914">
          <w:rPr>
            <w:rStyle w:val="Hyperlink"/>
            <w:sz w:val="20"/>
          </w:rPr>
          <w:t>http://download.icu-project.org/files/icu4c/4.2.1/icu4c-4_2_1-src.zip</w:t>
        </w:r>
      </w:hyperlink>
    </w:p>
    <w:p w:rsidR="00A60AA0" w:rsidRDefault="00A60AA0" w:rsidP="004C3966">
      <w:pPr>
        <w:numPr>
          <w:ilvl w:val="0"/>
          <w:numId w:val="6"/>
        </w:numPr>
        <w:ind w:left="720" w:hanging="270"/>
        <w:jc w:val="both"/>
      </w:pPr>
      <w:r>
        <w:t xml:space="preserve">Once the file has been downloaded, copy it to the </w:t>
      </w:r>
      <w:r w:rsidR="00BF1257">
        <w:t xml:space="preserve">folder </w:t>
      </w:r>
      <w:r w:rsidR="006423F2" w:rsidRPr="00BF1257">
        <w:t>“</w:t>
      </w:r>
      <w:r w:rsidR="00BF1257" w:rsidRPr="00BF1257">
        <w:rPr>
          <w:b/>
          <w:i/>
        </w:rPr>
        <w:t>..</w:t>
      </w:r>
      <w:r w:rsidR="00700F6B">
        <w:rPr>
          <w:b/>
          <w:i/>
        </w:rPr>
        <w:t>\</w:t>
      </w:r>
      <w:r w:rsidR="00BF1257" w:rsidRPr="00BF1257">
        <w:rPr>
          <w:b/>
          <w:i/>
        </w:rPr>
        <w:t>VirtualAssistant</w:t>
      </w:r>
      <w:r w:rsidR="006423F2" w:rsidRPr="006423F2">
        <w:rPr>
          <w:b/>
          <w:i/>
        </w:rPr>
        <w:t>\VAEngine</w:t>
      </w:r>
      <w:r w:rsidR="00381519">
        <w:rPr>
          <w:b/>
          <w:i/>
        </w:rPr>
        <w:t xml:space="preserve"> </w:t>
      </w:r>
      <w:r w:rsidR="00BF2513">
        <w:rPr>
          <w:b/>
          <w:i/>
        </w:rPr>
        <w:t>\</w:t>
      </w:r>
      <w:r w:rsidR="006423F2" w:rsidRPr="006423F2">
        <w:rPr>
          <w:b/>
          <w:i/>
        </w:rPr>
        <w:t>ThirdParty</w:t>
      </w:r>
      <w:r w:rsidR="006423F2">
        <w:t>”</w:t>
      </w:r>
      <w:r>
        <w:t xml:space="preserve"> of</w:t>
      </w:r>
      <w:r w:rsidR="006423F2">
        <w:t xml:space="preserve"> the </w:t>
      </w:r>
      <w:r w:rsidR="004302B7">
        <w:t>V-</w:t>
      </w:r>
      <w:r w:rsidR="006423F2">
        <w:t xml:space="preserve">Engine Application source code. </w:t>
      </w:r>
      <w:r w:rsidR="006423F2" w:rsidRPr="003825CA">
        <w:rPr>
          <w:b/>
          <w:color w:val="E36C0A" w:themeColor="accent6" w:themeShade="BF"/>
        </w:rPr>
        <w:t>Please note that this step is very important and if not done will result in a build failure of the engine application</w:t>
      </w:r>
      <w:r w:rsidRPr="003825CA">
        <w:rPr>
          <w:color w:val="E36C0A" w:themeColor="accent6" w:themeShade="BF"/>
        </w:rPr>
        <w:t>.</w:t>
      </w:r>
      <w:r>
        <w:t xml:space="preserve"> </w:t>
      </w:r>
      <w:r w:rsidR="00AE7C6F" w:rsidRPr="003D7302">
        <w:rPr>
          <w:color w:val="000000"/>
        </w:rPr>
        <w:t>If “</w:t>
      </w:r>
      <w:r w:rsidR="00441CE0" w:rsidRPr="003D7302">
        <w:rPr>
          <w:color w:val="000000"/>
        </w:rPr>
        <w:t>ThirdParty\</w:t>
      </w:r>
      <w:r w:rsidR="00AE7C6F" w:rsidRPr="003D7302">
        <w:rPr>
          <w:color w:val="000000"/>
        </w:rPr>
        <w:t xml:space="preserve">icu” folder already exists then delete </w:t>
      </w:r>
      <w:r w:rsidR="005C519F" w:rsidRPr="003D7302">
        <w:rPr>
          <w:color w:val="000000"/>
        </w:rPr>
        <w:t>“icu” folder</w:t>
      </w:r>
      <w:r w:rsidR="00AE7C6F" w:rsidRPr="003D7302">
        <w:rPr>
          <w:color w:val="000000"/>
        </w:rPr>
        <w:t>.</w:t>
      </w:r>
      <w:r w:rsidR="00AE7C6F">
        <w:t xml:space="preserve"> </w:t>
      </w:r>
      <w:r>
        <w:t>Use the “</w:t>
      </w:r>
      <w:r w:rsidRPr="003E448D">
        <w:rPr>
          <w:b/>
          <w:i/>
        </w:rPr>
        <w:t>Extract to here</w:t>
      </w:r>
      <w:r>
        <w:t xml:space="preserve">” </w:t>
      </w:r>
      <w:r w:rsidR="000C6E3C">
        <w:t xml:space="preserve">option </w:t>
      </w:r>
      <w:r>
        <w:t xml:space="preserve">in </w:t>
      </w:r>
      <w:r w:rsidRPr="003E448D">
        <w:rPr>
          <w:b/>
        </w:rPr>
        <w:t>winzip</w:t>
      </w:r>
      <w:r>
        <w:t xml:space="preserve"> to extract the source files.</w:t>
      </w:r>
      <w:r w:rsidR="00132A93">
        <w:t xml:space="preserve"> A new folder </w:t>
      </w:r>
      <w:r w:rsidR="006423F2">
        <w:t>“..</w:t>
      </w:r>
      <w:r w:rsidR="006423F2" w:rsidRPr="006423F2">
        <w:rPr>
          <w:b/>
          <w:i/>
        </w:rPr>
        <w:t>\VAEngine\ThirdParty\icu</w:t>
      </w:r>
      <w:r w:rsidR="00132A93">
        <w:t>” will be created and the code will be extracted to it.</w:t>
      </w:r>
    </w:p>
    <w:p w:rsidR="00132A93" w:rsidRDefault="00132A93" w:rsidP="004C3966">
      <w:pPr>
        <w:numPr>
          <w:ilvl w:val="0"/>
          <w:numId w:val="6"/>
        </w:numPr>
        <w:ind w:left="720" w:hanging="270"/>
        <w:jc w:val="both"/>
      </w:pPr>
      <w:r>
        <w:t xml:space="preserve">Open the </w:t>
      </w:r>
      <w:r w:rsidR="00F7623B">
        <w:t xml:space="preserve">following </w:t>
      </w:r>
      <w:r>
        <w:t xml:space="preserve">workspace file </w:t>
      </w:r>
      <w:r w:rsidR="00F7623B">
        <w:t xml:space="preserve">in Microsoft Visual C++ </w:t>
      </w:r>
      <w:r w:rsidR="001D4F23">
        <w:t>2008</w:t>
      </w:r>
      <w:r w:rsidR="00F7623B">
        <w:t xml:space="preserve">:  </w:t>
      </w:r>
      <w:r w:rsidRPr="00B86138">
        <w:t>“</w:t>
      </w:r>
      <w:r w:rsidR="006423F2" w:rsidRPr="006423F2">
        <w:t>..</w:t>
      </w:r>
      <w:r w:rsidR="00F7623B">
        <w:t>\VirtualAssistant</w:t>
      </w:r>
      <w:r w:rsidR="006423F2" w:rsidRPr="00BF1B75">
        <w:rPr>
          <w:i/>
        </w:rPr>
        <w:t>\VAEngine\ThirdParty\icu</w:t>
      </w:r>
      <w:r w:rsidR="000D5530" w:rsidRPr="00BF1B75">
        <w:rPr>
          <w:i/>
        </w:rPr>
        <w:t>\source\allinone\</w:t>
      </w:r>
      <w:r w:rsidR="001D4F23" w:rsidRPr="001D4F23">
        <w:t xml:space="preserve"> </w:t>
      </w:r>
      <w:r w:rsidR="001D4F23" w:rsidRPr="001D4F23">
        <w:rPr>
          <w:i/>
        </w:rPr>
        <w:t>allinone.sln</w:t>
      </w:r>
      <w:r w:rsidRPr="00B86138">
        <w:t>”</w:t>
      </w:r>
      <w:r w:rsidR="00BF1B75">
        <w:t xml:space="preserve">. </w:t>
      </w:r>
      <w:r>
        <w:t>On opening the file, the following workspace will be visible:</w:t>
      </w:r>
    </w:p>
    <w:p w:rsidR="000D5530" w:rsidRDefault="00DB2AD0" w:rsidP="000D5530">
      <w:pPr>
        <w:ind w:left="720"/>
        <w:jc w:val="center"/>
      </w:pPr>
      <w:r w:rsidRPr="00C65DFC">
        <w:rPr>
          <w:noProof/>
          <w:lang w:val="en-IN" w:eastAsia="en-IN"/>
        </w:rPr>
        <w:lastRenderedPageBreak/>
        <w:drawing>
          <wp:inline distT="0" distB="0" distL="0" distR="0" wp14:anchorId="59AEF987" wp14:editId="28A79293">
            <wp:extent cx="2105025" cy="5514975"/>
            <wp:effectExtent l="19050" t="0" r="9525" b="0"/>
            <wp:docPr id="4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6697" w:rsidDel="00756697">
        <w:rPr>
          <w:noProof/>
          <w:lang w:val="en-IN" w:eastAsia="en-IN"/>
        </w:rPr>
        <w:t xml:space="preserve"> </w:t>
      </w:r>
    </w:p>
    <w:p w:rsidR="000D5530" w:rsidRPr="00693DCC" w:rsidRDefault="000D5530" w:rsidP="00693DCC">
      <w:pPr>
        <w:ind w:left="720"/>
        <w:jc w:val="center"/>
      </w:pPr>
      <w:bookmarkStart w:id="59" w:name="_Toc471404743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16</w:t>
      </w:r>
      <w:r w:rsidR="00A33EDB">
        <w:fldChar w:fldCharType="end"/>
      </w:r>
      <w:r w:rsidRPr="00693DCC">
        <w:t>: ICU Workspace</w:t>
      </w:r>
      <w:bookmarkEnd w:id="59"/>
    </w:p>
    <w:p w:rsidR="00132A93" w:rsidRDefault="00EA0163" w:rsidP="004C3966">
      <w:pPr>
        <w:numPr>
          <w:ilvl w:val="0"/>
          <w:numId w:val="6"/>
        </w:numPr>
        <w:ind w:left="720" w:hanging="270"/>
        <w:jc w:val="both"/>
      </w:pPr>
      <w:r>
        <w:t xml:space="preserve">To build the application, first the active configuration needs to be selected. This can be done by navigating to the </w:t>
      </w:r>
      <w:r w:rsidRPr="00EA0163">
        <w:rPr>
          <w:b/>
          <w:i/>
        </w:rPr>
        <w:t xml:space="preserve">Build -&gt; </w:t>
      </w:r>
      <w:r w:rsidR="00756697">
        <w:rPr>
          <w:b/>
          <w:i/>
        </w:rPr>
        <w:t>Configuration Manager</w:t>
      </w:r>
      <w:r w:rsidRPr="00EA0163">
        <w:rPr>
          <w:b/>
          <w:i/>
        </w:rPr>
        <w:t>...</w:t>
      </w:r>
      <w:r>
        <w:t xml:space="preserve"> </w:t>
      </w:r>
      <w:r w:rsidR="00BD3C5E">
        <w:t xml:space="preserve">option </w:t>
      </w:r>
      <w:r>
        <w:t xml:space="preserve">in Microsoft Visual C++ </w:t>
      </w:r>
      <w:r w:rsidR="00756697">
        <w:t>2008</w:t>
      </w:r>
      <w:r>
        <w:t>. The following options are displayed:</w:t>
      </w:r>
    </w:p>
    <w:p w:rsidR="00EA0163" w:rsidRDefault="00EA0163" w:rsidP="00EA0163">
      <w:pPr>
        <w:ind w:left="720"/>
        <w:jc w:val="center"/>
      </w:pPr>
    </w:p>
    <w:p w:rsidR="00756697" w:rsidRDefault="00DB2AD0" w:rsidP="00EA0163">
      <w:pPr>
        <w:ind w:left="720"/>
        <w:jc w:val="center"/>
      </w:pPr>
      <w:r w:rsidRPr="00C65DFC">
        <w:rPr>
          <w:noProof/>
          <w:lang w:val="en-IN" w:eastAsia="en-IN"/>
        </w:rPr>
        <w:lastRenderedPageBreak/>
        <w:drawing>
          <wp:inline distT="0" distB="0" distL="0" distR="0" wp14:anchorId="3FAEE5C6" wp14:editId="33B1A4A3">
            <wp:extent cx="5086350" cy="3019425"/>
            <wp:effectExtent l="19050" t="0" r="0" b="0"/>
            <wp:docPr id="4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63" w:rsidRPr="00693DCC" w:rsidRDefault="00EA0163" w:rsidP="00693DCC">
      <w:pPr>
        <w:ind w:left="720"/>
        <w:jc w:val="center"/>
      </w:pPr>
      <w:bookmarkStart w:id="60" w:name="_Toc471404744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17</w:t>
      </w:r>
      <w:r w:rsidR="00A33EDB">
        <w:fldChar w:fldCharType="end"/>
      </w:r>
      <w:r w:rsidRPr="00693DCC">
        <w:t>: Active Project Selection for ICU</w:t>
      </w:r>
      <w:bookmarkEnd w:id="60"/>
    </w:p>
    <w:p w:rsidR="00997FFA" w:rsidRDefault="00997FFA" w:rsidP="003F518E">
      <w:pPr>
        <w:jc w:val="both"/>
      </w:pPr>
    </w:p>
    <w:p w:rsidR="003825CA" w:rsidRPr="00EB62CF" w:rsidRDefault="00B30724" w:rsidP="00EA27D8">
      <w:pPr>
        <w:ind w:left="720"/>
        <w:jc w:val="both"/>
        <w:rPr>
          <w:color w:val="FF0000"/>
        </w:rPr>
      </w:pPr>
      <w:r w:rsidRPr="00EB62CF">
        <w:rPr>
          <w:color w:val="FF0000"/>
        </w:rPr>
        <w:t>It is recommended that both the builds are created so that the engine application can be executed in both release as well as debug modes.</w:t>
      </w:r>
      <w:r w:rsidR="003825CA" w:rsidRPr="00EB62CF">
        <w:rPr>
          <w:color w:val="FF0000"/>
        </w:rPr>
        <w:t xml:space="preserve"> Also please select the x64 Platform for 64 bit build.</w:t>
      </w:r>
    </w:p>
    <w:p w:rsidR="00EA0163" w:rsidRDefault="00112401" w:rsidP="00EA0163">
      <w:pPr>
        <w:ind w:left="720"/>
        <w:jc w:val="both"/>
      </w:pPr>
      <w:r>
        <w:t>Right Click ctestfw project in solution explorer and select properties.</w:t>
      </w:r>
      <w:r w:rsidR="00E33403">
        <w:t xml:space="preserve"> Change Linker-&gt;General-&gt;Output file from  “</w:t>
      </w:r>
      <w:r w:rsidR="00E33403" w:rsidRPr="00E33403">
        <w:t>..\..\..\bin\icutestd.dll</w:t>
      </w:r>
      <w:r w:rsidR="00E33403">
        <w:t>” to “</w:t>
      </w:r>
      <w:r w:rsidR="00E33403" w:rsidRPr="00E33403">
        <w:t>..\..\..\bin64\ctestfw.dll</w:t>
      </w:r>
      <w:r w:rsidR="00E33403">
        <w:t>” as shown below.</w:t>
      </w:r>
    </w:p>
    <w:p w:rsidR="00E33403" w:rsidRDefault="00E33403" w:rsidP="00EA0163">
      <w:pPr>
        <w:ind w:left="720"/>
        <w:jc w:val="both"/>
      </w:pPr>
    </w:p>
    <w:p w:rsidR="00E33403" w:rsidRDefault="00E33403" w:rsidP="00EA0163">
      <w:pPr>
        <w:ind w:left="720"/>
        <w:jc w:val="both"/>
      </w:pPr>
      <w:r>
        <w:rPr>
          <w:noProof/>
          <w:lang w:val="en-IN" w:eastAsia="en-IN"/>
        </w:rPr>
        <w:lastRenderedPageBreak/>
        <w:drawing>
          <wp:inline distT="0" distB="0" distL="0" distR="0" wp14:anchorId="4105D489" wp14:editId="17B76503">
            <wp:extent cx="5124450" cy="3743325"/>
            <wp:effectExtent l="19050" t="0" r="0" b="0"/>
            <wp:docPr id="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855" cy="374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403" w:rsidRDefault="00E33403" w:rsidP="00EA0163">
      <w:pPr>
        <w:ind w:left="720"/>
        <w:jc w:val="both"/>
      </w:pPr>
    </w:p>
    <w:p w:rsidR="00E33403" w:rsidRDefault="00B41116" w:rsidP="00EA0163">
      <w:pPr>
        <w:ind w:left="720"/>
        <w:jc w:val="both"/>
      </w:pPr>
      <w:r>
        <w:t xml:space="preserve">Similarly </w:t>
      </w:r>
      <w:r w:rsidR="00C863EA">
        <w:t>again Right Click ctestfw project in solution explorer and select properties. Change Linker-&gt;Advanced-&gt;Import Library from “</w:t>
      </w:r>
      <w:r w:rsidR="00C863EA" w:rsidRPr="00C863EA">
        <w:t>.\..\..\..\lib\icutestd.lib</w:t>
      </w:r>
      <w:r w:rsidR="00C863EA">
        <w:t>” to “</w:t>
      </w:r>
      <w:r w:rsidR="00C863EA" w:rsidRPr="00C863EA">
        <w:t>.\..\..\..\lib64\ctestfw.lib</w:t>
      </w:r>
      <w:r w:rsidR="00C863EA">
        <w:t>”</w:t>
      </w:r>
      <w:r w:rsidR="000D6BAF">
        <w:t xml:space="preserve"> as shown below,</w:t>
      </w:r>
    </w:p>
    <w:p w:rsidR="000D6BAF" w:rsidRDefault="00455526" w:rsidP="00EA0163">
      <w:pPr>
        <w:ind w:left="720"/>
        <w:jc w:val="both"/>
      </w:pPr>
      <w:r>
        <w:rPr>
          <w:noProof/>
          <w:lang w:val="en-IN" w:eastAsia="en-IN"/>
        </w:rPr>
        <w:drawing>
          <wp:inline distT="0" distB="0" distL="0" distR="0" wp14:anchorId="71AAE460" wp14:editId="4408313C">
            <wp:extent cx="5248275" cy="3371849"/>
            <wp:effectExtent l="19050" t="0" r="0" b="0"/>
            <wp:docPr id="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714" cy="3372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BAF" w:rsidRDefault="000D6BAF" w:rsidP="00EA0163">
      <w:pPr>
        <w:ind w:left="720"/>
        <w:jc w:val="both"/>
      </w:pPr>
    </w:p>
    <w:p w:rsidR="005D71D5" w:rsidRDefault="005D71D5" w:rsidP="004C3966">
      <w:pPr>
        <w:numPr>
          <w:ilvl w:val="0"/>
          <w:numId w:val="6"/>
        </w:numPr>
        <w:ind w:left="720" w:hanging="270"/>
        <w:jc w:val="both"/>
      </w:pPr>
      <w:r>
        <w:t xml:space="preserve">Once the active project configuration is selected, Build the libraries using the Build option on the Build menu as shown in the following </w:t>
      </w:r>
      <w:r w:rsidR="00637DD1">
        <w:t>figure:</w:t>
      </w:r>
    </w:p>
    <w:p w:rsidR="00637DD1" w:rsidRDefault="00DB2AD0" w:rsidP="00637DD1">
      <w:pPr>
        <w:jc w:val="center"/>
      </w:pPr>
      <w:r w:rsidRPr="00C65DFC">
        <w:rPr>
          <w:noProof/>
          <w:lang w:val="en-IN" w:eastAsia="en-IN"/>
        </w:rPr>
        <w:drawing>
          <wp:inline distT="0" distB="0" distL="0" distR="0" wp14:anchorId="0955961A" wp14:editId="336C2BFA">
            <wp:extent cx="4038600" cy="2590800"/>
            <wp:effectExtent l="19050" t="0" r="0" b="0"/>
            <wp:docPr id="4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7CD6">
        <w:rPr>
          <w:noProof/>
          <w:lang w:val="en-IN" w:eastAsia="en-IN"/>
        </w:rPr>
        <w:drawing>
          <wp:inline distT="0" distB="0" distL="0" distR="0" wp14:anchorId="57DFE911" wp14:editId="43FD0372">
            <wp:extent cx="3209925" cy="213360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D1" w:rsidRPr="00693DCC" w:rsidRDefault="00637DD1" w:rsidP="00693DCC">
      <w:pPr>
        <w:ind w:left="720"/>
        <w:jc w:val="center"/>
      </w:pPr>
      <w:bookmarkStart w:id="61" w:name="_Toc471404745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18</w:t>
      </w:r>
      <w:r w:rsidR="00A33EDB">
        <w:fldChar w:fldCharType="end"/>
      </w:r>
      <w:r w:rsidRPr="00693DCC">
        <w:t>: Building ICU</w:t>
      </w:r>
      <w:bookmarkEnd w:id="61"/>
    </w:p>
    <w:p w:rsidR="00997FFA" w:rsidRDefault="00997FFA" w:rsidP="002253E5">
      <w:pPr>
        <w:ind w:left="720"/>
        <w:jc w:val="both"/>
      </w:pPr>
    </w:p>
    <w:p w:rsidR="00B36E4D" w:rsidRDefault="00A65A8A" w:rsidP="002253E5">
      <w:pPr>
        <w:ind w:left="720"/>
        <w:jc w:val="both"/>
      </w:pPr>
      <w:r>
        <w:t>Th</w:t>
      </w:r>
      <w:r w:rsidR="002253E5">
        <w:t>is will build the ICU libraries which will be used by the engine application.</w:t>
      </w:r>
      <w:r w:rsidR="001A4C9B">
        <w:t xml:space="preserve"> After build process is complete rename the .\</w:t>
      </w:r>
      <w:r w:rsidR="001A4C9B" w:rsidRPr="001A4C9B">
        <w:t>ThirdParty\ICU\lib</w:t>
      </w:r>
      <w:r w:rsidR="001A4C9B">
        <w:t xml:space="preserve">64 with </w:t>
      </w:r>
      <w:r w:rsidR="001A4C9B" w:rsidRPr="001A4C9B">
        <w:t>ThirdParty\ICU\lib</w:t>
      </w:r>
      <w:r w:rsidR="001A4C9B">
        <w:t xml:space="preserve"> and .\ThirdParty\ICU\bin64 with .\ThirdParty\ICU\bin</w:t>
      </w:r>
    </w:p>
    <w:p w:rsidR="00030971" w:rsidRPr="00435536" w:rsidRDefault="00030971" w:rsidP="004C3966">
      <w:pPr>
        <w:numPr>
          <w:ilvl w:val="0"/>
          <w:numId w:val="6"/>
        </w:numPr>
        <w:ind w:left="720" w:hanging="270"/>
        <w:jc w:val="both"/>
      </w:pPr>
      <w:r w:rsidRPr="00435536">
        <w:t xml:space="preserve">There are some </w:t>
      </w:r>
      <w:r w:rsidRPr="00435536">
        <w:rPr>
          <w:b/>
        </w:rPr>
        <w:t>System Environment Variables</w:t>
      </w:r>
      <w:r w:rsidRPr="00435536">
        <w:t xml:space="preserve"> which need to be set. This can be done in the following manner in a Windows XP Operating system environment:</w:t>
      </w:r>
    </w:p>
    <w:p w:rsidR="00030971" w:rsidRPr="00435536" w:rsidRDefault="00030971" w:rsidP="00030971">
      <w:pPr>
        <w:ind w:left="720"/>
        <w:jc w:val="both"/>
        <w:rPr>
          <w:b/>
          <w:i/>
        </w:rPr>
      </w:pPr>
      <w:r w:rsidRPr="00435536">
        <w:t xml:space="preserve">Navigate to </w:t>
      </w:r>
      <w:r w:rsidRPr="00435536">
        <w:rPr>
          <w:b/>
          <w:i/>
        </w:rPr>
        <w:t>Start -&gt; Control Panel -&gt; System -&gt; Advanced -&gt; Environment Variables</w:t>
      </w:r>
    </w:p>
    <w:p w:rsidR="00030971" w:rsidRPr="00435536" w:rsidRDefault="00030971" w:rsidP="00030971">
      <w:pPr>
        <w:ind w:left="720"/>
        <w:jc w:val="both"/>
      </w:pPr>
      <w:r w:rsidRPr="00435536">
        <w:t xml:space="preserve">Window shown in the figure </w:t>
      </w:r>
      <w:hyperlink w:anchor="Figure_EnvironmentVars" w:history="1">
        <w:r w:rsidRPr="00435536">
          <w:rPr>
            <w:rStyle w:val="Hyperlink"/>
            <w:color w:val="auto"/>
            <w:sz w:val="20"/>
          </w:rPr>
          <w:t>below</w:t>
        </w:r>
      </w:hyperlink>
      <w:r w:rsidRPr="00435536">
        <w:t xml:space="preserve"> will pop up.</w:t>
      </w:r>
    </w:p>
    <w:p w:rsidR="00030971" w:rsidRDefault="00030971" w:rsidP="00030971">
      <w:pPr>
        <w:ind w:left="720"/>
        <w:jc w:val="both"/>
      </w:pPr>
      <w:r w:rsidRPr="00435536">
        <w:t>The following System variables along with their values need to be added. If already present, existing variables should be edited by adding these values using “;” as a separator.</w:t>
      </w:r>
    </w:p>
    <w:p w:rsidR="00EB62CF" w:rsidRPr="00435536" w:rsidRDefault="00EB62CF" w:rsidP="00030971">
      <w:pPr>
        <w:ind w:left="720"/>
        <w:jc w:val="both"/>
      </w:pPr>
    </w:p>
    <w:tbl>
      <w:tblPr>
        <w:tblStyle w:val="GridTable4-Accent4"/>
        <w:tblW w:w="0" w:type="auto"/>
        <w:jc w:val="center"/>
        <w:tblLook w:val="04A0" w:firstRow="1" w:lastRow="0" w:firstColumn="1" w:lastColumn="0" w:noHBand="0" w:noVBand="1"/>
      </w:tblPr>
      <w:tblGrid>
        <w:gridCol w:w="2804"/>
        <w:gridCol w:w="3408"/>
      </w:tblGrid>
      <w:tr w:rsidR="00030971" w:rsidTr="00EB6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4" w:type="dxa"/>
          </w:tcPr>
          <w:p w:rsidR="00030971" w:rsidRPr="009168D3" w:rsidRDefault="00030971" w:rsidP="00617277">
            <w:pPr>
              <w:jc w:val="center"/>
              <w:rPr>
                <w:b w:val="0"/>
                <w:bCs w:val="0"/>
                <w:color w:val="FFFFFF"/>
              </w:rPr>
            </w:pPr>
            <w:r w:rsidRPr="009168D3">
              <w:rPr>
                <w:b w:val="0"/>
                <w:bCs w:val="0"/>
                <w:color w:val="FFFFFF"/>
              </w:rPr>
              <w:lastRenderedPageBreak/>
              <w:t>System Variable Name</w:t>
            </w:r>
          </w:p>
        </w:tc>
        <w:tc>
          <w:tcPr>
            <w:tcW w:w="3408" w:type="dxa"/>
          </w:tcPr>
          <w:p w:rsidR="00030971" w:rsidRPr="009168D3" w:rsidRDefault="00030971" w:rsidP="006172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/>
              </w:rPr>
            </w:pPr>
            <w:r w:rsidRPr="009168D3">
              <w:rPr>
                <w:b w:val="0"/>
                <w:bCs w:val="0"/>
                <w:color w:val="FFFFFF"/>
              </w:rPr>
              <w:t>Value</w:t>
            </w:r>
          </w:p>
        </w:tc>
      </w:tr>
      <w:tr w:rsidR="00030971" w:rsidRPr="0007053B" w:rsidTr="00EB6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4" w:type="dxa"/>
          </w:tcPr>
          <w:p w:rsidR="00030971" w:rsidRPr="00435536" w:rsidRDefault="00030971" w:rsidP="00617277">
            <w:pPr>
              <w:rPr>
                <w:b w:val="0"/>
                <w:bCs w:val="0"/>
                <w:szCs w:val="20"/>
              </w:rPr>
            </w:pPr>
            <w:r w:rsidRPr="00435536">
              <w:rPr>
                <w:b w:val="0"/>
              </w:rPr>
              <w:t>PATH</w:t>
            </w:r>
          </w:p>
        </w:tc>
        <w:tc>
          <w:tcPr>
            <w:tcW w:w="3408" w:type="dxa"/>
          </w:tcPr>
          <w:p w:rsidR="00030971" w:rsidRPr="00435536" w:rsidRDefault="00EF7AAD" w:rsidP="006172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435536">
              <w:rPr>
                <w:lang w:val="de-DE"/>
              </w:rPr>
              <w:t>&lt;</w:t>
            </w:r>
            <w:r w:rsidR="00AC5C9C" w:rsidRPr="00435536">
              <w:rPr>
                <w:lang w:val="de-DE"/>
              </w:rPr>
              <w:t>ICU</w:t>
            </w:r>
            <w:r w:rsidRPr="00435536">
              <w:rPr>
                <w:lang w:val="de-DE"/>
              </w:rPr>
              <w:t>_</w:t>
            </w:r>
            <w:r w:rsidR="003967D9" w:rsidRPr="00435536">
              <w:rPr>
                <w:lang w:val="de-DE"/>
              </w:rPr>
              <w:t>Absolute_</w:t>
            </w:r>
            <w:r w:rsidRPr="00435536">
              <w:rPr>
                <w:lang w:val="de-DE"/>
              </w:rPr>
              <w:t>Path&gt;</w:t>
            </w:r>
            <w:r w:rsidR="00030971" w:rsidRPr="00435536">
              <w:rPr>
                <w:lang w:val="de-DE"/>
              </w:rPr>
              <w:t>\bin</w:t>
            </w:r>
            <w:r w:rsidRPr="00435536">
              <w:rPr>
                <w:lang w:val="de-DE"/>
              </w:rPr>
              <w:t>; &lt;ICU</w:t>
            </w:r>
            <w:r w:rsidR="003967D9" w:rsidRPr="00435536">
              <w:rPr>
                <w:lang w:val="de-DE"/>
              </w:rPr>
              <w:t>_Absolute_</w:t>
            </w:r>
            <w:r w:rsidRPr="00435536">
              <w:rPr>
                <w:lang w:val="de-DE"/>
              </w:rPr>
              <w:t>Path&gt;\</w:t>
            </w:r>
            <w:r w:rsidR="00AC5C9C" w:rsidRPr="00435536">
              <w:rPr>
                <w:lang w:val="de-DE"/>
              </w:rPr>
              <w:t>lib</w:t>
            </w:r>
          </w:p>
        </w:tc>
      </w:tr>
    </w:tbl>
    <w:p w:rsidR="003D7302" w:rsidRPr="00B309D6" w:rsidRDefault="003D7302" w:rsidP="00C32394">
      <w:pPr>
        <w:ind w:left="576" w:firstLine="144"/>
        <w:jc w:val="both"/>
        <w:rPr>
          <w:lang w:val="de-DE"/>
        </w:rPr>
      </w:pPr>
    </w:p>
    <w:p w:rsidR="003260C8" w:rsidRPr="00435536" w:rsidRDefault="00A64683" w:rsidP="003D7302">
      <w:pPr>
        <w:spacing w:after="0" w:line="240" w:lineRule="auto"/>
        <w:ind w:firstLine="720"/>
        <w:jc w:val="both"/>
      </w:pPr>
      <w:r w:rsidRPr="00435536">
        <w:t xml:space="preserve">Note: Keyword &lt;ICU_Absolute_Path&gt; – refer to </w:t>
      </w:r>
      <w:r w:rsidR="00B93509" w:rsidRPr="00435536">
        <w:t>absolute</w:t>
      </w:r>
      <w:r w:rsidRPr="00435536">
        <w:t xml:space="preserve"> path for folder “ThirdParty\icu”</w:t>
      </w:r>
    </w:p>
    <w:p w:rsidR="00030971" w:rsidRPr="00DA777F" w:rsidRDefault="003D7302" w:rsidP="00DA777F">
      <w:pPr>
        <w:spacing w:after="0" w:line="240" w:lineRule="auto"/>
        <w:ind w:firstLine="720"/>
        <w:jc w:val="both"/>
      </w:pPr>
      <w:r>
        <w:tab/>
      </w:r>
      <w:r>
        <w:tab/>
      </w:r>
      <w:r>
        <w:tab/>
      </w:r>
      <w:r>
        <w:tab/>
      </w:r>
      <w:r w:rsidR="008F41DA" w:rsidRPr="00435536">
        <w:t>E.g. D:\ThirdParty\icu</w:t>
      </w:r>
    </w:p>
    <w:p w:rsidR="00F00F78" w:rsidRPr="00D45B28" w:rsidRDefault="00F00F78" w:rsidP="003D7302">
      <w:pPr>
        <w:pStyle w:val="Heading2"/>
      </w:pPr>
      <w:r w:rsidRPr="00EC0C62">
        <w:rPr>
          <w:color w:val="800000"/>
        </w:rPr>
        <w:t xml:space="preserve"> </w:t>
      </w:r>
      <w:bookmarkStart w:id="62" w:name="_Toc471404723"/>
      <w:r w:rsidR="00AF554D" w:rsidRPr="00D45B28">
        <w:t>Installing Pyt</w:t>
      </w:r>
      <w:r w:rsidR="00F261E2" w:rsidRPr="00D45B28">
        <w:t>h</w:t>
      </w:r>
      <w:r w:rsidR="00AF554D" w:rsidRPr="00D45B28">
        <w:t>on</w:t>
      </w:r>
      <w:bookmarkEnd w:id="62"/>
    </w:p>
    <w:p w:rsidR="00FC111E" w:rsidRDefault="009E41E3" w:rsidP="00FC111E">
      <w:pPr>
        <w:jc w:val="both"/>
      </w:pPr>
      <w:r w:rsidRPr="00435536">
        <w:t>The following steps should be performed to install the Python libraries:</w:t>
      </w:r>
    </w:p>
    <w:p w:rsidR="00F129C6" w:rsidRPr="00FC111E" w:rsidRDefault="00F129C6" w:rsidP="006D56BF">
      <w:pPr>
        <w:pStyle w:val="ListParagraph"/>
        <w:numPr>
          <w:ilvl w:val="0"/>
          <w:numId w:val="46"/>
        </w:numPr>
        <w:jc w:val="both"/>
      </w:pPr>
      <w:r w:rsidRPr="006D56BF">
        <w:rPr>
          <w:b/>
          <w:color w:val="C00000"/>
        </w:rPr>
        <w:t>Pre V-Engine 2.2.1</w:t>
      </w:r>
    </w:p>
    <w:p w:rsidR="00EB62CF" w:rsidRDefault="00292B03" w:rsidP="004C3966">
      <w:pPr>
        <w:numPr>
          <w:ilvl w:val="0"/>
          <w:numId w:val="12"/>
        </w:numPr>
        <w:jc w:val="both"/>
      </w:pPr>
      <w:r w:rsidRPr="00435536">
        <w:rPr>
          <w:b/>
          <w:lang w:val="en-US"/>
        </w:rPr>
        <w:t xml:space="preserve">Python version 2.6.2 </w:t>
      </w:r>
      <w:r w:rsidR="00811FAA">
        <w:rPr>
          <w:b/>
          <w:lang w:val="en-US"/>
        </w:rPr>
        <w:t xml:space="preserve">amd 64bit </w:t>
      </w:r>
      <w:r w:rsidRPr="00435536">
        <w:rPr>
          <w:lang w:val="en-US"/>
        </w:rPr>
        <w:t>Windows installer package</w:t>
      </w:r>
      <w:r w:rsidR="009E41E3" w:rsidRPr="00435536">
        <w:t xml:space="preserve"> should be </w:t>
      </w:r>
      <w:r w:rsidR="009E41E3" w:rsidRPr="00435536">
        <w:rPr>
          <w:b/>
        </w:rPr>
        <w:t>downloaded</w:t>
      </w:r>
      <w:r w:rsidR="009E41E3" w:rsidRPr="00435536">
        <w:t xml:space="preserve"> from the following location:</w:t>
      </w:r>
    </w:p>
    <w:p w:rsidR="009E41E3" w:rsidRDefault="00141CAC" w:rsidP="00EB62CF">
      <w:pPr>
        <w:ind w:left="810"/>
        <w:jc w:val="both"/>
      </w:pPr>
      <w:hyperlink r:id="rId60" w:history="1">
        <w:r w:rsidR="00033485" w:rsidRPr="00ED6234">
          <w:rPr>
            <w:rStyle w:val="Hyperlink"/>
            <w:b/>
            <w:sz w:val="20"/>
          </w:rPr>
          <w:t>http://www.python.org/ftp/python/2.6.2/python-2.6.2.amd64.msi</w:t>
        </w:r>
      </w:hyperlink>
      <w:r w:rsidR="00033485">
        <w:rPr>
          <w:b/>
          <w:color w:val="800000"/>
        </w:rPr>
        <w:t xml:space="preserve"> </w:t>
      </w:r>
    </w:p>
    <w:p w:rsidR="00145273" w:rsidRPr="00E9736C" w:rsidRDefault="00145273" w:rsidP="004C3966">
      <w:pPr>
        <w:numPr>
          <w:ilvl w:val="0"/>
          <w:numId w:val="12"/>
        </w:numPr>
        <w:jc w:val="both"/>
        <w:rPr>
          <w:color w:val="000000"/>
        </w:rPr>
      </w:pPr>
      <w:r w:rsidRPr="00435536">
        <w:t xml:space="preserve">Once the file has been downloaded, install it in </w:t>
      </w:r>
      <w:r w:rsidR="00090C82" w:rsidRPr="00435536">
        <w:t>“</w:t>
      </w:r>
      <w:r w:rsidRPr="00435536">
        <w:t>C:\</w:t>
      </w:r>
      <w:r w:rsidR="00090C82" w:rsidRPr="00435536">
        <w:t>Python26”</w:t>
      </w:r>
      <w:r w:rsidRPr="00435536">
        <w:t xml:space="preserve"> drive.</w:t>
      </w:r>
      <w:r w:rsidR="00106E40">
        <w:t xml:space="preserve"> </w:t>
      </w:r>
      <w:r w:rsidR="00106E40" w:rsidRPr="00E9736C">
        <w:rPr>
          <w:color w:val="000000"/>
        </w:rPr>
        <w:t>Follow steps as shown in following images,</w:t>
      </w:r>
    </w:p>
    <w:p w:rsidR="00090C82" w:rsidRPr="00EC0C62" w:rsidRDefault="00607CD6" w:rsidP="00090C82">
      <w:pPr>
        <w:jc w:val="center"/>
        <w:rPr>
          <w:color w:val="800000"/>
        </w:rPr>
      </w:pPr>
      <w:r>
        <w:rPr>
          <w:rFonts w:ascii="Arial" w:hAnsi="Arial" w:cs="Arial"/>
          <w:noProof/>
          <w:szCs w:val="20"/>
          <w:lang w:val="en-IN" w:eastAsia="en-IN"/>
        </w:rPr>
        <w:drawing>
          <wp:inline distT="0" distB="0" distL="0" distR="0" wp14:anchorId="5C7A172F" wp14:editId="52D8600F">
            <wp:extent cx="3533775" cy="2743200"/>
            <wp:effectExtent l="19050" t="19050" r="28575" b="19050"/>
            <wp:docPr id="25" name="Picture 25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00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743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5C50" w:rsidRPr="00693DCC" w:rsidRDefault="00CF3326" w:rsidP="00693DCC">
      <w:pPr>
        <w:ind w:left="720"/>
        <w:jc w:val="center"/>
      </w:pPr>
      <w:bookmarkStart w:id="63" w:name="_Toc471404746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19</w:t>
      </w:r>
      <w:r w:rsidR="00A33EDB">
        <w:fldChar w:fldCharType="end"/>
      </w:r>
      <w:r w:rsidRPr="00693DCC">
        <w:t>: Installing Python</w:t>
      </w:r>
      <w:r w:rsidR="006C7E6F" w:rsidRPr="00693DCC">
        <w:t xml:space="preserve"> – Screen 1</w:t>
      </w:r>
      <w:bookmarkEnd w:id="63"/>
    </w:p>
    <w:p w:rsidR="00555C50" w:rsidRDefault="00607CD6" w:rsidP="00B245C2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51E9EE33" wp14:editId="1663F0B3">
            <wp:extent cx="3409950" cy="257175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717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5C50" w:rsidRPr="00693DCC" w:rsidRDefault="00555C50" w:rsidP="00693DCC">
      <w:pPr>
        <w:ind w:left="720"/>
        <w:jc w:val="center"/>
      </w:pPr>
      <w:bookmarkStart w:id="64" w:name="_Toc471404747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20</w:t>
      </w:r>
      <w:r w:rsidR="00A33EDB">
        <w:fldChar w:fldCharType="end"/>
      </w:r>
      <w:r w:rsidRPr="00693DCC">
        <w:t>: Installing Python – Screen 2</w:t>
      </w:r>
      <w:bookmarkEnd w:id="64"/>
    </w:p>
    <w:p w:rsidR="00D644D7" w:rsidRPr="00435536" w:rsidRDefault="007F4F0A" w:rsidP="004C3966">
      <w:pPr>
        <w:numPr>
          <w:ilvl w:val="0"/>
          <w:numId w:val="12"/>
        </w:numPr>
        <w:tabs>
          <w:tab w:val="left" w:pos="720"/>
        </w:tabs>
      </w:pPr>
      <w:r w:rsidRPr="00435536">
        <w:rPr>
          <w:bCs/>
        </w:rPr>
        <w:t xml:space="preserve">Once python is installed, </w:t>
      </w:r>
      <w:r w:rsidR="00E0764B" w:rsidRPr="00435536">
        <w:rPr>
          <w:bCs/>
        </w:rPr>
        <w:t>delete</w:t>
      </w:r>
      <w:r w:rsidRPr="00435536">
        <w:rPr>
          <w:bCs/>
        </w:rPr>
        <w:t xml:space="preserve"> </w:t>
      </w:r>
      <w:r w:rsidR="00E0764B" w:rsidRPr="00435536">
        <w:rPr>
          <w:bCs/>
        </w:rPr>
        <w:t xml:space="preserve">the existing </w:t>
      </w:r>
      <w:r w:rsidRPr="00435536">
        <w:rPr>
          <w:bCs/>
        </w:rPr>
        <w:t xml:space="preserve">“pyconfig.h” </w:t>
      </w:r>
      <w:r w:rsidR="00E0764B" w:rsidRPr="00435536">
        <w:rPr>
          <w:bCs/>
        </w:rPr>
        <w:t xml:space="preserve">file from </w:t>
      </w:r>
      <w:r w:rsidRPr="00435536">
        <w:rPr>
          <w:bCs/>
        </w:rPr>
        <w:t>the “C:\Python26\include”</w:t>
      </w:r>
      <w:r w:rsidR="00E0764B" w:rsidRPr="00435536">
        <w:rPr>
          <w:bCs/>
        </w:rPr>
        <w:t xml:space="preserve"> directory</w:t>
      </w:r>
      <w:r w:rsidR="00E836C7" w:rsidRPr="00435536">
        <w:rPr>
          <w:bCs/>
        </w:rPr>
        <w:t>.</w:t>
      </w:r>
    </w:p>
    <w:p w:rsidR="00E0764B" w:rsidRPr="00435536" w:rsidRDefault="00E0764B" w:rsidP="004C3966">
      <w:pPr>
        <w:numPr>
          <w:ilvl w:val="0"/>
          <w:numId w:val="12"/>
        </w:numPr>
      </w:pPr>
      <w:r w:rsidRPr="00435536">
        <w:rPr>
          <w:bCs/>
        </w:rPr>
        <w:t>Copy the attached “</w:t>
      </w:r>
      <w:r w:rsidRPr="00435536">
        <w:rPr>
          <w:bCs/>
          <w:i/>
        </w:rPr>
        <w:t>pyconfig.h</w:t>
      </w:r>
      <w:r w:rsidRPr="00435536">
        <w:rPr>
          <w:bCs/>
        </w:rPr>
        <w:t>” file into the “C:\Python26\include” directory.</w:t>
      </w:r>
    </w:p>
    <w:p w:rsidR="001D7356" w:rsidRDefault="001D7356" w:rsidP="001D7356">
      <w:pPr>
        <w:ind w:left="576"/>
        <w:rPr>
          <w:color w:val="800000"/>
        </w:rPr>
      </w:pPr>
      <w:r w:rsidRPr="001D7356">
        <w:rPr>
          <w:color w:val="800000"/>
        </w:rPr>
        <w:object w:dxaOrig="1536" w:dyaOrig="994">
          <v:shape id="_x0000_i1030" type="#_x0000_t75" style="width:76.5pt;height:49.5pt" o:ole="" o:bordertopcolor="maroon" o:borderleftcolor="maroon" o:borderbottomcolor="maroon" o:borderrightcolor="maroon">
            <v:imagedata r:id="rId63" o:title=""/>
          </v:shape>
          <o:OLEObject Type="Embed" ProgID="Package" ShapeID="_x0000_i1030" DrawAspect="Icon" ObjectID="_1545210658" r:id="rId64"/>
        </w:object>
      </w:r>
    </w:p>
    <w:p w:rsidR="00795615" w:rsidRPr="00C52A0A" w:rsidRDefault="00A72199" w:rsidP="00C52A0A">
      <w:pPr>
        <w:pStyle w:val="ListParagraph"/>
        <w:numPr>
          <w:ilvl w:val="0"/>
          <w:numId w:val="46"/>
        </w:numPr>
        <w:jc w:val="both"/>
        <w:rPr>
          <w:color w:val="C00000"/>
        </w:rPr>
      </w:pPr>
      <w:r w:rsidRPr="00C52A0A">
        <w:rPr>
          <w:b/>
          <w:color w:val="C00000"/>
        </w:rPr>
        <w:t>V-Engine v2.2.1 onwards</w:t>
      </w:r>
    </w:p>
    <w:p w:rsidR="000868D5" w:rsidRDefault="000868D5" w:rsidP="000868D5">
      <w:pPr>
        <w:jc w:val="both"/>
        <w:rPr>
          <w:b/>
          <w:color w:val="C00000"/>
          <w:lang w:val="en-US"/>
        </w:rPr>
      </w:pPr>
    </w:p>
    <w:p w:rsidR="00795615" w:rsidRPr="000868D5" w:rsidRDefault="00795615" w:rsidP="000868D5">
      <w:pPr>
        <w:pStyle w:val="ListParagraph"/>
        <w:numPr>
          <w:ilvl w:val="0"/>
          <w:numId w:val="42"/>
        </w:numPr>
        <w:jc w:val="both"/>
        <w:rPr>
          <w:color w:val="C00000"/>
        </w:rPr>
      </w:pPr>
      <w:r w:rsidRPr="000868D5">
        <w:rPr>
          <w:b/>
          <w:color w:val="C00000"/>
          <w:lang w:val="en-US"/>
        </w:rPr>
        <w:t>P</w:t>
      </w:r>
      <w:r w:rsidR="00092527" w:rsidRPr="000868D5">
        <w:rPr>
          <w:b/>
          <w:color w:val="C00000"/>
          <w:lang w:val="en-US"/>
        </w:rPr>
        <w:t>ython version 2.7</w:t>
      </w:r>
      <w:r w:rsidRPr="000868D5">
        <w:rPr>
          <w:b/>
          <w:color w:val="C00000"/>
          <w:lang w:val="en-US"/>
        </w:rPr>
        <w:t>.</w:t>
      </w:r>
      <w:r w:rsidR="00092527" w:rsidRPr="000868D5">
        <w:rPr>
          <w:b/>
          <w:color w:val="C00000"/>
          <w:lang w:val="en-US"/>
        </w:rPr>
        <w:t>1</w:t>
      </w:r>
      <w:r w:rsidRPr="000868D5">
        <w:rPr>
          <w:b/>
          <w:color w:val="C00000"/>
          <w:lang w:val="en-US"/>
        </w:rPr>
        <w:t xml:space="preserve">2 amd 64bit </w:t>
      </w:r>
      <w:r w:rsidRPr="000868D5">
        <w:rPr>
          <w:color w:val="C00000"/>
          <w:lang w:val="en-US"/>
        </w:rPr>
        <w:t>Windows installer package</w:t>
      </w:r>
      <w:r w:rsidRPr="000868D5">
        <w:rPr>
          <w:color w:val="C00000"/>
        </w:rPr>
        <w:t xml:space="preserve"> should be </w:t>
      </w:r>
      <w:r w:rsidRPr="000868D5">
        <w:rPr>
          <w:b/>
          <w:color w:val="C00000"/>
        </w:rPr>
        <w:t>downloaded</w:t>
      </w:r>
      <w:r w:rsidRPr="000868D5">
        <w:rPr>
          <w:color w:val="C00000"/>
        </w:rPr>
        <w:t xml:space="preserve"> from the following location:</w:t>
      </w:r>
    </w:p>
    <w:p w:rsidR="004C0C63" w:rsidRPr="000F3272" w:rsidRDefault="00141CAC" w:rsidP="008D7B5E">
      <w:pPr>
        <w:ind w:left="810"/>
        <w:jc w:val="both"/>
        <w:rPr>
          <w:color w:val="C00000"/>
        </w:rPr>
      </w:pPr>
      <w:hyperlink r:id="rId65" w:history="1">
        <w:r w:rsidR="004C0C63" w:rsidRPr="000F3272">
          <w:rPr>
            <w:rStyle w:val="Hyperlink"/>
            <w:color w:val="C00000"/>
            <w:sz w:val="20"/>
          </w:rPr>
          <w:t>https://www.python.org/ftp/python/2.7.12/python-2.7.12.amd64.msi</w:t>
        </w:r>
      </w:hyperlink>
    </w:p>
    <w:p w:rsidR="00795615" w:rsidRPr="000868D5" w:rsidRDefault="00795615" w:rsidP="000868D5">
      <w:pPr>
        <w:pStyle w:val="ListParagraph"/>
        <w:numPr>
          <w:ilvl w:val="0"/>
          <w:numId w:val="42"/>
        </w:numPr>
        <w:jc w:val="both"/>
        <w:rPr>
          <w:color w:val="FF0000"/>
        </w:rPr>
      </w:pPr>
      <w:r w:rsidRPr="000868D5">
        <w:rPr>
          <w:color w:val="C00000"/>
        </w:rPr>
        <w:t>Once the file has been downloaded, install it in “C:\</w:t>
      </w:r>
      <w:r w:rsidR="004C0C63" w:rsidRPr="000868D5">
        <w:rPr>
          <w:color w:val="C00000"/>
        </w:rPr>
        <w:t>Python27</w:t>
      </w:r>
      <w:r w:rsidRPr="000868D5">
        <w:rPr>
          <w:color w:val="C00000"/>
        </w:rPr>
        <w:t>” drive. Follow steps as shown in following images,</w:t>
      </w:r>
    </w:p>
    <w:p w:rsidR="00795615" w:rsidRPr="00CE7EEB" w:rsidRDefault="00795615" w:rsidP="00795615">
      <w:pPr>
        <w:jc w:val="center"/>
        <w:rPr>
          <w:color w:val="FF0000"/>
        </w:rPr>
      </w:pPr>
      <w:r w:rsidRPr="00CE7EEB">
        <w:rPr>
          <w:rFonts w:ascii="Arial" w:hAnsi="Arial" w:cs="Arial"/>
          <w:noProof/>
          <w:color w:val="FF0000"/>
          <w:szCs w:val="20"/>
          <w:lang w:val="en-IN" w:eastAsia="en-IN"/>
        </w:rPr>
        <w:lastRenderedPageBreak/>
        <w:drawing>
          <wp:inline distT="0" distB="0" distL="0" distR="0" wp14:anchorId="2576CF8F" wp14:editId="5A057A56">
            <wp:extent cx="3188891" cy="2743200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00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891" cy="2743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8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615" w:rsidRPr="00F604A6" w:rsidRDefault="00795615" w:rsidP="00795615">
      <w:pPr>
        <w:ind w:left="720"/>
        <w:jc w:val="center"/>
        <w:rPr>
          <w:color w:val="C00000"/>
        </w:rPr>
      </w:pPr>
      <w:bookmarkStart w:id="65" w:name="_Toc471404748"/>
      <w:r w:rsidRPr="00F604A6">
        <w:rPr>
          <w:color w:val="C00000"/>
        </w:rPr>
        <w:t xml:space="preserve">Figure </w:t>
      </w:r>
      <w:r w:rsidRPr="00F604A6">
        <w:rPr>
          <w:color w:val="C00000"/>
        </w:rPr>
        <w:fldChar w:fldCharType="begin"/>
      </w:r>
      <w:r w:rsidRPr="00F604A6">
        <w:rPr>
          <w:color w:val="C00000"/>
        </w:rPr>
        <w:instrText xml:space="preserve"> SEQ Figure \* ARABIC </w:instrText>
      </w:r>
      <w:r w:rsidRPr="00F604A6">
        <w:rPr>
          <w:color w:val="C00000"/>
        </w:rPr>
        <w:fldChar w:fldCharType="separate"/>
      </w:r>
      <w:r w:rsidR="002B409C" w:rsidRPr="00F604A6">
        <w:rPr>
          <w:noProof/>
          <w:color w:val="C00000"/>
        </w:rPr>
        <w:t>21</w:t>
      </w:r>
      <w:r w:rsidRPr="00F604A6">
        <w:rPr>
          <w:color w:val="C00000"/>
        </w:rPr>
        <w:fldChar w:fldCharType="end"/>
      </w:r>
      <w:r w:rsidRPr="00F604A6">
        <w:rPr>
          <w:color w:val="C00000"/>
        </w:rPr>
        <w:t>: Installing Python – Screen 1</w:t>
      </w:r>
      <w:bookmarkEnd w:id="65"/>
    </w:p>
    <w:p w:rsidR="00795615" w:rsidRPr="00CE7EEB" w:rsidRDefault="00795615" w:rsidP="00795615">
      <w:pPr>
        <w:jc w:val="center"/>
        <w:rPr>
          <w:color w:val="FF0000"/>
        </w:rPr>
      </w:pPr>
      <w:r w:rsidRPr="00CE7EEB">
        <w:rPr>
          <w:noProof/>
          <w:color w:val="FF0000"/>
          <w:lang w:val="en-IN" w:eastAsia="en-IN"/>
        </w:rPr>
        <w:drawing>
          <wp:inline distT="0" distB="0" distL="0" distR="0" wp14:anchorId="1F3329D5" wp14:editId="08D89C23">
            <wp:extent cx="2981824" cy="2571750"/>
            <wp:effectExtent l="19050" t="1905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24" cy="25717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615" w:rsidRPr="00F604A6" w:rsidRDefault="00795615" w:rsidP="00795615">
      <w:pPr>
        <w:ind w:left="720"/>
        <w:jc w:val="center"/>
        <w:rPr>
          <w:color w:val="C00000"/>
        </w:rPr>
      </w:pPr>
      <w:bookmarkStart w:id="66" w:name="_Toc471404749"/>
      <w:r w:rsidRPr="00F604A6">
        <w:rPr>
          <w:color w:val="C00000"/>
        </w:rPr>
        <w:t xml:space="preserve">Figure </w:t>
      </w:r>
      <w:r w:rsidRPr="00F604A6">
        <w:rPr>
          <w:color w:val="C00000"/>
        </w:rPr>
        <w:fldChar w:fldCharType="begin"/>
      </w:r>
      <w:r w:rsidRPr="00F604A6">
        <w:rPr>
          <w:color w:val="C00000"/>
        </w:rPr>
        <w:instrText xml:space="preserve"> SEQ Figure \* ARABIC </w:instrText>
      </w:r>
      <w:r w:rsidRPr="00F604A6">
        <w:rPr>
          <w:color w:val="C00000"/>
        </w:rPr>
        <w:fldChar w:fldCharType="separate"/>
      </w:r>
      <w:r w:rsidR="002B409C" w:rsidRPr="00F604A6">
        <w:rPr>
          <w:noProof/>
          <w:color w:val="C00000"/>
        </w:rPr>
        <w:t>22</w:t>
      </w:r>
      <w:r w:rsidRPr="00F604A6">
        <w:rPr>
          <w:color w:val="C00000"/>
        </w:rPr>
        <w:fldChar w:fldCharType="end"/>
      </w:r>
      <w:r w:rsidRPr="00F604A6">
        <w:rPr>
          <w:color w:val="C00000"/>
        </w:rPr>
        <w:t>: Installing Python – Screen 2</w:t>
      </w:r>
      <w:bookmarkEnd w:id="66"/>
    </w:p>
    <w:p w:rsidR="00795615" w:rsidRPr="008F1E80" w:rsidRDefault="00795615" w:rsidP="000868D5">
      <w:pPr>
        <w:pStyle w:val="ListParagraph"/>
        <w:numPr>
          <w:ilvl w:val="0"/>
          <w:numId w:val="42"/>
        </w:numPr>
        <w:tabs>
          <w:tab w:val="left" w:pos="720"/>
        </w:tabs>
        <w:rPr>
          <w:color w:val="C00000"/>
        </w:rPr>
      </w:pPr>
      <w:r w:rsidRPr="000868D5">
        <w:rPr>
          <w:bCs/>
          <w:color w:val="C00000"/>
        </w:rPr>
        <w:t xml:space="preserve">Once python is installed, delete the existing “pyconfig.h” file from </w:t>
      </w:r>
      <w:r w:rsidR="006A415B" w:rsidRPr="000868D5">
        <w:rPr>
          <w:bCs/>
          <w:color w:val="C00000"/>
        </w:rPr>
        <w:t>the “C:\Python27</w:t>
      </w:r>
      <w:r w:rsidRPr="000868D5">
        <w:rPr>
          <w:bCs/>
          <w:color w:val="C00000"/>
        </w:rPr>
        <w:t>\include” directory.</w:t>
      </w:r>
    </w:p>
    <w:p w:rsidR="008F1E80" w:rsidRPr="000868D5" w:rsidRDefault="008F1E80" w:rsidP="008F1E80">
      <w:pPr>
        <w:pStyle w:val="ListParagraph"/>
        <w:tabs>
          <w:tab w:val="left" w:pos="720"/>
        </w:tabs>
        <w:rPr>
          <w:color w:val="C00000"/>
        </w:rPr>
      </w:pPr>
    </w:p>
    <w:p w:rsidR="00795615" w:rsidRPr="000868D5" w:rsidRDefault="00795615" w:rsidP="000868D5">
      <w:pPr>
        <w:pStyle w:val="ListParagraph"/>
        <w:numPr>
          <w:ilvl w:val="0"/>
          <w:numId w:val="42"/>
        </w:numPr>
        <w:rPr>
          <w:color w:val="FF0000"/>
        </w:rPr>
      </w:pPr>
      <w:r w:rsidRPr="000868D5">
        <w:rPr>
          <w:bCs/>
          <w:color w:val="C00000"/>
        </w:rPr>
        <w:t>Copy the attached “</w:t>
      </w:r>
      <w:r w:rsidRPr="000868D5">
        <w:rPr>
          <w:bCs/>
          <w:i/>
          <w:color w:val="C00000"/>
        </w:rPr>
        <w:t>pyconfig.h</w:t>
      </w:r>
      <w:r w:rsidR="00D20C47" w:rsidRPr="000868D5">
        <w:rPr>
          <w:bCs/>
          <w:color w:val="C00000"/>
        </w:rPr>
        <w:t>” file into the “C:\Python27</w:t>
      </w:r>
      <w:r w:rsidRPr="000868D5">
        <w:rPr>
          <w:bCs/>
          <w:color w:val="C00000"/>
        </w:rPr>
        <w:t>\include” directory.</w:t>
      </w:r>
    </w:p>
    <w:p w:rsidR="00795615" w:rsidRPr="00CE7EEB" w:rsidRDefault="002F2D44" w:rsidP="00795615">
      <w:pPr>
        <w:ind w:left="576"/>
        <w:rPr>
          <w:color w:val="FF0000"/>
        </w:rPr>
      </w:pPr>
      <w:r w:rsidRPr="00CE7EEB">
        <w:rPr>
          <w:color w:val="FF0000"/>
        </w:rPr>
        <w:object w:dxaOrig="1551" w:dyaOrig="1004">
          <v:shape id="_x0000_i1031" type="#_x0000_t75" style="width:77.25pt;height:50.25pt" o:ole="">
            <v:imagedata r:id="rId68" o:title=""/>
          </v:shape>
          <o:OLEObject Type="Embed" ProgID="Package" ShapeID="_x0000_i1031" DrawAspect="Icon" ObjectID="_1545210659" r:id="rId69"/>
        </w:object>
      </w:r>
    </w:p>
    <w:p w:rsidR="00795615" w:rsidRPr="00A72199" w:rsidRDefault="00795615" w:rsidP="00F0233A">
      <w:pPr>
        <w:jc w:val="both"/>
      </w:pPr>
    </w:p>
    <w:p w:rsidR="00306F50" w:rsidRPr="00306F50" w:rsidRDefault="00343619" w:rsidP="00343619">
      <w:r>
        <w:br w:type="page"/>
      </w:r>
    </w:p>
    <w:p w:rsidR="00B36E4D" w:rsidRPr="004524A2" w:rsidRDefault="00F00F78" w:rsidP="003D7302">
      <w:pPr>
        <w:pStyle w:val="Heading2"/>
      </w:pPr>
      <w:r>
        <w:lastRenderedPageBreak/>
        <w:t xml:space="preserve"> </w:t>
      </w:r>
      <w:bookmarkStart w:id="67" w:name="_Toc471404724"/>
      <w:r w:rsidR="00B36E4D" w:rsidRPr="004524A2">
        <w:t>Building the Engine Application</w:t>
      </w:r>
      <w:bookmarkEnd w:id="67"/>
    </w:p>
    <w:p w:rsidR="00346310" w:rsidRDefault="00346310" w:rsidP="00346310">
      <w:pPr>
        <w:jc w:val="both"/>
      </w:pPr>
      <w:r>
        <w:t xml:space="preserve">The </w:t>
      </w:r>
      <w:r w:rsidR="004302B7">
        <w:t xml:space="preserve">C++ Engine </w:t>
      </w:r>
      <w:r w:rsidR="0012107F">
        <w:t>workspace</w:t>
      </w:r>
      <w:r w:rsidR="004302B7">
        <w:t xml:space="preserve"> consists of the following components:</w:t>
      </w:r>
    </w:p>
    <w:p w:rsidR="009D55DE" w:rsidRPr="00E9736C" w:rsidRDefault="009D55DE" w:rsidP="004C3966">
      <w:pPr>
        <w:numPr>
          <w:ilvl w:val="0"/>
          <w:numId w:val="7"/>
        </w:numPr>
        <w:jc w:val="both"/>
        <w:rPr>
          <w:color w:val="000000"/>
        </w:rPr>
      </w:pPr>
      <w:r w:rsidRPr="00E9736C">
        <w:rPr>
          <w:color w:val="000000"/>
        </w:rPr>
        <w:t>Hardware DLL</w:t>
      </w:r>
    </w:p>
    <w:p w:rsidR="009D55DE" w:rsidRDefault="009D55DE" w:rsidP="004C3966">
      <w:pPr>
        <w:numPr>
          <w:ilvl w:val="0"/>
          <w:numId w:val="7"/>
        </w:numPr>
        <w:jc w:val="both"/>
      </w:pPr>
      <w:r>
        <w:t>KBFileReadWrite DLL</w:t>
      </w:r>
    </w:p>
    <w:p w:rsidR="004302B7" w:rsidRDefault="004302B7" w:rsidP="004C3966">
      <w:pPr>
        <w:numPr>
          <w:ilvl w:val="0"/>
          <w:numId w:val="7"/>
        </w:numPr>
        <w:jc w:val="both"/>
      </w:pPr>
      <w:r>
        <w:t>Language</w:t>
      </w:r>
      <w:r w:rsidR="00FC1FE0">
        <w:t xml:space="preserve"> DLL</w:t>
      </w:r>
    </w:p>
    <w:p w:rsidR="004302B7" w:rsidRDefault="004302B7" w:rsidP="004C3966">
      <w:pPr>
        <w:numPr>
          <w:ilvl w:val="0"/>
          <w:numId w:val="7"/>
        </w:numPr>
        <w:jc w:val="both"/>
      </w:pPr>
      <w:r>
        <w:t>VAEng</w:t>
      </w:r>
      <w:r w:rsidR="00FC1FE0">
        <w:t>ine DLL</w:t>
      </w:r>
    </w:p>
    <w:p w:rsidR="004302B7" w:rsidRDefault="00FC1FE0" w:rsidP="004C3966">
      <w:pPr>
        <w:numPr>
          <w:ilvl w:val="0"/>
          <w:numId w:val="7"/>
        </w:numPr>
        <w:jc w:val="both"/>
      </w:pPr>
      <w:r>
        <w:t>VAServer EXE</w:t>
      </w:r>
    </w:p>
    <w:p w:rsidR="004302B7" w:rsidRDefault="00996D90" w:rsidP="004C3966">
      <w:pPr>
        <w:numPr>
          <w:ilvl w:val="0"/>
          <w:numId w:val="7"/>
        </w:numPr>
        <w:jc w:val="both"/>
      </w:pPr>
      <w:r>
        <w:t>VA</w:t>
      </w:r>
      <w:r w:rsidR="004302B7">
        <w:t>EngineFactory</w:t>
      </w:r>
      <w:r w:rsidR="00FC1FE0">
        <w:t xml:space="preserve"> EXE</w:t>
      </w:r>
    </w:p>
    <w:p w:rsidR="009D55DE" w:rsidRPr="00E9736C" w:rsidRDefault="009D55DE" w:rsidP="004C3966">
      <w:pPr>
        <w:numPr>
          <w:ilvl w:val="0"/>
          <w:numId w:val="7"/>
        </w:numPr>
        <w:jc w:val="both"/>
        <w:rPr>
          <w:color w:val="000000"/>
        </w:rPr>
      </w:pPr>
      <w:r w:rsidRPr="00E9736C">
        <w:rPr>
          <w:color w:val="000000"/>
        </w:rPr>
        <w:t xml:space="preserve">VATestEngine </w:t>
      </w:r>
      <w:r w:rsidR="007835CD" w:rsidRPr="00E9736C">
        <w:rPr>
          <w:color w:val="000000"/>
        </w:rPr>
        <w:t>DLL</w:t>
      </w:r>
    </w:p>
    <w:p w:rsidR="009D6A44" w:rsidRDefault="009D6A44" w:rsidP="00EE6B6A">
      <w:pPr>
        <w:jc w:val="both"/>
        <w:rPr>
          <w:b/>
          <w:color w:val="FF0000"/>
        </w:rPr>
      </w:pPr>
    </w:p>
    <w:p w:rsidR="00EE6B6A" w:rsidRPr="00E9736C" w:rsidRDefault="008F3A76" w:rsidP="00EE6B6A">
      <w:pPr>
        <w:jc w:val="both"/>
        <w:rPr>
          <w:color w:val="000000"/>
        </w:rPr>
      </w:pPr>
      <w:r w:rsidRPr="00E9736C">
        <w:rPr>
          <w:color w:val="000000"/>
        </w:rPr>
        <w:t xml:space="preserve">Please </w:t>
      </w:r>
      <w:r w:rsidR="009D6A44" w:rsidRPr="00E9736C">
        <w:rPr>
          <w:color w:val="000000"/>
        </w:rPr>
        <w:t xml:space="preserve">Note: </w:t>
      </w:r>
      <w:r w:rsidR="00EE6B6A" w:rsidRPr="00E9736C">
        <w:rPr>
          <w:color w:val="000000"/>
        </w:rPr>
        <w:t xml:space="preserve">Out of the above mentioned components </w:t>
      </w:r>
      <w:r w:rsidR="005B10DA" w:rsidRPr="00E9736C">
        <w:rPr>
          <w:color w:val="000000"/>
        </w:rPr>
        <w:t>only</w:t>
      </w:r>
      <w:r w:rsidR="00EE6B6A" w:rsidRPr="00E9736C">
        <w:rPr>
          <w:color w:val="000000"/>
        </w:rPr>
        <w:t xml:space="preserve"> Language DLL</w:t>
      </w:r>
      <w:r w:rsidR="005B10DA" w:rsidRPr="00E9736C">
        <w:rPr>
          <w:color w:val="000000"/>
        </w:rPr>
        <w:t>, VAEngine DLL, VAServer EXE, VAEngineFactory EXE are required for VA Engine application.</w:t>
      </w:r>
      <w:r w:rsidR="00EE6B6A" w:rsidRPr="00E9736C">
        <w:rPr>
          <w:color w:val="000000"/>
        </w:rPr>
        <w:t xml:space="preserve"> </w:t>
      </w:r>
    </w:p>
    <w:p w:rsidR="008F3A76" w:rsidRPr="008F3A76" w:rsidRDefault="008F3A76" w:rsidP="00EE6B6A">
      <w:pPr>
        <w:jc w:val="both"/>
        <w:rPr>
          <w:color w:val="C00000"/>
        </w:rPr>
      </w:pPr>
    </w:p>
    <w:p w:rsidR="004302B7" w:rsidRDefault="004302B7" w:rsidP="004302B7">
      <w:pPr>
        <w:jc w:val="both"/>
      </w:pPr>
      <w:r>
        <w:t xml:space="preserve">The Microsoft Visual Studio project files for each of the above mentioned components have been included in a common Microsoft Visual Studio workspace file, </w:t>
      </w:r>
      <w:r w:rsidR="00847904">
        <w:t>“</w:t>
      </w:r>
      <w:r w:rsidRPr="00847904">
        <w:rPr>
          <w:i/>
        </w:rPr>
        <w:t>Virtual Assistant.dsw</w:t>
      </w:r>
      <w:r w:rsidR="00847904">
        <w:t>”</w:t>
      </w:r>
      <w:r>
        <w:t xml:space="preserve">. This file will be present in the folder </w:t>
      </w:r>
      <w:r w:rsidRPr="00BF1257">
        <w:t>“</w:t>
      </w:r>
      <w:r w:rsidRPr="00BF1257">
        <w:rPr>
          <w:b/>
          <w:i/>
        </w:rPr>
        <w:t>..</w:t>
      </w:r>
      <w:r>
        <w:rPr>
          <w:b/>
          <w:i/>
        </w:rPr>
        <w:t>\</w:t>
      </w:r>
      <w:r w:rsidRPr="00BF1257">
        <w:rPr>
          <w:b/>
          <w:i/>
        </w:rPr>
        <w:t>VirtualAssistant</w:t>
      </w:r>
      <w:r w:rsidRPr="006423F2">
        <w:rPr>
          <w:b/>
          <w:i/>
        </w:rPr>
        <w:t>\VAEngine</w:t>
      </w:r>
      <w:r w:rsidRPr="000C0B94">
        <w:rPr>
          <w:b/>
          <w:i/>
        </w:rPr>
        <w:t>\</w:t>
      </w:r>
      <w:r w:rsidR="008F248D" w:rsidRPr="008F248D">
        <w:rPr>
          <w:b/>
          <w:i/>
        </w:rPr>
        <w:t>Virtual Assistant.sln</w:t>
      </w:r>
      <w:r w:rsidRPr="004302B7">
        <w:t>”</w:t>
      </w:r>
      <w:r>
        <w:rPr>
          <w:b/>
          <w:i/>
        </w:rPr>
        <w:t xml:space="preserve"> </w:t>
      </w:r>
      <w:r w:rsidRPr="004302B7">
        <w:t>of the V-Engine application source code.</w:t>
      </w:r>
      <w:r w:rsidR="000C0B94">
        <w:t xml:space="preserve"> </w:t>
      </w:r>
      <w:r w:rsidR="00021F5B">
        <w:t xml:space="preserve">On opening this file in Microsoft Visual C++ </w:t>
      </w:r>
      <w:r w:rsidR="007D605F">
        <w:t>2008</w:t>
      </w:r>
      <w:r w:rsidR="00021F5B">
        <w:t>, the following files are displayed:</w:t>
      </w:r>
    </w:p>
    <w:p w:rsidR="00021F5B" w:rsidRDefault="00DB2AD0" w:rsidP="00AD561C">
      <w:pPr>
        <w:jc w:val="center"/>
      </w:pPr>
      <w:r w:rsidRPr="00C65DFC">
        <w:rPr>
          <w:noProof/>
          <w:lang w:val="en-IN" w:eastAsia="en-IN"/>
        </w:rPr>
        <w:lastRenderedPageBreak/>
        <w:drawing>
          <wp:inline distT="0" distB="0" distL="0" distR="0" wp14:anchorId="1315B229" wp14:editId="42608C09">
            <wp:extent cx="2105025" cy="5514975"/>
            <wp:effectExtent l="19050" t="0" r="9525" b="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7CD6">
        <w:rPr>
          <w:noProof/>
          <w:lang w:val="en-IN" w:eastAsia="en-IN"/>
        </w:rPr>
        <w:drawing>
          <wp:inline distT="0" distB="0" distL="0" distR="0" wp14:anchorId="0CE91781" wp14:editId="6537685B">
            <wp:extent cx="2057400" cy="39243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9E" w:rsidRDefault="00AD561C" w:rsidP="00693DCC">
      <w:pPr>
        <w:ind w:left="720"/>
        <w:jc w:val="center"/>
      </w:pPr>
      <w:bookmarkStart w:id="68" w:name="_Toc471404750"/>
      <w:r w:rsidRPr="00693DCC">
        <w:t xml:space="preserve">Figure </w:t>
      </w:r>
      <w:r w:rsidR="00A33EDB">
        <w:fldChar w:fldCharType="begin"/>
      </w:r>
      <w:r w:rsidR="00A33EDB">
        <w:instrText xml:space="preserve"> SEQ Figure \* ARABIC </w:instrText>
      </w:r>
      <w:r w:rsidR="00A33EDB">
        <w:fldChar w:fldCharType="separate"/>
      </w:r>
      <w:r w:rsidR="002B409C">
        <w:rPr>
          <w:noProof/>
        </w:rPr>
        <w:t>23</w:t>
      </w:r>
      <w:r w:rsidR="00A33EDB">
        <w:fldChar w:fldCharType="end"/>
      </w:r>
      <w:r w:rsidRPr="00693DCC">
        <w:t>: The Engine Application workspace</w:t>
      </w:r>
      <w:bookmarkEnd w:id="68"/>
    </w:p>
    <w:p w:rsidR="001B1D87" w:rsidRDefault="001B1D87" w:rsidP="00693DCC">
      <w:pPr>
        <w:jc w:val="both"/>
      </w:pPr>
      <w:r>
        <w:t>Build Language Dll:</w:t>
      </w:r>
    </w:p>
    <w:p w:rsidR="001B1D87" w:rsidRDefault="001B1D87" w:rsidP="004C3966">
      <w:pPr>
        <w:pStyle w:val="ListParagraph"/>
        <w:numPr>
          <w:ilvl w:val="0"/>
          <w:numId w:val="21"/>
        </w:numPr>
        <w:jc w:val="both"/>
      </w:pPr>
      <w:r>
        <w:t>Select Solution configuration to Release x64 as shown below</w:t>
      </w:r>
      <w:r w:rsidR="00BC436D">
        <w:t>,</w:t>
      </w:r>
    </w:p>
    <w:p w:rsidR="00CD54BF" w:rsidRDefault="00DB2AD0" w:rsidP="0099259E">
      <w:pPr>
        <w:pStyle w:val="ListParagraph"/>
        <w:jc w:val="both"/>
      </w:pPr>
      <w:r w:rsidRPr="0099259E">
        <w:rPr>
          <w:noProof/>
          <w:lang w:val="en-IN" w:eastAsia="en-IN"/>
        </w:rPr>
        <w:lastRenderedPageBreak/>
        <w:drawing>
          <wp:inline distT="0" distB="0" distL="0" distR="0" wp14:anchorId="19AB699D" wp14:editId="5FFF7DDB">
            <wp:extent cx="4972050" cy="382905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8D" w:rsidRDefault="00F27B65" w:rsidP="00703C43">
      <w:pPr>
        <w:ind w:left="720"/>
        <w:jc w:val="center"/>
      </w:pPr>
      <w:bookmarkStart w:id="69" w:name="_Toc471404751"/>
      <w:r w:rsidRPr="00693DCC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409C">
        <w:rPr>
          <w:noProof/>
        </w:rPr>
        <w:t>24</w:t>
      </w:r>
      <w:r>
        <w:fldChar w:fldCharType="end"/>
      </w:r>
      <w:r w:rsidRPr="00693DCC">
        <w:t xml:space="preserve">: </w:t>
      </w:r>
      <w:r w:rsidR="00922698" w:rsidRPr="0099259E">
        <w:t>Selection of Active Configuration for the Engine Application Components</w:t>
      </w:r>
      <w:bookmarkEnd w:id="69"/>
    </w:p>
    <w:p w:rsidR="00CD54BF" w:rsidRDefault="001B1D87" w:rsidP="004C3966">
      <w:pPr>
        <w:pStyle w:val="ListParagraph"/>
        <w:numPr>
          <w:ilvl w:val="0"/>
          <w:numId w:val="21"/>
        </w:numPr>
        <w:jc w:val="both"/>
      </w:pPr>
      <w:r>
        <w:t>Right Click Language Dll and set as startup project.</w:t>
      </w:r>
    </w:p>
    <w:p w:rsidR="00CD54BF" w:rsidRDefault="00BC436D" w:rsidP="004C3966">
      <w:pPr>
        <w:pStyle w:val="ListParagraph"/>
        <w:numPr>
          <w:ilvl w:val="0"/>
          <w:numId w:val="21"/>
        </w:numPr>
        <w:jc w:val="both"/>
      </w:pPr>
      <w:r>
        <w:t>Right Click Language Dll-&gt;Project Only-&gt;Build Only Language</w:t>
      </w:r>
    </w:p>
    <w:p w:rsidR="00CD54BF" w:rsidRDefault="00CD54BF" w:rsidP="00C65DFC">
      <w:pPr>
        <w:pStyle w:val="ListParagraph"/>
        <w:jc w:val="both"/>
      </w:pPr>
    </w:p>
    <w:p w:rsidR="00E153DB" w:rsidRDefault="00E153DB" w:rsidP="00C65DFC">
      <w:pPr>
        <w:ind w:left="720"/>
        <w:jc w:val="center"/>
      </w:pPr>
    </w:p>
    <w:p w:rsidR="004C4A0E" w:rsidRDefault="00715C0C" w:rsidP="00693DCC">
      <w:pPr>
        <w:jc w:val="both"/>
      </w:pPr>
      <w:r>
        <w:t>The Debug\Release option may be selected as per requirement.</w:t>
      </w:r>
    </w:p>
    <w:p w:rsidR="00B62E04" w:rsidRPr="00EB62CF" w:rsidRDefault="007416B9" w:rsidP="00693DCC">
      <w:pPr>
        <w:jc w:val="both"/>
        <w:rPr>
          <w:b/>
          <w:color w:val="E36C0A" w:themeColor="accent6" w:themeShade="BF"/>
        </w:rPr>
      </w:pPr>
      <w:r w:rsidRPr="00EB62CF">
        <w:rPr>
          <w:b/>
          <w:color w:val="E36C0A" w:themeColor="accent6" w:themeShade="BF"/>
        </w:rPr>
        <w:t xml:space="preserve">Note: </w:t>
      </w:r>
      <w:r w:rsidR="004C4A0E" w:rsidRPr="00EB62CF">
        <w:rPr>
          <w:b/>
          <w:color w:val="E36C0A" w:themeColor="accent6" w:themeShade="BF"/>
        </w:rPr>
        <w:t>Project</w:t>
      </w:r>
      <w:r w:rsidR="009D55DE" w:rsidRPr="00EB62CF">
        <w:rPr>
          <w:b/>
          <w:color w:val="E36C0A" w:themeColor="accent6" w:themeShade="BF"/>
        </w:rPr>
        <w:t>s</w:t>
      </w:r>
      <w:r w:rsidR="004C4A0E" w:rsidRPr="00EB62CF">
        <w:rPr>
          <w:b/>
          <w:color w:val="E36C0A" w:themeColor="accent6" w:themeShade="BF"/>
        </w:rPr>
        <w:t xml:space="preserve"> </w:t>
      </w:r>
      <w:r w:rsidR="009D55DE" w:rsidRPr="00EB62CF">
        <w:rPr>
          <w:b/>
          <w:color w:val="E36C0A" w:themeColor="accent6" w:themeShade="BF"/>
        </w:rPr>
        <w:t>“HardwareDLL-Win32 Release” and “VATestEngine-Win32 Release” do</w:t>
      </w:r>
      <w:r w:rsidR="004C4A0E" w:rsidRPr="00EB62CF">
        <w:rPr>
          <w:b/>
          <w:color w:val="E36C0A" w:themeColor="accent6" w:themeShade="BF"/>
        </w:rPr>
        <w:t xml:space="preserve"> not require to be built.</w:t>
      </w:r>
    </w:p>
    <w:p w:rsidR="00895435" w:rsidRDefault="00895435" w:rsidP="00895435">
      <w:pPr>
        <w:ind w:left="1710"/>
        <w:jc w:val="both"/>
      </w:pPr>
    </w:p>
    <w:p w:rsidR="00DF791B" w:rsidRDefault="00DF791B" w:rsidP="00DF791B">
      <w:pPr>
        <w:jc w:val="both"/>
      </w:pPr>
      <w:r>
        <w:t>Build VAEngine Dll:</w:t>
      </w:r>
    </w:p>
    <w:p w:rsidR="00DF791B" w:rsidRDefault="00DF791B" w:rsidP="004C3966">
      <w:pPr>
        <w:pStyle w:val="ListParagraph"/>
        <w:numPr>
          <w:ilvl w:val="0"/>
          <w:numId w:val="21"/>
        </w:numPr>
        <w:jc w:val="both"/>
      </w:pPr>
      <w:r>
        <w:t>Select Solution configuration to Release x64 as shown below,</w:t>
      </w:r>
    </w:p>
    <w:p w:rsidR="00DF791B" w:rsidRDefault="00DF791B" w:rsidP="004C3966">
      <w:pPr>
        <w:pStyle w:val="ListParagraph"/>
        <w:numPr>
          <w:ilvl w:val="0"/>
          <w:numId w:val="21"/>
        </w:numPr>
        <w:jc w:val="both"/>
      </w:pPr>
      <w:r>
        <w:t>Right Click VAEngine and set as startup project.</w:t>
      </w:r>
    </w:p>
    <w:p w:rsidR="00DF791B" w:rsidRDefault="00DF791B" w:rsidP="004C3966">
      <w:pPr>
        <w:pStyle w:val="ListParagraph"/>
        <w:numPr>
          <w:ilvl w:val="0"/>
          <w:numId w:val="21"/>
        </w:numPr>
        <w:jc w:val="both"/>
      </w:pPr>
      <w:r>
        <w:t>Right Click VAEngine-&gt;Project Only-&gt;Build Only VAEngine</w:t>
      </w:r>
    </w:p>
    <w:p w:rsidR="00CD54BF" w:rsidRDefault="00CD54BF" w:rsidP="00C65DFC">
      <w:pPr>
        <w:jc w:val="both"/>
      </w:pPr>
    </w:p>
    <w:p w:rsidR="00DF791B" w:rsidRDefault="00DF791B" w:rsidP="00DF791B">
      <w:pPr>
        <w:jc w:val="both"/>
      </w:pPr>
      <w:r>
        <w:t xml:space="preserve">Build </w:t>
      </w:r>
      <w:r w:rsidR="00C1384A">
        <w:t>VAEngineFactory</w:t>
      </w:r>
      <w:r>
        <w:t xml:space="preserve"> Exe:</w:t>
      </w:r>
    </w:p>
    <w:p w:rsidR="00DF791B" w:rsidRDefault="00DF791B" w:rsidP="004C3966">
      <w:pPr>
        <w:pStyle w:val="ListParagraph"/>
        <w:numPr>
          <w:ilvl w:val="0"/>
          <w:numId w:val="21"/>
        </w:numPr>
        <w:jc w:val="both"/>
      </w:pPr>
      <w:r>
        <w:t>Select Solution configuration to Release x64 as shown below,</w:t>
      </w:r>
    </w:p>
    <w:p w:rsidR="00DF791B" w:rsidRDefault="00DF791B" w:rsidP="004C3966">
      <w:pPr>
        <w:pStyle w:val="ListParagraph"/>
        <w:numPr>
          <w:ilvl w:val="0"/>
          <w:numId w:val="21"/>
        </w:numPr>
        <w:jc w:val="both"/>
      </w:pPr>
      <w:r>
        <w:t xml:space="preserve">Right Click </w:t>
      </w:r>
      <w:r w:rsidR="0089434A">
        <w:t xml:space="preserve">VAEngineFactory </w:t>
      </w:r>
      <w:r>
        <w:t>and set as startup project.</w:t>
      </w:r>
    </w:p>
    <w:p w:rsidR="00DF791B" w:rsidRDefault="00DF791B" w:rsidP="004C3966">
      <w:pPr>
        <w:pStyle w:val="ListParagraph"/>
        <w:numPr>
          <w:ilvl w:val="0"/>
          <w:numId w:val="21"/>
        </w:numPr>
        <w:jc w:val="both"/>
      </w:pPr>
      <w:r>
        <w:t xml:space="preserve">Right Click </w:t>
      </w:r>
      <w:r w:rsidR="0089434A">
        <w:t>VAEngineFactory</w:t>
      </w:r>
      <w:r>
        <w:t xml:space="preserve">-&gt;Project Only-&gt;Build Only </w:t>
      </w:r>
      <w:r w:rsidR="0089434A">
        <w:t>VAEngineFactory</w:t>
      </w:r>
    </w:p>
    <w:p w:rsidR="00E01F08" w:rsidRDefault="00E01F08" w:rsidP="00C65DFC">
      <w:pPr>
        <w:pStyle w:val="ListParagraph"/>
        <w:jc w:val="both"/>
      </w:pPr>
    </w:p>
    <w:p w:rsidR="00E01F08" w:rsidRDefault="00E01F08" w:rsidP="00C65DFC">
      <w:pPr>
        <w:pStyle w:val="ListParagraph"/>
        <w:jc w:val="both"/>
      </w:pPr>
    </w:p>
    <w:p w:rsidR="00D55343" w:rsidRDefault="00D55343" w:rsidP="00C65DFC">
      <w:pPr>
        <w:pStyle w:val="ListParagraph"/>
        <w:jc w:val="both"/>
      </w:pPr>
    </w:p>
    <w:p w:rsidR="00FA7D16" w:rsidRDefault="00FA7D16" w:rsidP="00FA7D16">
      <w:pPr>
        <w:jc w:val="both"/>
      </w:pPr>
      <w:r>
        <w:lastRenderedPageBreak/>
        <w:t>Build VAServer Exe:</w:t>
      </w:r>
    </w:p>
    <w:p w:rsidR="00FA7D16" w:rsidRDefault="00FA7D16" w:rsidP="004C3966">
      <w:pPr>
        <w:pStyle w:val="ListParagraph"/>
        <w:numPr>
          <w:ilvl w:val="0"/>
          <w:numId w:val="21"/>
        </w:numPr>
        <w:jc w:val="both"/>
      </w:pPr>
      <w:r>
        <w:t>Select Solution configuration to Release x64 as shown below,</w:t>
      </w:r>
    </w:p>
    <w:p w:rsidR="00FA7D16" w:rsidRDefault="00FA7D16" w:rsidP="004C3966">
      <w:pPr>
        <w:pStyle w:val="ListParagraph"/>
        <w:numPr>
          <w:ilvl w:val="0"/>
          <w:numId w:val="21"/>
        </w:numPr>
        <w:jc w:val="both"/>
      </w:pPr>
      <w:r>
        <w:t xml:space="preserve">Right Click </w:t>
      </w:r>
      <w:r w:rsidR="0089434A">
        <w:t xml:space="preserve">VAServer </w:t>
      </w:r>
      <w:r>
        <w:t>and set as startup project.</w:t>
      </w:r>
    </w:p>
    <w:p w:rsidR="00FA7D16" w:rsidRDefault="00FA7D16" w:rsidP="004C3966">
      <w:pPr>
        <w:pStyle w:val="ListParagraph"/>
        <w:numPr>
          <w:ilvl w:val="0"/>
          <w:numId w:val="21"/>
        </w:numPr>
        <w:jc w:val="both"/>
      </w:pPr>
      <w:r>
        <w:t xml:space="preserve">Right Click </w:t>
      </w:r>
      <w:r w:rsidR="0089434A">
        <w:t>VAServer</w:t>
      </w:r>
      <w:r>
        <w:t xml:space="preserve">-&gt;Project Only-&gt;Build Only </w:t>
      </w:r>
      <w:r w:rsidR="00BE33BB">
        <w:t>VAServer</w:t>
      </w:r>
    </w:p>
    <w:p w:rsidR="00025D53" w:rsidRPr="00EB62CF" w:rsidRDefault="00025D53" w:rsidP="00025D53">
      <w:pPr>
        <w:jc w:val="both"/>
      </w:pPr>
      <w:r w:rsidRPr="00EB62CF">
        <w:t>Build KBFileReadWrite DLL:</w:t>
      </w:r>
    </w:p>
    <w:p w:rsidR="00025D53" w:rsidRPr="00EB62CF" w:rsidRDefault="00025D53" w:rsidP="004C3966">
      <w:pPr>
        <w:pStyle w:val="ListParagraph"/>
        <w:numPr>
          <w:ilvl w:val="0"/>
          <w:numId w:val="21"/>
        </w:numPr>
        <w:jc w:val="both"/>
      </w:pPr>
      <w:r w:rsidRPr="00EB62CF">
        <w:t>Select Solution configuration to Release x64 as shown below,</w:t>
      </w:r>
    </w:p>
    <w:p w:rsidR="00025D53" w:rsidRPr="00EB62CF" w:rsidRDefault="00025D53" w:rsidP="004C3966">
      <w:pPr>
        <w:pStyle w:val="ListParagraph"/>
        <w:numPr>
          <w:ilvl w:val="0"/>
          <w:numId w:val="21"/>
        </w:numPr>
        <w:jc w:val="both"/>
      </w:pPr>
      <w:r w:rsidRPr="00EB62CF">
        <w:t xml:space="preserve">Right Click </w:t>
      </w:r>
      <w:r w:rsidR="00416AD8" w:rsidRPr="00EB62CF">
        <w:t xml:space="preserve">on </w:t>
      </w:r>
      <w:r w:rsidRPr="00EB62CF">
        <w:t xml:space="preserve">KBFileReadWrite </w:t>
      </w:r>
      <w:r w:rsidR="00416AD8" w:rsidRPr="00EB62CF">
        <w:t xml:space="preserve">project and </w:t>
      </w:r>
      <w:r w:rsidR="00C61F9A" w:rsidRPr="00EB62CF">
        <w:t>B</w:t>
      </w:r>
      <w:r w:rsidRPr="00EB62CF">
        <w:t xml:space="preserve">uild </w:t>
      </w:r>
    </w:p>
    <w:p w:rsidR="00025D53" w:rsidRDefault="00025D53" w:rsidP="00025D53">
      <w:pPr>
        <w:pStyle w:val="ListParagraph"/>
        <w:jc w:val="both"/>
      </w:pPr>
    </w:p>
    <w:p w:rsidR="00025D53" w:rsidRDefault="00025D53" w:rsidP="00025D53">
      <w:pPr>
        <w:jc w:val="both"/>
      </w:pPr>
      <w:r>
        <w:rPr>
          <w:noProof/>
          <w:lang w:val="en-IN" w:eastAsia="en-IN"/>
        </w:rPr>
        <w:drawing>
          <wp:inline distT="0" distB="0" distL="0" distR="0" wp14:anchorId="678C21E2" wp14:editId="05FCC774">
            <wp:extent cx="5733415" cy="3465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_KBFileReadWrite_64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53" w:rsidRPr="00C65DFC" w:rsidRDefault="00025D53" w:rsidP="00025D53">
      <w:pPr>
        <w:ind w:left="720"/>
        <w:jc w:val="center"/>
      </w:pPr>
      <w:bookmarkStart w:id="70" w:name="_Toc471404752"/>
      <w:r w:rsidRPr="00C65DFC">
        <w:t xml:space="preserve">Figure </w:t>
      </w:r>
      <w:r w:rsidRPr="00C65DFC">
        <w:fldChar w:fldCharType="begin"/>
      </w:r>
      <w:r w:rsidRPr="00C65DFC">
        <w:instrText xml:space="preserve"> SEQ Figure \* ARABIC </w:instrText>
      </w:r>
      <w:r w:rsidRPr="00C65DFC">
        <w:fldChar w:fldCharType="separate"/>
      </w:r>
      <w:r w:rsidR="002B409C">
        <w:rPr>
          <w:noProof/>
        </w:rPr>
        <w:t>25</w:t>
      </w:r>
      <w:r w:rsidRPr="00C65DFC">
        <w:fldChar w:fldCharType="end"/>
      </w:r>
      <w:r w:rsidRPr="00C65DFC">
        <w:t>: Build KBFileReadWrite DLL</w:t>
      </w:r>
      <w:bookmarkEnd w:id="70"/>
    </w:p>
    <w:p w:rsidR="00025D53" w:rsidRPr="00EB62CF" w:rsidRDefault="00025D53" w:rsidP="00025D53">
      <w:pPr>
        <w:jc w:val="both"/>
        <w:rPr>
          <w:color w:val="E36C0A" w:themeColor="accent6" w:themeShade="BF"/>
        </w:rPr>
      </w:pPr>
      <w:r>
        <w:t xml:space="preserve">Please note: The VAEngine DLL is dependent on the Langauge DLL and hence will not build until the Language DLL is not built. Also, a debug version of the VAEngine DLL requires the debug version of the Language DLL to be built. Similarly, a release version of the VAEngine DLL requires the release version of the Language DLL to be built. </w:t>
      </w:r>
      <w:r w:rsidRPr="00693DCC">
        <w:t>Hardware and VATestEngine are used by V-Builder.</w:t>
      </w:r>
      <w:r>
        <w:t xml:space="preserve"> </w:t>
      </w:r>
      <w:r w:rsidRPr="00EB62CF">
        <w:rPr>
          <w:color w:val="E36C0A" w:themeColor="accent6" w:themeShade="BF"/>
        </w:rPr>
        <w:t>KBFileReadWrite DLL is used by V-Portal for macro/file encrypt/decrypt.</w:t>
      </w:r>
    </w:p>
    <w:p w:rsidR="00025D53" w:rsidRPr="00EB62CF" w:rsidRDefault="00025D53" w:rsidP="00025D53">
      <w:pPr>
        <w:jc w:val="both"/>
        <w:rPr>
          <w:b/>
          <w:color w:val="E36C0A" w:themeColor="accent6" w:themeShade="BF"/>
        </w:rPr>
      </w:pPr>
      <w:r w:rsidRPr="00EB62CF">
        <w:rPr>
          <w:b/>
          <w:color w:val="E36C0A" w:themeColor="accent6" w:themeShade="BF"/>
        </w:rPr>
        <w:t>Install Microsoft Visual C++ 2008 Redistributable Package:</w:t>
      </w:r>
    </w:p>
    <w:p w:rsidR="007B115B" w:rsidRPr="00EB62CF" w:rsidRDefault="007B115B" w:rsidP="00025D53">
      <w:pPr>
        <w:jc w:val="both"/>
        <w:rPr>
          <w:b/>
          <w:color w:val="E36C0A" w:themeColor="accent6" w:themeShade="BF"/>
        </w:rPr>
      </w:pPr>
      <w:r w:rsidRPr="00EB62CF">
        <w:rPr>
          <w:color w:val="E36C0A" w:themeColor="accent6" w:themeShade="BF"/>
        </w:rPr>
        <w:t>Install Microsoft Visual C++ 2008 redistributable package (x64) where V-Portal is deployed as KBFileReadWrite DLL will require it.</w:t>
      </w:r>
    </w:p>
    <w:p w:rsidR="00025D53" w:rsidRPr="00EB62CF" w:rsidRDefault="00025D53" w:rsidP="00025D53">
      <w:pPr>
        <w:jc w:val="both"/>
        <w:rPr>
          <w:color w:val="E36C0A" w:themeColor="accent6" w:themeShade="BF"/>
        </w:rPr>
      </w:pPr>
      <w:r w:rsidRPr="00EB62CF">
        <w:rPr>
          <w:color w:val="E36C0A" w:themeColor="accent6" w:themeShade="BF"/>
        </w:rPr>
        <w:t>The Microsoft Visual C++ 2008 Redistributable Package (x64) installs runtime components of Visual C++ Libraries required to run 64-bit applications developed with Visual C++ on a computer that does not have Visual C++ 2008 installed.</w:t>
      </w:r>
    </w:p>
    <w:p w:rsidR="00025D53" w:rsidRPr="00EB62CF" w:rsidRDefault="00025D53" w:rsidP="00025D53">
      <w:pPr>
        <w:jc w:val="both"/>
        <w:rPr>
          <w:color w:val="E36C0A" w:themeColor="accent6" w:themeShade="BF"/>
        </w:rPr>
      </w:pPr>
      <w:r w:rsidRPr="00EB62CF">
        <w:rPr>
          <w:color w:val="E36C0A" w:themeColor="accent6" w:themeShade="BF"/>
        </w:rPr>
        <w:t>The package can be downloaded from following link,</w:t>
      </w:r>
    </w:p>
    <w:p w:rsidR="00025D53" w:rsidRDefault="00141CAC" w:rsidP="00EB62CF">
      <w:pPr>
        <w:jc w:val="both"/>
      </w:pPr>
      <w:hyperlink r:id="rId74" w:history="1">
        <w:r w:rsidR="00EB62CF" w:rsidRPr="00521914">
          <w:rPr>
            <w:rStyle w:val="Hyperlink"/>
            <w:sz w:val="20"/>
          </w:rPr>
          <w:t>http://download.microsoft.com/download/d/2/4/d242c3fb-da5a-4542-ad66-f9661d0a8d19/vcredist_x64.exe</w:t>
        </w:r>
      </w:hyperlink>
      <w:r w:rsidR="00025D53">
        <w:br w:type="page"/>
      </w:r>
    </w:p>
    <w:p w:rsidR="00C96563" w:rsidRDefault="00C96563" w:rsidP="004C3966">
      <w:pPr>
        <w:pStyle w:val="Title"/>
        <w:numPr>
          <w:ilvl w:val="0"/>
          <w:numId w:val="23"/>
        </w:numPr>
      </w:pPr>
      <w:bookmarkStart w:id="71" w:name="_Toc248544170"/>
      <w:r>
        <w:lastRenderedPageBreak/>
        <w:t>Packaging</w:t>
      </w:r>
      <w:bookmarkEnd w:id="71"/>
    </w:p>
    <w:p w:rsidR="00FB2411" w:rsidRPr="001F6CE6" w:rsidRDefault="00FB2411" w:rsidP="001323A9">
      <w:pPr>
        <w:pStyle w:val="Heading3"/>
      </w:pPr>
      <w:bookmarkStart w:id="72" w:name="_Toc247603673"/>
      <w:bookmarkStart w:id="73" w:name="_Toc471404725"/>
      <w:r w:rsidRPr="001F6CE6">
        <w:t>Web Server</w:t>
      </w:r>
      <w:bookmarkEnd w:id="72"/>
      <w:bookmarkEnd w:id="73"/>
    </w:p>
    <w:p w:rsidR="00FB2411" w:rsidRPr="00A73898" w:rsidRDefault="00B309D6" w:rsidP="00A34638">
      <w:pPr>
        <w:jc w:val="both"/>
      </w:pPr>
      <w:r w:rsidRPr="00A73898">
        <w:t>Copy the generated war file present in the build directory of the UILayer for e.g \UILayer\build\bt.war for deploying the same on the production server</w:t>
      </w:r>
      <w:r w:rsidR="00FB2411" w:rsidRPr="00A73898">
        <w:t>.</w:t>
      </w:r>
    </w:p>
    <w:p w:rsidR="00FB2411" w:rsidRPr="0015110C" w:rsidRDefault="00FB2411" w:rsidP="001323A9">
      <w:pPr>
        <w:pStyle w:val="Heading3"/>
      </w:pPr>
      <w:bookmarkStart w:id="74" w:name="_Toc247603674"/>
      <w:bookmarkStart w:id="75" w:name="_Toc471404726"/>
      <w:r w:rsidRPr="0015110C">
        <w:t>V</w:t>
      </w:r>
      <w:r>
        <w:t>A</w:t>
      </w:r>
      <w:r w:rsidRPr="0015110C">
        <w:t>-Engine</w:t>
      </w:r>
      <w:bookmarkEnd w:id="74"/>
      <w:bookmarkEnd w:id="75"/>
    </w:p>
    <w:p w:rsidR="00FB2411" w:rsidRPr="00A73898" w:rsidRDefault="00FB2411" w:rsidP="00AA2590">
      <w:pPr>
        <w:jc w:val="both"/>
      </w:pPr>
      <w:r w:rsidRPr="00A73898">
        <w:t xml:space="preserve">This section explains how to create </w:t>
      </w:r>
      <w:r w:rsidR="002271D6" w:rsidRPr="00A73898">
        <w:t>the</w:t>
      </w:r>
      <w:r w:rsidRPr="00A73898">
        <w:t xml:space="preserve"> package of VA-Engine (C++ end). This package contains required executable, configuration files and folders which are compulsory to run VA-Engine (VAServer.exe) on Windows machine without any dependency.</w:t>
      </w:r>
    </w:p>
    <w:p w:rsidR="00FB2411" w:rsidRPr="00A73898" w:rsidRDefault="00FB2411" w:rsidP="00693DCC">
      <w:r w:rsidRPr="00A73898">
        <w:t xml:space="preserve">Perform following steps to create </w:t>
      </w:r>
      <w:r w:rsidR="00F07CEA" w:rsidRPr="00A73898">
        <w:t xml:space="preserve">the package </w:t>
      </w:r>
      <w:r w:rsidRPr="00A73898">
        <w:t>for V-Engine:</w:t>
      </w:r>
    </w:p>
    <w:p w:rsidR="00FB2411" w:rsidRPr="00A73898" w:rsidRDefault="00FB2411" w:rsidP="004C3966">
      <w:pPr>
        <w:numPr>
          <w:ilvl w:val="0"/>
          <w:numId w:val="17"/>
        </w:numPr>
        <w:ind w:hanging="720"/>
      </w:pPr>
      <w:r w:rsidRPr="00A73898">
        <w:t>Ensure that VA-Engine application, ICU library and ACE library have built in release mode.</w:t>
      </w:r>
    </w:p>
    <w:p w:rsidR="00FB2411" w:rsidRPr="00A73898" w:rsidRDefault="00FB2411" w:rsidP="004C3966">
      <w:pPr>
        <w:numPr>
          <w:ilvl w:val="0"/>
          <w:numId w:val="17"/>
        </w:numPr>
        <w:ind w:hanging="720"/>
      </w:pPr>
      <w:r w:rsidRPr="00A73898">
        <w:t xml:space="preserve">Copy </w:t>
      </w:r>
      <w:r w:rsidR="00F07CEA" w:rsidRPr="00A73898">
        <w:t xml:space="preserve">the </w:t>
      </w:r>
      <w:r w:rsidRPr="00A73898">
        <w:t>following “Deployment_VEngine.bat” file to “D:” drive.</w:t>
      </w:r>
    </w:p>
    <w:p w:rsidR="00FB2411" w:rsidRDefault="00FB2411" w:rsidP="00F07CEA">
      <w:pPr>
        <w:ind w:left="270"/>
      </w:pPr>
      <w:r w:rsidRPr="00AA2590">
        <w:object w:dxaOrig="1536" w:dyaOrig="994">
          <v:shape id="_x0000_i1032" type="#_x0000_t75" style="width:76.5pt;height:49.5pt" o:ole="" o:bordertopcolor="this" o:borderleftcolor="this" o:borderbottomcolor="this" o:borderrightcolor="this">
            <v:imagedata r:id="rId75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Package" ShapeID="_x0000_i1032" DrawAspect="Icon" ObjectID="_1545210660" r:id="rId76"/>
        </w:object>
      </w:r>
    </w:p>
    <w:p w:rsidR="00FB2411" w:rsidRPr="00A73898" w:rsidRDefault="00FB2411" w:rsidP="004C3966">
      <w:pPr>
        <w:numPr>
          <w:ilvl w:val="0"/>
          <w:numId w:val="17"/>
        </w:numPr>
        <w:ind w:hanging="720"/>
      </w:pPr>
      <w:r w:rsidRPr="00A73898">
        <w:t>Open command prompt &amp; change directory to “D:” drive.</w:t>
      </w:r>
    </w:p>
    <w:p w:rsidR="00FB2411" w:rsidRPr="00A73898" w:rsidRDefault="00FB2411" w:rsidP="004C3966">
      <w:pPr>
        <w:numPr>
          <w:ilvl w:val="0"/>
          <w:numId w:val="17"/>
        </w:numPr>
        <w:ind w:hanging="720"/>
      </w:pPr>
      <w:r w:rsidRPr="00A73898">
        <w:t>Execute Deployment batch command as given below,</w:t>
      </w:r>
    </w:p>
    <w:p w:rsidR="00FB2411" w:rsidRPr="00A73898" w:rsidRDefault="00FB2411" w:rsidP="00711A04">
      <w:pPr>
        <w:ind w:left="360"/>
        <w:rPr>
          <w:i/>
        </w:rPr>
      </w:pPr>
      <w:r w:rsidRPr="00A73898">
        <w:rPr>
          <w:i/>
        </w:rPr>
        <w:t>Deployment_VEngine.bat –t "Deployment Directory" –s "VA-Engine Root Directory" –a "ACE Root Directory"</w:t>
      </w:r>
    </w:p>
    <w:p w:rsidR="00FB2411" w:rsidRPr="00A73898" w:rsidRDefault="00FB2411" w:rsidP="00711A04">
      <w:pPr>
        <w:ind w:left="360"/>
      </w:pPr>
      <w:r w:rsidRPr="00A73898">
        <w:t xml:space="preserve">Where </w:t>
      </w:r>
    </w:p>
    <w:p w:rsidR="00FA1368" w:rsidRPr="00A73898" w:rsidRDefault="00FB2411" w:rsidP="004C3966">
      <w:pPr>
        <w:numPr>
          <w:ilvl w:val="0"/>
          <w:numId w:val="19"/>
        </w:numPr>
        <w:tabs>
          <w:tab w:val="left" w:pos="720"/>
        </w:tabs>
        <w:jc w:val="both"/>
      </w:pPr>
      <w:r w:rsidRPr="00A73898">
        <w:t>Deployment Directory: It is directory where required executable, configuration files and folders are copied.</w:t>
      </w:r>
    </w:p>
    <w:p w:rsidR="00FB2411" w:rsidRPr="00A73898" w:rsidRDefault="00FB2411" w:rsidP="004C3966">
      <w:pPr>
        <w:numPr>
          <w:ilvl w:val="0"/>
          <w:numId w:val="19"/>
        </w:numPr>
        <w:tabs>
          <w:tab w:val="left" w:pos="720"/>
        </w:tabs>
        <w:jc w:val="both"/>
      </w:pPr>
      <w:r w:rsidRPr="00A73898">
        <w:t>VA-Engine Root Directory: It is Root directory of VA-Engine code that is where “Virtual Assistant.dsw” file is located.</w:t>
      </w:r>
    </w:p>
    <w:p w:rsidR="00FB2411" w:rsidRPr="00A73898" w:rsidRDefault="00FB2411" w:rsidP="004C3966">
      <w:pPr>
        <w:numPr>
          <w:ilvl w:val="0"/>
          <w:numId w:val="19"/>
        </w:numPr>
        <w:tabs>
          <w:tab w:val="left" w:pos="720"/>
        </w:tabs>
        <w:jc w:val="both"/>
      </w:pPr>
      <w:r w:rsidRPr="00A73898">
        <w:t>ACE Root Directory: It is Root directory of ACE that is where “ace” folder is located.</w:t>
      </w:r>
    </w:p>
    <w:p w:rsidR="00711A04" w:rsidRPr="00A73898" w:rsidRDefault="00FB2411" w:rsidP="002041B3">
      <w:pPr>
        <w:ind w:left="360"/>
        <w:jc w:val="both"/>
        <w:rPr>
          <w:i/>
        </w:rPr>
      </w:pPr>
      <w:r w:rsidRPr="00A73898">
        <w:t xml:space="preserve">E.g.: </w:t>
      </w:r>
      <w:r w:rsidRPr="00A73898">
        <w:rPr>
          <w:i/>
        </w:rPr>
        <w:t>Deployment_VEngine.bat –t "D:\VAEngine_Deploy" -s "D:\MySVN" –a  "D:\ACE_wrappers"</w:t>
      </w:r>
    </w:p>
    <w:p w:rsidR="00FB2411" w:rsidRDefault="00FB2411" w:rsidP="002041B3">
      <w:pPr>
        <w:jc w:val="both"/>
      </w:pPr>
      <w:r w:rsidRPr="00A73898">
        <w:t>On success “</w:t>
      </w:r>
      <w:r w:rsidRPr="00A73898">
        <w:rPr>
          <w:i/>
        </w:rPr>
        <w:t>Deployment Directory</w:t>
      </w:r>
      <w:r w:rsidRPr="00A73898">
        <w:t xml:space="preserve">” will contain deployment package. Use commands given in section </w:t>
      </w:r>
      <w:r w:rsidR="007C62F6" w:rsidRPr="00A73898">
        <w:t>3.1</w:t>
      </w:r>
      <w:r w:rsidRPr="00A73898">
        <w:t xml:space="preserve"> and </w:t>
      </w:r>
      <w:r w:rsidR="007C62F6" w:rsidRPr="00A73898">
        <w:t>3.3</w:t>
      </w:r>
      <w:r w:rsidRPr="00A73898">
        <w:t xml:space="preserve"> </w:t>
      </w:r>
      <w:r w:rsidR="00A16C5A" w:rsidRPr="00A73898">
        <w:t xml:space="preserve">‘VirtualAssistant-InstallationInstructions-VAEngine.doc’ </w:t>
      </w:r>
      <w:r w:rsidRPr="00A73898">
        <w:t xml:space="preserve">to run Naming Service and VA Server respectively from “Deployment Directory”. </w:t>
      </w:r>
    </w:p>
    <w:p w:rsidR="001E5F6E" w:rsidRDefault="001E5F6E" w:rsidP="002041B3">
      <w:pPr>
        <w:jc w:val="both"/>
      </w:pPr>
    </w:p>
    <w:p w:rsidR="001E5F6E" w:rsidRDefault="001E5F6E" w:rsidP="002041B3">
      <w:pPr>
        <w:jc w:val="both"/>
      </w:pPr>
    </w:p>
    <w:p w:rsidR="001E5F6E" w:rsidRDefault="001E5F6E" w:rsidP="002041B3">
      <w:pPr>
        <w:jc w:val="both"/>
      </w:pPr>
    </w:p>
    <w:p w:rsidR="001E5F6E" w:rsidRDefault="001E5F6E" w:rsidP="002041B3">
      <w:pPr>
        <w:jc w:val="both"/>
      </w:pPr>
    </w:p>
    <w:p w:rsidR="001E5F6E" w:rsidRDefault="001E5F6E" w:rsidP="002041B3">
      <w:pPr>
        <w:jc w:val="both"/>
      </w:pPr>
    </w:p>
    <w:p w:rsidR="001E5F6E" w:rsidRDefault="001E5F6E" w:rsidP="002041B3">
      <w:pPr>
        <w:jc w:val="both"/>
      </w:pPr>
    </w:p>
    <w:p w:rsidR="001E5F6E" w:rsidRPr="00A73898" w:rsidRDefault="001E5F6E" w:rsidP="002041B3">
      <w:pPr>
        <w:jc w:val="both"/>
      </w:pPr>
    </w:p>
    <w:p w:rsidR="00FB2411" w:rsidRDefault="00FB2411" w:rsidP="00AA2590">
      <w:r w:rsidRPr="00A73898">
        <w:lastRenderedPageBreak/>
        <w:t xml:space="preserve">Following image shows folder structure </w:t>
      </w:r>
      <w:r w:rsidR="00800A04" w:rsidRPr="00A73898">
        <w:t>of VA-Engine Deployment package:</w:t>
      </w:r>
    </w:p>
    <w:p w:rsidR="002C4ED8" w:rsidRPr="00A73898" w:rsidRDefault="002C4ED8" w:rsidP="00AA2590"/>
    <w:p w:rsidR="00FB2411" w:rsidRDefault="00607CD6" w:rsidP="00AA2590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09FE5FF" wp14:editId="71475508">
            <wp:extent cx="1447800" cy="1162050"/>
            <wp:effectExtent l="19050" t="19050" r="1905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1620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760A6" w:rsidRPr="00C65DFC" w:rsidRDefault="002760A6" w:rsidP="00C65DFC">
      <w:pPr>
        <w:ind w:left="720"/>
        <w:jc w:val="center"/>
      </w:pPr>
      <w:bookmarkStart w:id="76" w:name="_Toc471404753"/>
      <w:bookmarkStart w:id="77" w:name="_Toc247604246"/>
      <w:r w:rsidRPr="00C65DFC">
        <w:t xml:space="preserve">Figure </w:t>
      </w:r>
      <w:r w:rsidRPr="00C65DFC">
        <w:fldChar w:fldCharType="begin"/>
      </w:r>
      <w:r w:rsidRPr="00C65DFC">
        <w:instrText xml:space="preserve"> SEQ Figure \* ARABIC </w:instrText>
      </w:r>
      <w:r w:rsidRPr="00C65DFC">
        <w:fldChar w:fldCharType="separate"/>
      </w:r>
      <w:r w:rsidR="002B409C">
        <w:rPr>
          <w:noProof/>
        </w:rPr>
        <w:t>26</w:t>
      </w:r>
      <w:r w:rsidRPr="00C65DFC">
        <w:fldChar w:fldCharType="end"/>
      </w:r>
      <w:r w:rsidRPr="00C65DFC">
        <w:t>: Folder Structure of VA-Engine Deployment package.</w:t>
      </w:r>
      <w:bookmarkEnd w:id="76"/>
    </w:p>
    <w:bookmarkEnd w:id="77"/>
    <w:p w:rsidR="00FB2411" w:rsidRPr="00EB62CF" w:rsidRDefault="00F07CEA" w:rsidP="00F07CEA">
      <w:pPr>
        <w:jc w:val="both"/>
        <w:rPr>
          <w:b/>
          <w:color w:val="E36C0A" w:themeColor="accent6" w:themeShade="BF"/>
        </w:rPr>
      </w:pPr>
      <w:r w:rsidRPr="00EB62CF">
        <w:rPr>
          <w:b/>
          <w:color w:val="E36C0A" w:themeColor="accent6" w:themeShade="BF"/>
          <w:sz w:val="22"/>
          <w:szCs w:val="22"/>
        </w:rPr>
        <w:t>Please Note:</w:t>
      </w:r>
      <w:r w:rsidR="00FB2411" w:rsidRPr="00EB62CF">
        <w:rPr>
          <w:b/>
          <w:color w:val="E36C0A" w:themeColor="accent6" w:themeShade="BF"/>
          <w:sz w:val="22"/>
          <w:szCs w:val="22"/>
        </w:rPr>
        <w:t xml:space="preserve"> </w:t>
      </w:r>
      <w:r w:rsidRPr="00EB62CF">
        <w:rPr>
          <w:b/>
          <w:color w:val="E36C0A" w:themeColor="accent6" w:themeShade="BF"/>
          <w:sz w:val="22"/>
          <w:szCs w:val="22"/>
        </w:rPr>
        <w:t xml:space="preserve">The License file required for running the VAServer application should be named as “License.lic” only. It should be </w:t>
      </w:r>
      <w:r w:rsidR="00FB2411" w:rsidRPr="00EB62CF">
        <w:rPr>
          <w:b/>
          <w:color w:val="E36C0A" w:themeColor="accent6" w:themeShade="BF"/>
          <w:sz w:val="22"/>
          <w:szCs w:val="22"/>
        </w:rPr>
        <w:t xml:space="preserve">placed within the </w:t>
      </w:r>
      <w:r w:rsidR="00FB2411" w:rsidRPr="00EB62CF">
        <w:rPr>
          <w:b/>
          <w:i/>
          <w:color w:val="E36C0A" w:themeColor="accent6" w:themeShade="BF"/>
          <w:sz w:val="22"/>
          <w:szCs w:val="22"/>
        </w:rPr>
        <w:t>bin</w:t>
      </w:r>
      <w:r w:rsidR="00FB2411" w:rsidRPr="00EB62CF">
        <w:rPr>
          <w:b/>
          <w:color w:val="E36C0A" w:themeColor="accent6" w:themeShade="BF"/>
          <w:sz w:val="22"/>
          <w:szCs w:val="22"/>
        </w:rPr>
        <w:t xml:space="preserve"> folder </w:t>
      </w:r>
      <w:r w:rsidRPr="00EB62CF">
        <w:rPr>
          <w:b/>
          <w:color w:val="E36C0A" w:themeColor="accent6" w:themeShade="BF"/>
          <w:sz w:val="22"/>
          <w:szCs w:val="22"/>
        </w:rPr>
        <w:t>of VAEngine_Deploy</w:t>
      </w:r>
      <w:r w:rsidR="00FB2411" w:rsidRPr="00EB62CF">
        <w:rPr>
          <w:b/>
          <w:color w:val="E36C0A" w:themeColor="accent6" w:themeShade="BF"/>
        </w:rPr>
        <w:t>.</w:t>
      </w:r>
      <w:r w:rsidRPr="00EB62CF">
        <w:rPr>
          <w:b/>
          <w:color w:val="E36C0A" w:themeColor="accent6" w:themeShade="BF"/>
        </w:rPr>
        <w:t xml:space="preserve"> </w:t>
      </w:r>
    </w:p>
    <w:p w:rsidR="00FB2411" w:rsidRPr="0015110C" w:rsidRDefault="00FB2411" w:rsidP="001323A9">
      <w:pPr>
        <w:pStyle w:val="Heading3"/>
      </w:pPr>
      <w:bookmarkStart w:id="78" w:name="_Toc247603675"/>
      <w:bookmarkStart w:id="79" w:name="_Toc471404727"/>
      <w:r>
        <w:t>VA-EngineFactory</w:t>
      </w:r>
      <w:bookmarkEnd w:id="78"/>
      <w:bookmarkEnd w:id="79"/>
    </w:p>
    <w:p w:rsidR="00FB2411" w:rsidRPr="00A73898" w:rsidRDefault="00FB2411" w:rsidP="00AA2590">
      <w:pPr>
        <w:jc w:val="both"/>
      </w:pPr>
      <w:r w:rsidRPr="00A73898">
        <w:t>This section explains how to create deployment package of VA-EngineFactory (C++ end). This package contains required executable, configuration files and folders which are compulsory to run VA-EngineFactory (VAEngineFactory.exe) on Windows machine without any dependency.</w:t>
      </w:r>
    </w:p>
    <w:p w:rsidR="00FB2411" w:rsidRPr="00A73898" w:rsidRDefault="00FB2411" w:rsidP="00AA2590">
      <w:r w:rsidRPr="00A73898">
        <w:t>Perform following steps to create deployment package for V-Engine:</w:t>
      </w:r>
    </w:p>
    <w:p w:rsidR="00FB2411" w:rsidRPr="00A73898" w:rsidRDefault="00FB2411" w:rsidP="004C3966">
      <w:pPr>
        <w:numPr>
          <w:ilvl w:val="0"/>
          <w:numId w:val="18"/>
        </w:numPr>
        <w:ind w:left="270" w:hanging="270"/>
      </w:pPr>
      <w:r w:rsidRPr="00A73898">
        <w:t>Ensure that VA-EngineFactory application, ICU library and ACE library have built in release mode.</w:t>
      </w:r>
    </w:p>
    <w:p w:rsidR="00FB2411" w:rsidRPr="00A73898" w:rsidRDefault="00FB2411" w:rsidP="004C3966">
      <w:pPr>
        <w:numPr>
          <w:ilvl w:val="0"/>
          <w:numId w:val="18"/>
        </w:numPr>
        <w:ind w:left="270" w:hanging="270"/>
      </w:pPr>
      <w:r w:rsidRPr="00A73898">
        <w:t>Copy following “Deployment_EngineFactory.bat” file to “D:” drive.</w:t>
      </w:r>
    </w:p>
    <w:p w:rsidR="00FB2411" w:rsidRDefault="00FB2411" w:rsidP="00747D33">
      <w:pPr>
        <w:ind w:left="270"/>
      </w:pPr>
      <w:r w:rsidRPr="00B245C2">
        <w:object w:dxaOrig="1536" w:dyaOrig="994">
          <v:shape id="_x0000_i1033" type="#_x0000_t75" style="width:76.5pt;height:49.5pt" o:ole="" o:bordertopcolor="this" o:borderleftcolor="this" o:borderbottomcolor="this" o:borderrightcolor="this">
            <v:imagedata r:id="rId78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Package" ShapeID="_x0000_i1033" DrawAspect="Icon" ObjectID="_1545210661" r:id="rId79"/>
        </w:object>
      </w:r>
    </w:p>
    <w:p w:rsidR="00FB2411" w:rsidRPr="00A73898" w:rsidRDefault="00FB2411" w:rsidP="004C3966">
      <w:pPr>
        <w:numPr>
          <w:ilvl w:val="0"/>
          <w:numId w:val="18"/>
        </w:numPr>
        <w:ind w:left="270" w:hanging="270"/>
      </w:pPr>
      <w:r w:rsidRPr="00A73898">
        <w:t>Open command prompt &amp; change directory to “D:” drive.</w:t>
      </w:r>
    </w:p>
    <w:p w:rsidR="00FB2411" w:rsidRPr="00A73898" w:rsidRDefault="00FB2411" w:rsidP="004C3966">
      <w:pPr>
        <w:numPr>
          <w:ilvl w:val="0"/>
          <w:numId w:val="18"/>
        </w:numPr>
        <w:ind w:left="270" w:hanging="270"/>
      </w:pPr>
      <w:r w:rsidRPr="00A73898">
        <w:t>Execute Deployment batch command as given below:</w:t>
      </w:r>
    </w:p>
    <w:p w:rsidR="00FB2411" w:rsidRPr="00A73898" w:rsidRDefault="00FB2411" w:rsidP="00FA1368">
      <w:pPr>
        <w:ind w:left="360"/>
        <w:rPr>
          <w:i/>
        </w:rPr>
      </w:pPr>
      <w:r w:rsidRPr="00A73898">
        <w:rPr>
          <w:i/>
        </w:rPr>
        <w:t>Deployment_EngineFactory.bat –t "Deployment Directory" –s "VA-Engine Root Directory" –a "ACE Root Directory"</w:t>
      </w:r>
    </w:p>
    <w:p w:rsidR="00FB2411" w:rsidRPr="00A73898" w:rsidRDefault="00FB2411" w:rsidP="00FA1368">
      <w:pPr>
        <w:ind w:left="360"/>
      </w:pPr>
      <w:r w:rsidRPr="00A73898">
        <w:t xml:space="preserve">Where </w:t>
      </w:r>
    </w:p>
    <w:p w:rsidR="00FB2411" w:rsidRPr="00A73898" w:rsidRDefault="00FB2411" w:rsidP="004C3966">
      <w:pPr>
        <w:numPr>
          <w:ilvl w:val="0"/>
          <w:numId w:val="20"/>
        </w:numPr>
        <w:tabs>
          <w:tab w:val="left" w:pos="720"/>
        </w:tabs>
        <w:jc w:val="both"/>
      </w:pPr>
      <w:r w:rsidRPr="00A73898">
        <w:t>Deployment Directory: It is directory where required executable, configuration files and folders are copied.</w:t>
      </w:r>
    </w:p>
    <w:p w:rsidR="00FB2411" w:rsidRPr="00A73898" w:rsidRDefault="00FB2411" w:rsidP="004C3966">
      <w:pPr>
        <w:numPr>
          <w:ilvl w:val="0"/>
          <w:numId w:val="20"/>
        </w:numPr>
        <w:tabs>
          <w:tab w:val="left" w:pos="720"/>
        </w:tabs>
        <w:jc w:val="both"/>
      </w:pPr>
      <w:r w:rsidRPr="00A73898">
        <w:t>VA-Engine Root Directory: It is Root directory of VA-Engine code that is where “Virtual Assistant.dsw” file is located.</w:t>
      </w:r>
    </w:p>
    <w:p w:rsidR="00FB2411" w:rsidRPr="00A73898" w:rsidRDefault="00FB2411" w:rsidP="004C3966">
      <w:pPr>
        <w:numPr>
          <w:ilvl w:val="0"/>
          <w:numId w:val="20"/>
        </w:numPr>
        <w:tabs>
          <w:tab w:val="left" w:pos="720"/>
        </w:tabs>
        <w:jc w:val="both"/>
      </w:pPr>
      <w:r w:rsidRPr="00A73898">
        <w:t>ACE Root Directory: It is Root directory of ACE that is where “ace” folder is located.</w:t>
      </w:r>
    </w:p>
    <w:p w:rsidR="00FB2411" w:rsidRPr="00A73898" w:rsidRDefault="00FB2411" w:rsidP="00B245C2">
      <w:pPr>
        <w:ind w:left="360"/>
      </w:pPr>
      <w:r w:rsidRPr="00A73898">
        <w:t xml:space="preserve">E.g.: </w:t>
      </w:r>
      <w:r w:rsidRPr="00A73898">
        <w:rPr>
          <w:i/>
        </w:rPr>
        <w:t>Deployment_EngineFactory.bat –t "D:\VAEngineFactory_Deploy" -s "D:\MySVN" –a "D:\ACE_wrappers"</w:t>
      </w:r>
    </w:p>
    <w:p w:rsidR="00FB2411" w:rsidRDefault="00FB2411" w:rsidP="00B245C2">
      <w:pPr>
        <w:jc w:val="both"/>
      </w:pPr>
      <w:r w:rsidRPr="00A73898">
        <w:t>On success “</w:t>
      </w:r>
      <w:r w:rsidRPr="00A73898">
        <w:rPr>
          <w:i/>
        </w:rPr>
        <w:t>Deployment Directory</w:t>
      </w:r>
      <w:r w:rsidRPr="00A73898">
        <w:t xml:space="preserve">” will contain deployment package. Use commands given in section </w:t>
      </w:r>
      <w:r w:rsidR="00A16C5A" w:rsidRPr="00A73898">
        <w:t>3.1 and 3.2 of ‘VirtualAssistant-InstallationInstructions-VAEngine.doc’</w:t>
      </w:r>
      <w:r w:rsidRPr="00A73898">
        <w:t xml:space="preserve"> to run Naming Service and VA-EngineFactory respectively from “</w:t>
      </w:r>
      <w:r w:rsidRPr="00A73898">
        <w:rPr>
          <w:i/>
        </w:rPr>
        <w:t>Deployment Directory</w:t>
      </w:r>
      <w:r w:rsidRPr="00A73898">
        <w:t xml:space="preserve">”. </w:t>
      </w:r>
    </w:p>
    <w:p w:rsidR="00260390" w:rsidRPr="00A73898" w:rsidRDefault="00260390" w:rsidP="00B245C2">
      <w:pPr>
        <w:jc w:val="both"/>
      </w:pPr>
      <w:r>
        <w:lastRenderedPageBreak/>
        <w:t xml:space="preserve">Manually copy following files from </w:t>
      </w:r>
      <w:r w:rsidRPr="00260390">
        <w:t>icudt42.dll</w:t>
      </w:r>
      <w:r>
        <w:t xml:space="preserve">, </w:t>
      </w:r>
      <w:r w:rsidRPr="00260390">
        <w:t>icuin42.dll</w:t>
      </w:r>
      <w:r>
        <w:t xml:space="preserve">, </w:t>
      </w:r>
      <w:r w:rsidRPr="00260390">
        <w:t>icuio42.dll</w:t>
      </w:r>
      <w:r>
        <w:t xml:space="preserve">, </w:t>
      </w:r>
      <w:r w:rsidRPr="00260390">
        <w:t>icuuc42.dll</w:t>
      </w:r>
      <w:r>
        <w:t xml:space="preserve"> from </w:t>
      </w:r>
      <w:r w:rsidRPr="00260390">
        <w:t>\ThirdParty\ICU\</w:t>
      </w:r>
      <w:r>
        <w:t>bin\ to VAEngineFactory_Deploy</w:t>
      </w:r>
      <w:r w:rsidRPr="00260390">
        <w:t>\bin</w:t>
      </w:r>
      <w:r>
        <w:t xml:space="preserve"> and VAEngine_Deploy</w:t>
      </w:r>
      <w:r w:rsidRPr="00260390">
        <w:t>\bin</w:t>
      </w:r>
    </w:p>
    <w:p w:rsidR="00FB2411" w:rsidRPr="00A73898" w:rsidRDefault="00FB2411" w:rsidP="00B245C2">
      <w:r w:rsidRPr="00A73898">
        <w:t>Following image shows folder structure of VA-EngineFactory Deployment package.</w:t>
      </w:r>
    </w:p>
    <w:p w:rsidR="00FB2411" w:rsidRDefault="00607CD6" w:rsidP="00B245C2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589600B3" wp14:editId="0DA5C958">
            <wp:extent cx="1771650" cy="495300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4953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708AD" w:rsidRPr="00303E27" w:rsidRDefault="00593678" w:rsidP="00F708AD">
      <w:pPr>
        <w:jc w:val="center"/>
      </w:pPr>
      <w:bookmarkStart w:id="80" w:name="_Toc247604247"/>
      <w:bookmarkStart w:id="81" w:name="_Toc471404754"/>
      <w:r w:rsidRPr="00501C83">
        <w:rPr>
          <w:color w:val="000000" w:themeColor="text1"/>
        </w:rPr>
        <w:t xml:space="preserve">Figure </w:t>
      </w:r>
      <w:r w:rsidRPr="00501C83">
        <w:rPr>
          <w:color w:val="000000" w:themeColor="text1"/>
        </w:rPr>
        <w:fldChar w:fldCharType="begin"/>
      </w:r>
      <w:r w:rsidRPr="00501C83">
        <w:rPr>
          <w:color w:val="000000" w:themeColor="text1"/>
        </w:rPr>
        <w:instrText xml:space="preserve"> SEQ Figure \* ARABIC </w:instrText>
      </w:r>
      <w:r w:rsidRPr="00501C83">
        <w:rPr>
          <w:color w:val="000000" w:themeColor="text1"/>
        </w:rPr>
        <w:fldChar w:fldCharType="separate"/>
      </w:r>
      <w:r w:rsidR="002B409C">
        <w:rPr>
          <w:noProof/>
          <w:color w:val="000000" w:themeColor="text1"/>
        </w:rPr>
        <w:t>27</w:t>
      </w:r>
      <w:r w:rsidRPr="00501C83">
        <w:rPr>
          <w:color w:val="000000" w:themeColor="text1"/>
        </w:rPr>
        <w:fldChar w:fldCharType="end"/>
      </w:r>
      <w:r w:rsidRPr="00501C83">
        <w:rPr>
          <w:color w:val="000000" w:themeColor="text1"/>
        </w:rPr>
        <w:t xml:space="preserve">: </w:t>
      </w:r>
      <w:r w:rsidRPr="00A73898">
        <w:t>Folder Structure of VA-EngineFactory Deployment package.</w:t>
      </w:r>
      <w:bookmarkEnd w:id="80"/>
      <w:bookmarkEnd w:id="81"/>
      <w:r w:rsidR="00F708AD" w:rsidRPr="00303E27">
        <w:t xml:space="preserve"> </w:t>
      </w:r>
    </w:p>
    <w:p w:rsidR="00115118" w:rsidRPr="00303E27" w:rsidRDefault="00115118" w:rsidP="00303E27">
      <w:pPr>
        <w:ind w:left="720"/>
        <w:jc w:val="both"/>
      </w:pPr>
    </w:p>
    <w:sectPr w:rsidR="00115118" w:rsidRPr="00303E27" w:rsidSect="00A411FA">
      <w:headerReference w:type="default" r:id="rId81"/>
      <w:footerReference w:type="default" r:id="rId82"/>
      <w:headerReference w:type="first" r:id="rId83"/>
      <w:footerReference w:type="first" r:id="rId84"/>
      <w:pgSz w:w="11909" w:h="16834" w:code="9"/>
      <w:pgMar w:top="1714" w:right="1440" w:bottom="1627" w:left="144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1CAC" w:rsidRDefault="00141CAC">
      <w:r>
        <w:separator/>
      </w:r>
    </w:p>
  </w:endnote>
  <w:endnote w:type="continuationSeparator" w:id="0">
    <w:p w:rsidR="00141CAC" w:rsidRDefault="00141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00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37"/>
      <w:gridCol w:w="3131"/>
      <w:gridCol w:w="2932"/>
    </w:tblGrid>
    <w:tr w:rsidR="00884F9B" w:rsidRPr="004B46FC">
      <w:tc>
        <w:tcPr>
          <w:tcW w:w="2937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884F9B" w:rsidRPr="000B40D6" w:rsidRDefault="00884F9B" w:rsidP="000B40D6">
          <w:pPr>
            <w:pStyle w:val="DocTitle"/>
            <w:rPr>
              <w:rFonts w:ascii="Trebuchet MS" w:hAnsi="Trebuchet MS"/>
              <w:b w:val="0"/>
              <w:i w:val="0"/>
              <w:color w:val="000000"/>
              <w:sz w:val="20"/>
              <w:szCs w:val="20"/>
            </w:rPr>
          </w:pPr>
          <w:r w:rsidRPr="000B40D6">
            <w:rPr>
              <w:rFonts w:ascii="Trebuchet MS" w:hAnsi="Trebuchet MS"/>
              <w:b w:val="0"/>
              <w:i w:val="0"/>
              <w:color w:val="000000"/>
              <w:sz w:val="20"/>
              <w:szCs w:val="20"/>
            </w:rPr>
            <w:t xml:space="preserve">Project : </w:t>
          </w:r>
          <w:fldSimple w:instr=" TITLE   \* MERGEFORMAT ">
            <w:r>
              <w:rPr>
                <w:rFonts w:ascii="Trebuchet MS" w:hAnsi="Trebuchet MS"/>
                <w:b w:val="0"/>
                <w:i w:val="0"/>
                <w:color w:val="000000"/>
                <w:sz w:val="20"/>
                <w:szCs w:val="20"/>
              </w:rPr>
              <w:t>Virtual Assistant</w:t>
            </w:r>
          </w:fldSimple>
        </w:p>
        <w:p w:rsidR="00884F9B" w:rsidRPr="004B46FC" w:rsidRDefault="00884F9B" w:rsidP="00CF7AED">
          <w:pPr>
            <w:spacing w:line="240" w:lineRule="auto"/>
            <w:rPr>
              <w:rFonts w:cs="Arial"/>
              <w:b/>
              <w:bCs/>
              <w:color w:val="000000"/>
              <w:szCs w:val="20"/>
            </w:rPr>
          </w:pPr>
        </w:p>
      </w:tc>
      <w:tc>
        <w:tcPr>
          <w:tcW w:w="3131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884F9B" w:rsidRPr="004B46FC" w:rsidRDefault="00884F9B" w:rsidP="00E7715D">
          <w:pPr>
            <w:spacing w:line="240" w:lineRule="auto"/>
            <w:jc w:val="center"/>
            <w:rPr>
              <w:rFonts w:cs="Arial"/>
              <w:color w:val="000000"/>
              <w:szCs w:val="20"/>
            </w:rPr>
          </w:pPr>
          <w:r w:rsidRPr="004B46FC">
            <w:rPr>
              <w:rFonts w:cs="Arial"/>
              <w:color w:val="000000"/>
              <w:szCs w:val="20"/>
            </w:rPr>
            <w:t>Doc. Name:</w:t>
          </w:r>
          <w:r>
            <w:rPr>
              <w:rFonts w:cs="Arial"/>
              <w:color w:val="000000"/>
              <w:szCs w:val="20"/>
            </w:rPr>
            <w:t xml:space="preserve"> </w:t>
          </w:r>
          <w:fldSimple w:instr=" FILENAME   \* MERGEFORMAT ">
            <w:r w:rsidRPr="005B4AEA">
              <w:rPr>
                <w:rFonts w:cs="Arial"/>
                <w:noProof/>
                <w:color w:val="000000"/>
                <w:szCs w:val="20"/>
              </w:rPr>
              <w:t>CreativeVirtual_P2-</w:t>
            </w:r>
            <w:r>
              <w:rPr>
                <w:noProof/>
              </w:rPr>
              <w:t xml:space="preserve"> Build_Instructions-VEngine_Windows - 64 bit.docx</w:t>
            </w:r>
          </w:fldSimple>
        </w:p>
      </w:tc>
      <w:tc>
        <w:tcPr>
          <w:tcW w:w="2932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884F9B" w:rsidRPr="004B46FC" w:rsidRDefault="00884F9B" w:rsidP="00C85CE9">
          <w:pPr>
            <w:spacing w:line="240" w:lineRule="auto"/>
            <w:jc w:val="right"/>
            <w:rPr>
              <w:rFonts w:cs="Arial"/>
              <w:color w:val="000000"/>
              <w:szCs w:val="20"/>
            </w:rPr>
          </w:pPr>
          <w:r>
            <w:rPr>
              <w:rFonts w:cs="Arial"/>
              <w:color w:val="000000"/>
              <w:szCs w:val="20"/>
            </w:rPr>
            <w:t>Status</w:t>
          </w:r>
          <w:r w:rsidRPr="004B46FC">
            <w:rPr>
              <w:rFonts w:cs="Arial"/>
              <w:color w:val="000000"/>
              <w:szCs w:val="20"/>
            </w:rPr>
            <w:t xml:space="preserve"> :</w:t>
          </w:r>
          <w:r>
            <w:rPr>
              <w:rFonts w:cs="Arial"/>
              <w:color w:val="000000"/>
              <w:szCs w:val="20"/>
            </w:rPr>
            <w:t xml:space="preserve"> Approved v</w:t>
          </w:r>
          <w:fldSimple w:instr=" DOCPROPERTY  Version  \* MERGEFORMAT ">
            <w:r w:rsidRPr="00EF5580">
              <w:rPr>
                <w:rFonts w:cs="Arial"/>
                <w:color w:val="000000"/>
                <w:szCs w:val="20"/>
              </w:rPr>
              <w:t>7.3</w:t>
            </w:r>
          </w:fldSimple>
          <w:r w:rsidRPr="004B46FC">
            <w:rPr>
              <w:rFonts w:cs="Arial"/>
              <w:color w:val="000000"/>
              <w:szCs w:val="20"/>
            </w:rPr>
            <w:t xml:space="preserve"> </w:t>
          </w:r>
        </w:p>
      </w:tc>
    </w:tr>
    <w:tr w:rsidR="00884F9B" w:rsidRPr="004B46FC">
      <w:tc>
        <w:tcPr>
          <w:tcW w:w="293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884F9B" w:rsidRPr="006B4F10" w:rsidRDefault="00884F9B" w:rsidP="00CF7AED">
          <w:pPr>
            <w:spacing w:line="240" w:lineRule="auto"/>
            <w:jc w:val="center"/>
            <w:rPr>
              <w:rFonts w:cs="Arial"/>
              <w:i/>
              <w:szCs w:val="20"/>
            </w:rPr>
          </w:pPr>
          <w:r>
            <w:rPr>
              <w:rFonts w:cs="Arial"/>
              <w:color w:val="000000"/>
              <w:szCs w:val="20"/>
            </w:rPr>
            <w:t xml:space="preserve">Document </w:t>
          </w:r>
          <w:r w:rsidRPr="004B46FC">
            <w:rPr>
              <w:rFonts w:cs="Arial"/>
              <w:color w:val="000000"/>
              <w:szCs w:val="20"/>
            </w:rPr>
            <w:t xml:space="preserve">Classification: </w:t>
          </w:r>
          <w:r w:rsidRPr="00CF7AED">
            <w:rPr>
              <w:rFonts w:cs="Arial"/>
              <w:i/>
              <w:szCs w:val="20"/>
            </w:rPr>
            <w:t>Confidential</w:t>
          </w:r>
        </w:p>
      </w:tc>
      <w:tc>
        <w:tcPr>
          <w:tcW w:w="3131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884F9B" w:rsidRPr="004B46FC" w:rsidRDefault="00884F9B" w:rsidP="00FA23B1">
          <w:pPr>
            <w:spacing w:line="240" w:lineRule="auto"/>
            <w:jc w:val="center"/>
            <w:rPr>
              <w:rFonts w:cs="Arial"/>
              <w:noProof/>
              <w:color w:val="000000"/>
              <w:szCs w:val="20"/>
            </w:rPr>
          </w:pPr>
          <w:r w:rsidRPr="004B46FC">
            <w:rPr>
              <w:rFonts w:cs="Arial"/>
              <w:color w:val="000000"/>
              <w:szCs w:val="20"/>
            </w:rPr>
            <w:t>Date: </w:t>
          </w:r>
          <w:r>
            <w:rPr>
              <w:rFonts w:cs="Arial"/>
              <w:color w:val="000000"/>
              <w:szCs w:val="20"/>
            </w:rPr>
            <w:fldChar w:fldCharType="begin"/>
          </w:r>
          <w:r>
            <w:rPr>
              <w:rFonts w:cs="Arial"/>
              <w:color w:val="000000"/>
              <w:szCs w:val="20"/>
            </w:rPr>
            <w:instrText xml:space="preserve"> SAVEDATE  \@ "d MMMM yyyy"  \* MERGEFORMAT </w:instrText>
          </w:r>
          <w:r>
            <w:rPr>
              <w:rFonts w:cs="Arial"/>
              <w:color w:val="000000"/>
              <w:szCs w:val="20"/>
            </w:rPr>
            <w:fldChar w:fldCharType="separate"/>
          </w:r>
          <w:r w:rsidR="00D5252F">
            <w:rPr>
              <w:rFonts w:cs="Arial"/>
              <w:noProof/>
              <w:color w:val="000000"/>
              <w:szCs w:val="20"/>
            </w:rPr>
            <w:t>6 January 2017</w:t>
          </w:r>
          <w:r>
            <w:rPr>
              <w:rFonts w:cs="Arial"/>
              <w:noProof/>
              <w:color w:val="000000"/>
              <w:szCs w:val="20"/>
            </w:rPr>
            <w:fldChar w:fldCharType="end"/>
          </w:r>
        </w:p>
      </w:tc>
      <w:tc>
        <w:tcPr>
          <w:tcW w:w="2932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884F9B" w:rsidRPr="004B46FC" w:rsidRDefault="00884F9B" w:rsidP="00762296">
          <w:pPr>
            <w:spacing w:line="240" w:lineRule="auto"/>
            <w:jc w:val="right"/>
            <w:rPr>
              <w:rFonts w:cs="Arial"/>
              <w:color w:val="000000"/>
              <w:szCs w:val="20"/>
            </w:rPr>
          </w:pPr>
          <w:r w:rsidRPr="004B46FC">
            <w:rPr>
              <w:rFonts w:cs="Arial"/>
              <w:color w:val="000000"/>
              <w:szCs w:val="20"/>
            </w:rPr>
            <w:t xml:space="preserve">Page : </w:t>
          </w:r>
          <w:r w:rsidRPr="004B46FC">
            <w:rPr>
              <w:rFonts w:cs="Arial"/>
              <w:color w:val="000000"/>
              <w:szCs w:val="20"/>
            </w:rPr>
            <w:fldChar w:fldCharType="begin"/>
          </w:r>
          <w:r w:rsidRPr="004B46FC">
            <w:rPr>
              <w:rFonts w:cs="Arial"/>
              <w:color w:val="000000"/>
              <w:szCs w:val="20"/>
            </w:rPr>
            <w:instrText xml:space="preserve"> PAGE </w:instrText>
          </w:r>
          <w:r w:rsidRPr="004B46FC">
            <w:rPr>
              <w:rFonts w:cs="Arial"/>
              <w:color w:val="000000"/>
              <w:szCs w:val="20"/>
            </w:rPr>
            <w:fldChar w:fldCharType="separate"/>
          </w:r>
          <w:r w:rsidR="00D5252F">
            <w:rPr>
              <w:rFonts w:cs="Arial"/>
              <w:noProof/>
              <w:color w:val="000000"/>
              <w:szCs w:val="20"/>
            </w:rPr>
            <w:t>2</w:t>
          </w:r>
          <w:r w:rsidRPr="004B46FC">
            <w:rPr>
              <w:rFonts w:cs="Arial"/>
              <w:color w:val="000000"/>
              <w:szCs w:val="20"/>
            </w:rPr>
            <w:fldChar w:fldCharType="end"/>
          </w:r>
          <w:r w:rsidRPr="004B46FC">
            <w:rPr>
              <w:rFonts w:cs="Arial"/>
              <w:color w:val="000000"/>
              <w:szCs w:val="20"/>
            </w:rPr>
            <w:t xml:space="preserve"> of </w:t>
          </w:r>
          <w:r w:rsidRPr="004B46FC">
            <w:rPr>
              <w:rFonts w:cs="Arial"/>
              <w:color w:val="000000"/>
              <w:szCs w:val="20"/>
            </w:rPr>
            <w:fldChar w:fldCharType="begin"/>
          </w:r>
          <w:r w:rsidRPr="004B46FC">
            <w:rPr>
              <w:rFonts w:cs="Arial"/>
              <w:color w:val="000000"/>
              <w:szCs w:val="20"/>
            </w:rPr>
            <w:instrText xml:space="preserve"> NUMPAGES </w:instrText>
          </w:r>
          <w:r w:rsidRPr="004B46FC">
            <w:rPr>
              <w:rFonts w:cs="Arial"/>
              <w:color w:val="000000"/>
              <w:szCs w:val="20"/>
            </w:rPr>
            <w:fldChar w:fldCharType="separate"/>
          </w:r>
          <w:r w:rsidR="00D5252F">
            <w:rPr>
              <w:rFonts w:cs="Arial"/>
              <w:noProof/>
              <w:color w:val="000000"/>
              <w:szCs w:val="20"/>
            </w:rPr>
            <w:t>40</w:t>
          </w:r>
          <w:r w:rsidRPr="004B46FC">
            <w:rPr>
              <w:rFonts w:cs="Arial"/>
              <w:color w:val="000000"/>
              <w:szCs w:val="20"/>
            </w:rPr>
            <w:fldChar w:fldCharType="end"/>
          </w:r>
        </w:p>
      </w:tc>
    </w:tr>
  </w:tbl>
  <w:p w:rsidR="00884F9B" w:rsidRDefault="00884F9B">
    <w:pPr>
      <w:pStyle w:val="Footer"/>
      <w:tabs>
        <w:tab w:val="clear" w:pos="8640"/>
        <w:tab w:val="right" w:pos="9000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F9B" w:rsidRDefault="00884F9B">
    <w:pPr>
      <w:pStyle w:val="Footer"/>
      <w:jc w:val="center"/>
      <w:rPr>
        <w:sz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1CAC" w:rsidRDefault="00141CAC">
      <w:r>
        <w:separator/>
      </w:r>
    </w:p>
  </w:footnote>
  <w:footnote w:type="continuationSeparator" w:id="0">
    <w:p w:rsidR="00141CAC" w:rsidRDefault="00141C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F9B" w:rsidRDefault="00884F9B" w:rsidP="00B2307E">
    <w:pPr>
      <w:jc w:val="right"/>
    </w:pPr>
    <w:r>
      <w:rPr>
        <w:noProof/>
        <w:lang w:val="en-IN" w:eastAsia="en-IN"/>
      </w:rPr>
      <w:drawing>
        <wp:inline distT="0" distB="0" distL="0" distR="0">
          <wp:extent cx="1752600" cy="443186"/>
          <wp:effectExtent l="0" t="0" r="0" b="0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RGB-CV_logo_full_colou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4185" cy="4486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F9B" w:rsidRDefault="00884F9B" w:rsidP="00B2307E">
    <w:pPr>
      <w:pStyle w:val="Header"/>
      <w:tabs>
        <w:tab w:val="clear" w:pos="4320"/>
        <w:tab w:val="clear" w:pos="8640"/>
        <w:tab w:val="left" w:pos="7185"/>
      </w:tabs>
      <w:jc w:val="right"/>
    </w:pPr>
    <w:r>
      <w:rPr>
        <w:noProof/>
        <w:lang w:val="en-IN" w:eastAsia="en-IN"/>
      </w:rPr>
      <w:drawing>
        <wp:inline distT="0" distB="0" distL="0" distR="0">
          <wp:extent cx="2437968" cy="616497"/>
          <wp:effectExtent l="0" t="0" r="0" b="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RGB-CV_logo_full_colou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28485" cy="6393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41CAC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left:0;text-align:left;margin-left:362.6pt;margin-top:-3.6pt;width:90pt;height:52.9pt;z-index:251657216;mso-position-horizontal-relative:text;mso-position-vertical-relative:text" filled="f" stroked="f">
          <v:textbox inset="0,0,0,0">
            <w:txbxContent>
              <w:p w:rsidR="00884F9B" w:rsidRDefault="00884F9B"/>
            </w:txbxContent>
          </v:textbox>
          <w10:wrap type="squar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  <w:color w:val="FF0000"/>
      </w:rPr>
    </w:lvl>
  </w:abstractNum>
  <w:abstractNum w:abstractNumId="1">
    <w:nsid w:val="047E1197"/>
    <w:multiLevelType w:val="hybridMultilevel"/>
    <w:tmpl w:val="DE1C5FC8"/>
    <w:lvl w:ilvl="0" w:tplc="50C88880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color w:val="8D008F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">
    <w:nsid w:val="098D2953"/>
    <w:multiLevelType w:val="hybridMultilevel"/>
    <w:tmpl w:val="10B08292"/>
    <w:lvl w:ilvl="0" w:tplc="C42AF746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0434C"/>
    <w:multiLevelType w:val="hybridMultilevel"/>
    <w:tmpl w:val="1646BD94"/>
    <w:lvl w:ilvl="0" w:tplc="04090017">
      <w:start w:val="1"/>
      <w:numFmt w:val="lowerLetter"/>
      <w:lvlText w:val="%1)"/>
      <w:lvlJc w:val="left"/>
      <w:pPr>
        <w:tabs>
          <w:tab w:val="num" w:pos="864"/>
        </w:tabs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84"/>
        </w:tabs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04"/>
        </w:tabs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24"/>
        </w:tabs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44"/>
        </w:tabs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64"/>
        </w:tabs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84"/>
        </w:tabs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04"/>
        </w:tabs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24"/>
        </w:tabs>
        <w:ind w:left="6624" w:hanging="180"/>
      </w:pPr>
    </w:lvl>
  </w:abstractNum>
  <w:abstractNum w:abstractNumId="4">
    <w:nsid w:val="0EB03061"/>
    <w:multiLevelType w:val="hybridMultilevel"/>
    <w:tmpl w:val="54E8CC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C8888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8D008F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F8761E7"/>
    <w:multiLevelType w:val="hybridMultilevel"/>
    <w:tmpl w:val="C7F80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C46F11"/>
    <w:multiLevelType w:val="hybridMultilevel"/>
    <w:tmpl w:val="AD10E1FE"/>
    <w:lvl w:ilvl="0" w:tplc="7E5CEBD8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695E55"/>
    <w:multiLevelType w:val="hybridMultilevel"/>
    <w:tmpl w:val="4FF60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0B182B"/>
    <w:multiLevelType w:val="hybridMultilevel"/>
    <w:tmpl w:val="B5C6DB50"/>
    <w:lvl w:ilvl="0" w:tplc="50C88880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color w:val="8D008F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9">
    <w:nsid w:val="192840F8"/>
    <w:multiLevelType w:val="hybridMultilevel"/>
    <w:tmpl w:val="80FA6A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C8888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8D008F"/>
      </w:rPr>
    </w:lvl>
    <w:lvl w:ilvl="2" w:tplc="E21E4B9E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A9208F0"/>
    <w:multiLevelType w:val="hybridMultilevel"/>
    <w:tmpl w:val="BDBC76A2"/>
    <w:lvl w:ilvl="0" w:tplc="C42AF74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EA08ED"/>
    <w:multiLevelType w:val="hybridMultilevel"/>
    <w:tmpl w:val="4780593A"/>
    <w:lvl w:ilvl="0" w:tplc="50C88880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color w:val="8D008F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>
    <w:nsid w:val="1D0B73C8"/>
    <w:multiLevelType w:val="hybridMultilevel"/>
    <w:tmpl w:val="1CCAEADE"/>
    <w:lvl w:ilvl="0" w:tplc="CC487102">
      <w:start w:val="1"/>
      <w:numFmt w:val="bullet"/>
      <w:lvlText w:val=""/>
      <w:lvlJc w:val="left"/>
      <w:pPr>
        <w:ind w:left="1224" w:hanging="360"/>
      </w:pPr>
      <w:rPr>
        <w:rFonts w:ascii="Symbol" w:hAnsi="Symbol" w:cs="Symbol" w:hint="default"/>
        <w:color w:val="8D008F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3">
    <w:nsid w:val="289D3F1D"/>
    <w:multiLevelType w:val="hybridMultilevel"/>
    <w:tmpl w:val="9F02B77C"/>
    <w:lvl w:ilvl="0" w:tplc="40090019">
      <w:start w:val="1"/>
      <w:numFmt w:val="lowerLetter"/>
      <w:lvlText w:val="%1."/>
      <w:lvlJc w:val="left"/>
      <w:pPr>
        <w:ind w:left="900" w:hanging="360"/>
      </w:p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>
    <w:nsid w:val="2DD15FC9"/>
    <w:multiLevelType w:val="hybridMultilevel"/>
    <w:tmpl w:val="FEE664D4"/>
    <w:lvl w:ilvl="0" w:tplc="04090017">
      <w:start w:val="1"/>
      <w:numFmt w:val="lowerLetter"/>
      <w:lvlText w:val="%1)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5">
    <w:nsid w:val="31815640"/>
    <w:multiLevelType w:val="hybridMultilevel"/>
    <w:tmpl w:val="10B08292"/>
    <w:lvl w:ilvl="0" w:tplc="C42AF746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E31332"/>
    <w:multiLevelType w:val="hybridMultilevel"/>
    <w:tmpl w:val="EF5A049E"/>
    <w:lvl w:ilvl="0" w:tplc="DE4232A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5912806C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41587E"/>
    <w:multiLevelType w:val="hybridMultilevel"/>
    <w:tmpl w:val="6A0A82A2"/>
    <w:lvl w:ilvl="0" w:tplc="97260678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90" w:hanging="360"/>
      </w:pPr>
    </w:lvl>
    <w:lvl w:ilvl="2" w:tplc="4009001B" w:tentative="1">
      <w:start w:val="1"/>
      <w:numFmt w:val="lowerRoman"/>
      <w:lvlText w:val="%3."/>
      <w:lvlJc w:val="right"/>
      <w:pPr>
        <w:ind w:left="2610" w:hanging="180"/>
      </w:pPr>
    </w:lvl>
    <w:lvl w:ilvl="3" w:tplc="4009000F" w:tentative="1">
      <w:start w:val="1"/>
      <w:numFmt w:val="decimal"/>
      <w:lvlText w:val="%4."/>
      <w:lvlJc w:val="left"/>
      <w:pPr>
        <w:ind w:left="3330" w:hanging="360"/>
      </w:pPr>
    </w:lvl>
    <w:lvl w:ilvl="4" w:tplc="40090019" w:tentative="1">
      <w:start w:val="1"/>
      <w:numFmt w:val="lowerLetter"/>
      <w:lvlText w:val="%5."/>
      <w:lvlJc w:val="left"/>
      <w:pPr>
        <w:ind w:left="4050" w:hanging="360"/>
      </w:pPr>
    </w:lvl>
    <w:lvl w:ilvl="5" w:tplc="4009001B" w:tentative="1">
      <w:start w:val="1"/>
      <w:numFmt w:val="lowerRoman"/>
      <w:lvlText w:val="%6."/>
      <w:lvlJc w:val="right"/>
      <w:pPr>
        <w:ind w:left="4770" w:hanging="180"/>
      </w:pPr>
    </w:lvl>
    <w:lvl w:ilvl="6" w:tplc="4009000F" w:tentative="1">
      <w:start w:val="1"/>
      <w:numFmt w:val="decimal"/>
      <w:lvlText w:val="%7."/>
      <w:lvlJc w:val="left"/>
      <w:pPr>
        <w:ind w:left="5490" w:hanging="360"/>
      </w:pPr>
    </w:lvl>
    <w:lvl w:ilvl="7" w:tplc="40090019" w:tentative="1">
      <w:start w:val="1"/>
      <w:numFmt w:val="lowerLetter"/>
      <w:lvlText w:val="%8."/>
      <w:lvlJc w:val="left"/>
      <w:pPr>
        <w:ind w:left="6210" w:hanging="360"/>
      </w:pPr>
    </w:lvl>
    <w:lvl w:ilvl="8" w:tplc="40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>
    <w:nsid w:val="393B3C00"/>
    <w:multiLevelType w:val="hybridMultilevel"/>
    <w:tmpl w:val="ECB0AFBA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1E33B7"/>
    <w:multiLevelType w:val="hybridMultilevel"/>
    <w:tmpl w:val="5BA06640"/>
    <w:lvl w:ilvl="0" w:tplc="50C88880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color w:val="8D008F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0">
    <w:nsid w:val="3EFE44AB"/>
    <w:multiLevelType w:val="hybridMultilevel"/>
    <w:tmpl w:val="41CC81BA"/>
    <w:lvl w:ilvl="0" w:tplc="50C88880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color w:val="8D008F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1">
    <w:nsid w:val="41965698"/>
    <w:multiLevelType w:val="hybridMultilevel"/>
    <w:tmpl w:val="19C63A4A"/>
    <w:lvl w:ilvl="0" w:tplc="97260678">
      <w:start w:val="1"/>
      <w:numFmt w:val="decimal"/>
      <w:lvlText w:val="%1."/>
      <w:lvlJc w:val="left"/>
      <w:pPr>
        <w:ind w:left="1224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54"/>
        </w:tabs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74"/>
        </w:tabs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94"/>
        </w:tabs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14"/>
        </w:tabs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34"/>
        </w:tabs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54"/>
        </w:tabs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74"/>
        </w:tabs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94"/>
        </w:tabs>
        <w:ind w:left="6894" w:hanging="180"/>
      </w:pPr>
    </w:lvl>
  </w:abstractNum>
  <w:abstractNum w:abstractNumId="22">
    <w:nsid w:val="42353FA2"/>
    <w:multiLevelType w:val="hybridMultilevel"/>
    <w:tmpl w:val="C14E828E"/>
    <w:lvl w:ilvl="0" w:tplc="50C88880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color w:val="8D008F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3">
    <w:nsid w:val="437A7140"/>
    <w:multiLevelType w:val="hybridMultilevel"/>
    <w:tmpl w:val="10B08292"/>
    <w:lvl w:ilvl="0" w:tplc="C42AF746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CF23A6"/>
    <w:multiLevelType w:val="hybridMultilevel"/>
    <w:tmpl w:val="A2A4FE58"/>
    <w:lvl w:ilvl="0" w:tplc="50C88880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color w:val="8D008F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5">
    <w:nsid w:val="46F61C1D"/>
    <w:multiLevelType w:val="hybridMultilevel"/>
    <w:tmpl w:val="09A0B7B8"/>
    <w:lvl w:ilvl="0" w:tplc="97260678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A7938A2"/>
    <w:multiLevelType w:val="hybridMultilevel"/>
    <w:tmpl w:val="EF90F5FA"/>
    <w:lvl w:ilvl="0" w:tplc="D548E93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5" w:hanging="360"/>
      </w:pPr>
    </w:lvl>
    <w:lvl w:ilvl="2" w:tplc="4009001B" w:tentative="1">
      <w:start w:val="1"/>
      <w:numFmt w:val="lowerRoman"/>
      <w:lvlText w:val="%3."/>
      <w:lvlJc w:val="right"/>
      <w:pPr>
        <w:ind w:left="1875" w:hanging="180"/>
      </w:pPr>
    </w:lvl>
    <w:lvl w:ilvl="3" w:tplc="4009000F" w:tentative="1">
      <w:start w:val="1"/>
      <w:numFmt w:val="decimal"/>
      <w:lvlText w:val="%4."/>
      <w:lvlJc w:val="left"/>
      <w:pPr>
        <w:ind w:left="2595" w:hanging="360"/>
      </w:pPr>
    </w:lvl>
    <w:lvl w:ilvl="4" w:tplc="40090019" w:tentative="1">
      <w:start w:val="1"/>
      <w:numFmt w:val="lowerLetter"/>
      <w:lvlText w:val="%5."/>
      <w:lvlJc w:val="left"/>
      <w:pPr>
        <w:ind w:left="3315" w:hanging="360"/>
      </w:pPr>
    </w:lvl>
    <w:lvl w:ilvl="5" w:tplc="4009001B" w:tentative="1">
      <w:start w:val="1"/>
      <w:numFmt w:val="lowerRoman"/>
      <w:lvlText w:val="%6."/>
      <w:lvlJc w:val="right"/>
      <w:pPr>
        <w:ind w:left="4035" w:hanging="180"/>
      </w:pPr>
    </w:lvl>
    <w:lvl w:ilvl="6" w:tplc="4009000F" w:tentative="1">
      <w:start w:val="1"/>
      <w:numFmt w:val="decimal"/>
      <w:lvlText w:val="%7."/>
      <w:lvlJc w:val="left"/>
      <w:pPr>
        <w:ind w:left="4755" w:hanging="360"/>
      </w:pPr>
    </w:lvl>
    <w:lvl w:ilvl="7" w:tplc="40090019" w:tentative="1">
      <w:start w:val="1"/>
      <w:numFmt w:val="lowerLetter"/>
      <w:lvlText w:val="%8."/>
      <w:lvlJc w:val="left"/>
      <w:pPr>
        <w:ind w:left="5475" w:hanging="360"/>
      </w:pPr>
    </w:lvl>
    <w:lvl w:ilvl="8" w:tplc="40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7">
    <w:nsid w:val="4B401395"/>
    <w:multiLevelType w:val="hybridMultilevel"/>
    <w:tmpl w:val="1108E608"/>
    <w:lvl w:ilvl="0" w:tplc="40090019">
      <w:start w:val="1"/>
      <w:numFmt w:val="lowerLetter"/>
      <w:lvlText w:val="%1."/>
      <w:lvlJc w:val="left"/>
      <w:pPr>
        <w:ind w:left="900" w:hanging="360"/>
      </w:p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>
    <w:nsid w:val="4C2A3BB8"/>
    <w:multiLevelType w:val="hybridMultilevel"/>
    <w:tmpl w:val="783ADE92"/>
    <w:lvl w:ilvl="0" w:tplc="40090019">
      <w:start w:val="1"/>
      <w:numFmt w:val="lowerLetter"/>
      <w:lvlText w:val="%1."/>
      <w:lvlJc w:val="left"/>
      <w:pPr>
        <w:ind w:left="900" w:hanging="360"/>
      </w:p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4E07201A"/>
    <w:multiLevelType w:val="hybridMultilevel"/>
    <w:tmpl w:val="5302E3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100A88"/>
    <w:multiLevelType w:val="hybridMultilevel"/>
    <w:tmpl w:val="82F2EA50"/>
    <w:lvl w:ilvl="0" w:tplc="4009000F">
      <w:start w:val="1"/>
      <w:numFmt w:val="decimal"/>
      <w:lvlText w:val="%1."/>
      <w:lvlJc w:val="left"/>
      <w:pPr>
        <w:ind w:left="1890" w:hanging="360"/>
      </w:pPr>
    </w:lvl>
    <w:lvl w:ilvl="1" w:tplc="40090019" w:tentative="1">
      <w:start w:val="1"/>
      <w:numFmt w:val="lowerLetter"/>
      <w:lvlText w:val="%2."/>
      <w:lvlJc w:val="left"/>
      <w:pPr>
        <w:ind w:left="2610" w:hanging="360"/>
      </w:pPr>
    </w:lvl>
    <w:lvl w:ilvl="2" w:tplc="4009001B" w:tentative="1">
      <w:start w:val="1"/>
      <w:numFmt w:val="lowerRoman"/>
      <w:lvlText w:val="%3."/>
      <w:lvlJc w:val="right"/>
      <w:pPr>
        <w:ind w:left="3330" w:hanging="180"/>
      </w:pPr>
    </w:lvl>
    <w:lvl w:ilvl="3" w:tplc="4009000F" w:tentative="1">
      <w:start w:val="1"/>
      <w:numFmt w:val="decimal"/>
      <w:lvlText w:val="%4."/>
      <w:lvlJc w:val="left"/>
      <w:pPr>
        <w:ind w:left="4050" w:hanging="360"/>
      </w:pPr>
    </w:lvl>
    <w:lvl w:ilvl="4" w:tplc="40090019" w:tentative="1">
      <w:start w:val="1"/>
      <w:numFmt w:val="lowerLetter"/>
      <w:lvlText w:val="%5."/>
      <w:lvlJc w:val="left"/>
      <w:pPr>
        <w:ind w:left="4770" w:hanging="360"/>
      </w:pPr>
    </w:lvl>
    <w:lvl w:ilvl="5" w:tplc="4009001B" w:tentative="1">
      <w:start w:val="1"/>
      <w:numFmt w:val="lowerRoman"/>
      <w:lvlText w:val="%6."/>
      <w:lvlJc w:val="right"/>
      <w:pPr>
        <w:ind w:left="5490" w:hanging="180"/>
      </w:pPr>
    </w:lvl>
    <w:lvl w:ilvl="6" w:tplc="4009000F" w:tentative="1">
      <w:start w:val="1"/>
      <w:numFmt w:val="decimal"/>
      <w:lvlText w:val="%7."/>
      <w:lvlJc w:val="left"/>
      <w:pPr>
        <w:ind w:left="6210" w:hanging="360"/>
      </w:pPr>
    </w:lvl>
    <w:lvl w:ilvl="7" w:tplc="40090019" w:tentative="1">
      <w:start w:val="1"/>
      <w:numFmt w:val="lowerLetter"/>
      <w:lvlText w:val="%8."/>
      <w:lvlJc w:val="left"/>
      <w:pPr>
        <w:ind w:left="6930" w:hanging="360"/>
      </w:pPr>
    </w:lvl>
    <w:lvl w:ilvl="8" w:tplc="40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1">
    <w:nsid w:val="58B30B8E"/>
    <w:multiLevelType w:val="hybridMultilevel"/>
    <w:tmpl w:val="C5EEEC6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58CD069C"/>
    <w:multiLevelType w:val="hybridMultilevel"/>
    <w:tmpl w:val="80F497F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3">
    <w:nsid w:val="59056BF3"/>
    <w:multiLevelType w:val="hybridMultilevel"/>
    <w:tmpl w:val="3D88095E"/>
    <w:lvl w:ilvl="0" w:tplc="AA286D00">
      <w:start w:val="1"/>
      <w:numFmt w:val="bullet"/>
      <w:pStyle w:val="List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9862B14"/>
    <w:multiLevelType w:val="hybridMultilevel"/>
    <w:tmpl w:val="98C42E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64890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FF000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4AF5867"/>
    <w:multiLevelType w:val="hybridMultilevel"/>
    <w:tmpl w:val="42D8B0D2"/>
    <w:lvl w:ilvl="0" w:tplc="40090019">
      <w:start w:val="1"/>
      <w:numFmt w:val="lowerLetter"/>
      <w:lvlText w:val="%1."/>
      <w:lvlJc w:val="left"/>
      <w:pPr>
        <w:ind w:left="1260" w:hanging="360"/>
      </w:pPr>
    </w:lvl>
    <w:lvl w:ilvl="1" w:tplc="40090019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6">
    <w:nsid w:val="69826B9A"/>
    <w:multiLevelType w:val="hybridMultilevel"/>
    <w:tmpl w:val="9BC8D03A"/>
    <w:lvl w:ilvl="0" w:tplc="50C88880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color w:val="8D008F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7">
    <w:nsid w:val="6C5F4201"/>
    <w:multiLevelType w:val="multilevel"/>
    <w:tmpl w:val="87B8FDEE"/>
    <w:lvl w:ilvl="0">
      <w:start w:val="1"/>
      <w:numFmt w:val="decimal"/>
      <w:pStyle w:val="StyleHeading1TrebuchetMS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8">
    <w:nsid w:val="6DAA66CC"/>
    <w:multiLevelType w:val="hybridMultilevel"/>
    <w:tmpl w:val="C7F80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E21E15"/>
    <w:multiLevelType w:val="hybridMultilevel"/>
    <w:tmpl w:val="10B08292"/>
    <w:lvl w:ilvl="0" w:tplc="C42AF746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E85F33"/>
    <w:multiLevelType w:val="hybridMultilevel"/>
    <w:tmpl w:val="F90CE886"/>
    <w:lvl w:ilvl="0" w:tplc="50C88880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color w:val="8D008F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1">
    <w:nsid w:val="71040638"/>
    <w:multiLevelType w:val="hybridMultilevel"/>
    <w:tmpl w:val="75863766"/>
    <w:lvl w:ilvl="0" w:tplc="CC48710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8D008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58664E8"/>
    <w:multiLevelType w:val="hybridMultilevel"/>
    <w:tmpl w:val="A05EB266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3D204D"/>
    <w:multiLevelType w:val="hybridMultilevel"/>
    <w:tmpl w:val="5302E3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A0085F"/>
    <w:multiLevelType w:val="hybridMultilevel"/>
    <w:tmpl w:val="8CD8E4B8"/>
    <w:lvl w:ilvl="0" w:tplc="4009000F">
      <w:start w:val="1"/>
      <w:numFmt w:val="decimal"/>
      <w:lvlText w:val="%1."/>
      <w:lvlJc w:val="left"/>
      <w:pPr>
        <w:ind w:left="1170" w:hanging="360"/>
      </w:pPr>
    </w:lvl>
    <w:lvl w:ilvl="1" w:tplc="40090019" w:tentative="1">
      <w:start w:val="1"/>
      <w:numFmt w:val="lowerLetter"/>
      <w:lvlText w:val="%2."/>
      <w:lvlJc w:val="left"/>
      <w:pPr>
        <w:ind w:left="1890" w:hanging="360"/>
      </w:pPr>
    </w:lvl>
    <w:lvl w:ilvl="2" w:tplc="4009001B" w:tentative="1">
      <w:start w:val="1"/>
      <w:numFmt w:val="lowerRoman"/>
      <w:lvlText w:val="%3."/>
      <w:lvlJc w:val="right"/>
      <w:pPr>
        <w:ind w:left="2610" w:hanging="180"/>
      </w:pPr>
    </w:lvl>
    <w:lvl w:ilvl="3" w:tplc="4009000F" w:tentative="1">
      <w:start w:val="1"/>
      <w:numFmt w:val="decimal"/>
      <w:lvlText w:val="%4."/>
      <w:lvlJc w:val="left"/>
      <w:pPr>
        <w:ind w:left="3330" w:hanging="360"/>
      </w:pPr>
    </w:lvl>
    <w:lvl w:ilvl="4" w:tplc="40090019" w:tentative="1">
      <w:start w:val="1"/>
      <w:numFmt w:val="lowerLetter"/>
      <w:lvlText w:val="%5."/>
      <w:lvlJc w:val="left"/>
      <w:pPr>
        <w:ind w:left="4050" w:hanging="360"/>
      </w:pPr>
    </w:lvl>
    <w:lvl w:ilvl="5" w:tplc="4009001B" w:tentative="1">
      <w:start w:val="1"/>
      <w:numFmt w:val="lowerRoman"/>
      <w:lvlText w:val="%6."/>
      <w:lvlJc w:val="right"/>
      <w:pPr>
        <w:ind w:left="4770" w:hanging="180"/>
      </w:pPr>
    </w:lvl>
    <w:lvl w:ilvl="6" w:tplc="4009000F" w:tentative="1">
      <w:start w:val="1"/>
      <w:numFmt w:val="decimal"/>
      <w:lvlText w:val="%7."/>
      <w:lvlJc w:val="left"/>
      <w:pPr>
        <w:ind w:left="5490" w:hanging="360"/>
      </w:pPr>
    </w:lvl>
    <w:lvl w:ilvl="7" w:tplc="40090019" w:tentative="1">
      <w:start w:val="1"/>
      <w:numFmt w:val="lowerLetter"/>
      <w:lvlText w:val="%8."/>
      <w:lvlJc w:val="left"/>
      <w:pPr>
        <w:ind w:left="6210" w:hanging="360"/>
      </w:pPr>
    </w:lvl>
    <w:lvl w:ilvl="8" w:tplc="40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5">
    <w:nsid w:val="7EF1335C"/>
    <w:multiLevelType w:val="hybridMultilevel"/>
    <w:tmpl w:val="3C8C12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9B31B9"/>
    <w:multiLevelType w:val="hybridMultilevel"/>
    <w:tmpl w:val="23A03BA6"/>
    <w:lvl w:ilvl="0" w:tplc="7ACEA33E">
      <w:start w:val="1"/>
      <w:numFmt w:val="decimal"/>
      <w:lvlText w:val="%1."/>
      <w:lvlJc w:val="left"/>
      <w:pPr>
        <w:ind w:left="720" w:hanging="360"/>
      </w:pPr>
      <w:rPr>
        <w:rFonts w:hint="default"/>
        <w:color w:val="8D008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46"/>
  </w:num>
  <w:num w:numId="3">
    <w:abstractNumId w:val="33"/>
  </w:num>
  <w:num w:numId="4">
    <w:abstractNumId w:val="10"/>
  </w:num>
  <w:num w:numId="5">
    <w:abstractNumId w:val="15"/>
  </w:num>
  <w:num w:numId="6">
    <w:abstractNumId w:val="39"/>
  </w:num>
  <w:num w:numId="7">
    <w:abstractNumId w:val="7"/>
  </w:num>
  <w:num w:numId="8">
    <w:abstractNumId w:val="16"/>
  </w:num>
  <w:num w:numId="9">
    <w:abstractNumId w:val="2"/>
  </w:num>
  <w:num w:numId="10">
    <w:abstractNumId w:val="23"/>
  </w:num>
  <w:num w:numId="11">
    <w:abstractNumId w:val="31"/>
  </w:num>
  <w:num w:numId="12">
    <w:abstractNumId w:val="21"/>
  </w:num>
  <w:num w:numId="13">
    <w:abstractNumId w:val="34"/>
  </w:num>
  <w:num w:numId="14">
    <w:abstractNumId w:val="14"/>
  </w:num>
  <w:num w:numId="15">
    <w:abstractNumId w:val="3"/>
  </w:num>
  <w:num w:numId="16">
    <w:abstractNumId w:val="32"/>
  </w:num>
  <w:num w:numId="17">
    <w:abstractNumId w:val="38"/>
  </w:num>
  <w:num w:numId="18">
    <w:abstractNumId w:val="5"/>
  </w:num>
  <w:num w:numId="19">
    <w:abstractNumId w:val="43"/>
  </w:num>
  <w:num w:numId="20">
    <w:abstractNumId w:val="29"/>
  </w:num>
  <w:num w:numId="21">
    <w:abstractNumId w:val="45"/>
  </w:num>
  <w:num w:numId="22">
    <w:abstractNumId w:val="6"/>
  </w:num>
  <w:num w:numId="23">
    <w:abstractNumId w:val="26"/>
  </w:num>
  <w:num w:numId="24">
    <w:abstractNumId w:val="41"/>
  </w:num>
  <w:num w:numId="25">
    <w:abstractNumId w:val="8"/>
  </w:num>
  <w:num w:numId="26">
    <w:abstractNumId w:val="40"/>
  </w:num>
  <w:num w:numId="27">
    <w:abstractNumId w:val="20"/>
  </w:num>
  <w:num w:numId="28">
    <w:abstractNumId w:val="1"/>
  </w:num>
  <w:num w:numId="29">
    <w:abstractNumId w:val="24"/>
  </w:num>
  <w:num w:numId="30">
    <w:abstractNumId w:val="9"/>
  </w:num>
  <w:num w:numId="31">
    <w:abstractNumId w:val="4"/>
  </w:num>
  <w:num w:numId="32">
    <w:abstractNumId w:val="19"/>
  </w:num>
  <w:num w:numId="33">
    <w:abstractNumId w:val="12"/>
  </w:num>
  <w:num w:numId="34">
    <w:abstractNumId w:val="36"/>
  </w:num>
  <w:num w:numId="35">
    <w:abstractNumId w:val="11"/>
  </w:num>
  <w:num w:numId="36">
    <w:abstractNumId w:val="22"/>
  </w:num>
  <w:num w:numId="37">
    <w:abstractNumId w:val="42"/>
  </w:num>
  <w:num w:numId="38">
    <w:abstractNumId w:val="18"/>
  </w:num>
  <w:num w:numId="39">
    <w:abstractNumId w:val="25"/>
  </w:num>
  <w:num w:numId="40">
    <w:abstractNumId w:val="17"/>
  </w:num>
  <w:num w:numId="41">
    <w:abstractNumId w:val="30"/>
  </w:num>
  <w:num w:numId="42">
    <w:abstractNumId w:val="44"/>
  </w:num>
  <w:num w:numId="43">
    <w:abstractNumId w:val="35"/>
  </w:num>
  <w:num w:numId="44">
    <w:abstractNumId w:val="13"/>
  </w:num>
  <w:num w:numId="45">
    <w:abstractNumId w:val="28"/>
  </w:num>
  <w:num w:numId="46">
    <w:abstractNumId w:val="2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44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34EB3"/>
    <w:rsid w:val="00001442"/>
    <w:rsid w:val="000014CB"/>
    <w:rsid w:val="000016D2"/>
    <w:rsid w:val="00001E7B"/>
    <w:rsid w:val="0000293B"/>
    <w:rsid w:val="00004211"/>
    <w:rsid w:val="00004879"/>
    <w:rsid w:val="00004C4A"/>
    <w:rsid w:val="00005933"/>
    <w:rsid w:val="00005D56"/>
    <w:rsid w:val="000103F5"/>
    <w:rsid w:val="0001210D"/>
    <w:rsid w:val="0001337D"/>
    <w:rsid w:val="0001407B"/>
    <w:rsid w:val="0001433B"/>
    <w:rsid w:val="00014BA6"/>
    <w:rsid w:val="000151D9"/>
    <w:rsid w:val="00015A1A"/>
    <w:rsid w:val="00015C80"/>
    <w:rsid w:val="00015E56"/>
    <w:rsid w:val="00016874"/>
    <w:rsid w:val="000174DA"/>
    <w:rsid w:val="0002004C"/>
    <w:rsid w:val="00020304"/>
    <w:rsid w:val="00020CBB"/>
    <w:rsid w:val="00021770"/>
    <w:rsid w:val="00021F5B"/>
    <w:rsid w:val="00023115"/>
    <w:rsid w:val="000258CB"/>
    <w:rsid w:val="00025D02"/>
    <w:rsid w:val="00025D53"/>
    <w:rsid w:val="00026BD7"/>
    <w:rsid w:val="00027061"/>
    <w:rsid w:val="0003025C"/>
    <w:rsid w:val="00030971"/>
    <w:rsid w:val="00032756"/>
    <w:rsid w:val="00033485"/>
    <w:rsid w:val="000337F0"/>
    <w:rsid w:val="000338EA"/>
    <w:rsid w:val="000362A7"/>
    <w:rsid w:val="000365A2"/>
    <w:rsid w:val="00036642"/>
    <w:rsid w:val="00036AFA"/>
    <w:rsid w:val="00042930"/>
    <w:rsid w:val="00043984"/>
    <w:rsid w:val="00043C0D"/>
    <w:rsid w:val="0004429F"/>
    <w:rsid w:val="00044E35"/>
    <w:rsid w:val="00044F38"/>
    <w:rsid w:val="00044FBE"/>
    <w:rsid w:val="00045540"/>
    <w:rsid w:val="00046D76"/>
    <w:rsid w:val="000475A3"/>
    <w:rsid w:val="000478A8"/>
    <w:rsid w:val="00047A96"/>
    <w:rsid w:val="00047BB1"/>
    <w:rsid w:val="00050B90"/>
    <w:rsid w:val="000516B9"/>
    <w:rsid w:val="00053EAD"/>
    <w:rsid w:val="00054CD5"/>
    <w:rsid w:val="000551E9"/>
    <w:rsid w:val="00057E4C"/>
    <w:rsid w:val="0006104D"/>
    <w:rsid w:val="00061A5F"/>
    <w:rsid w:val="00061A82"/>
    <w:rsid w:val="00062C2E"/>
    <w:rsid w:val="000634FC"/>
    <w:rsid w:val="00063FC7"/>
    <w:rsid w:val="000642F7"/>
    <w:rsid w:val="00064FED"/>
    <w:rsid w:val="00065F07"/>
    <w:rsid w:val="00066B8C"/>
    <w:rsid w:val="0007053B"/>
    <w:rsid w:val="000707A1"/>
    <w:rsid w:val="0007082C"/>
    <w:rsid w:val="000722EB"/>
    <w:rsid w:val="00072A41"/>
    <w:rsid w:val="00076DF5"/>
    <w:rsid w:val="00076FE1"/>
    <w:rsid w:val="0007714A"/>
    <w:rsid w:val="0008063E"/>
    <w:rsid w:val="00080AF4"/>
    <w:rsid w:val="0008192E"/>
    <w:rsid w:val="00081BEC"/>
    <w:rsid w:val="00083D71"/>
    <w:rsid w:val="00084719"/>
    <w:rsid w:val="00085C03"/>
    <w:rsid w:val="00085FE7"/>
    <w:rsid w:val="0008629B"/>
    <w:rsid w:val="00086627"/>
    <w:rsid w:val="000868D5"/>
    <w:rsid w:val="000868F1"/>
    <w:rsid w:val="00086DF3"/>
    <w:rsid w:val="00087BE4"/>
    <w:rsid w:val="000901E7"/>
    <w:rsid w:val="0009091B"/>
    <w:rsid w:val="00090C82"/>
    <w:rsid w:val="00092527"/>
    <w:rsid w:val="0009418B"/>
    <w:rsid w:val="0009564C"/>
    <w:rsid w:val="000A602F"/>
    <w:rsid w:val="000A739B"/>
    <w:rsid w:val="000B0793"/>
    <w:rsid w:val="000B2CDB"/>
    <w:rsid w:val="000B30EF"/>
    <w:rsid w:val="000B3AB8"/>
    <w:rsid w:val="000B40D6"/>
    <w:rsid w:val="000B46BA"/>
    <w:rsid w:val="000B5873"/>
    <w:rsid w:val="000C020F"/>
    <w:rsid w:val="000C0A6F"/>
    <w:rsid w:val="000C0B94"/>
    <w:rsid w:val="000C0C7A"/>
    <w:rsid w:val="000C0C85"/>
    <w:rsid w:val="000C1195"/>
    <w:rsid w:val="000C1366"/>
    <w:rsid w:val="000C1911"/>
    <w:rsid w:val="000C1BC7"/>
    <w:rsid w:val="000C4223"/>
    <w:rsid w:val="000C6115"/>
    <w:rsid w:val="000C6E3C"/>
    <w:rsid w:val="000C729B"/>
    <w:rsid w:val="000D0599"/>
    <w:rsid w:val="000D21B7"/>
    <w:rsid w:val="000D2334"/>
    <w:rsid w:val="000D27C4"/>
    <w:rsid w:val="000D4C23"/>
    <w:rsid w:val="000D5530"/>
    <w:rsid w:val="000D5737"/>
    <w:rsid w:val="000D5ACE"/>
    <w:rsid w:val="000D6295"/>
    <w:rsid w:val="000D6BAF"/>
    <w:rsid w:val="000D6E31"/>
    <w:rsid w:val="000E02EF"/>
    <w:rsid w:val="000E168D"/>
    <w:rsid w:val="000E5806"/>
    <w:rsid w:val="000F2E87"/>
    <w:rsid w:val="000F3272"/>
    <w:rsid w:val="000F5A4C"/>
    <w:rsid w:val="000F5C85"/>
    <w:rsid w:val="000F5E23"/>
    <w:rsid w:val="000F68F6"/>
    <w:rsid w:val="000F6C83"/>
    <w:rsid w:val="000F712D"/>
    <w:rsid w:val="00100167"/>
    <w:rsid w:val="00100A24"/>
    <w:rsid w:val="001010B1"/>
    <w:rsid w:val="00101203"/>
    <w:rsid w:val="0010241A"/>
    <w:rsid w:val="0010414F"/>
    <w:rsid w:val="001046A4"/>
    <w:rsid w:val="00104A1C"/>
    <w:rsid w:val="00105E2F"/>
    <w:rsid w:val="00106E40"/>
    <w:rsid w:val="00107C67"/>
    <w:rsid w:val="00110679"/>
    <w:rsid w:val="0011067F"/>
    <w:rsid w:val="00111479"/>
    <w:rsid w:val="001118C4"/>
    <w:rsid w:val="001119DF"/>
    <w:rsid w:val="00112401"/>
    <w:rsid w:val="0011252A"/>
    <w:rsid w:val="00112E25"/>
    <w:rsid w:val="00113E38"/>
    <w:rsid w:val="0011443B"/>
    <w:rsid w:val="001147B4"/>
    <w:rsid w:val="00115118"/>
    <w:rsid w:val="001172EB"/>
    <w:rsid w:val="00120A40"/>
    <w:rsid w:val="0012107F"/>
    <w:rsid w:val="001224A4"/>
    <w:rsid w:val="00123276"/>
    <w:rsid w:val="001247AB"/>
    <w:rsid w:val="00126720"/>
    <w:rsid w:val="001268A8"/>
    <w:rsid w:val="00127D01"/>
    <w:rsid w:val="00127EBE"/>
    <w:rsid w:val="00130DB7"/>
    <w:rsid w:val="001318F8"/>
    <w:rsid w:val="0013198C"/>
    <w:rsid w:val="001323A9"/>
    <w:rsid w:val="00132A93"/>
    <w:rsid w:val="001341ED"/>
    <w:rsid w:val="001349A7"/>
    <w:rsid w:val="00134F74"/>
    <w:rsid w:val="00136A18"/>
    <w:rsid w:val="00140803"/>
    <w:rsid w:val="00140938"/>
    <w:rsid w:val="001416A8"/>
    <w:rsid w:val="00141CAC"/>
    <w:rsid w:val="00143979"/>
    <w:rsid w:val="001449E1"/>
    <w:rsid w:val="00145273"/>
    <w:rsid w:val="00146DDF"/>
    <w:rsid w:val="0015026F"/>
    <w:rsid w:val="001534F1"/>
    <w:rsid w:val="00153AD9"/>
    <w:rsid w:val="00153C4E"/>
    <w:rsid w:val="00154619"/>
    <w:rsid w:val="00155AAC"/>
    <w:rsid w:val="001565E7"/>
    <w:rsid w:val="0015721D"/>
    <w:rsid w:val="001612F7"/>
    <w:rsid w:val="00162396"/>
    <w:rsid w:val="001648CF"/>
    <w:rsid w:val="00165150"/>
    <w:rsid w:val="0016555E"/>
    <w:rsid w:val="00166EC8"/>
    <w:rsid w:val="001711BA"/>
    <w:rsid w:val="00172880"/>
    <w:rsid w:val="00172EA3"/>
    <w:rsid w:val="00173139"/>
    <w:rsid w:val="00175BBA"/>
    <w:rsid w:val="001760B5"/>
    <w:rsid w:val="001760EC"/>
    <w:rsid w:val="00176124"/>
    <w:rsid w:val="00176BD7"/>
    <w:rsid w:val="00176DCE"/>
    <w:rsid w:val="001776C3"/>
    <w:rsid w:val="00180984"/>
    <w:rsid w:val="00180EC9"/>
    <w:rsid w:val="001813B4"/>
    <w:rsid w:val="00182E68"/>
    <w:rsid w:val="00184499"/>
    <w:rsid w:val="0018496F"/>
    <w:rsid w:val="0018676F"/>
    <w:rsid w:val="0018740E"/>
    <w:rsid w:val="001874FA"/>
    <w:rsid w:val="00187B4C"/>
    <w:rsid w:val="001902A3"/>
    <w:rsid w:val="001909AC"/>
    <w:rsid w:val="00190D45"/>
    <w:rsid w:val="00190FCF"/>
    <w:rsid w:val="00191D5A"/>
    <w:rsid w:val="0019336D"/>
    <w:rsid w:val="00196281"/>
    <w:rsid w:val="00196A0C"/>
    <w:rsid w:val="00197194"/>
    <w:rsid w:val="001971C6"/>
    <w:rsid w:val="001A29AC"/>
    <w:rsid w:val="001A29D7"/>
    <w:rsid w:val="001A2A4F"/>
    <w:rsid w:val="001A2FD6"/>
    <w:rsid w:val="001A3668"/>
    <w:rsid w:val="001A40B0"/>
    <w:rsid w:val="001A4AFE"/>
    <w:rsid w:val="001A4C9B"/>
    <w:rsid w:val="001A4DE4"/>
    <w:rsid w:val="001A6B54"/>
    <w:rsid w:val="001A723F"/>
    <w:rsid w:val="001A7F6F"/>
    <w:rsid w:val="001B00ED"/>
    <w:rsid w:val="001B1D87"/>
    <w:rsid w:val="001B2A56"/>
    <w:rsid w:val="001B33ED"/>
    <w:rsid w:val="001B4358"/>
    <w:rsid w:val="001B4C9E"/>
    <w:rsid w:val="001B6AFB"/>
    <w:rsid w:val="001B6C54"/>
    <w:rsid w:val="001B7BB6"/>
    <w:rsid w:val="001C10FD"/>
    <w:rsid w:val="001C2354"/>
    <w:rsid w:val="001C2A2E"/>
    <w:rsid w:val="001C603D"/>
    <w:rsid w:val="001D2393"/>
    <w:rsid w:val="001D2800"/>
    <w:rsid w:val="001D40BB"/>
    <w:rsid w:val="001D44D5"/>
    <w:rsid w:val="001D471E"/>
    <w:rsid w:val="001D4F23"/>
    <w:rsid w:val="001D7356"/>
    <w:rsid w:val="001E1C9E"/>
    <w:rsid w:val="001E2ED0"/>
    <w:rsid w:val="001E4539"/>
    <w:rsid w:val="001E4E84"/>
    <w:rsid w:val="001E590B"/>
    <w:rsid w:val="001E5F6E"/>
    <w:rsid w:val="001E6A69"/>
    <w:rsid w:val="001E70AC"/>
    <w:rsid w:val="001F03C0"/>
    <w:rsid w:val="001F0620"/>
    <w:rsid w:val="001F5AE2"/>
    <w:rsid w:val="001F6CE6"/>
    <w:rsid w:val="001F7821"/>
    <w:rsid w:val="002001DC"/>
    <w:rsid w:val="002017CA"/>
    <w:rsid w:val="00201A5E"/>
    <w:rsid w:val="0020212B"/>
    <w:rsid w:val="002022E0"/>
    <w:rsid w:val="00203819"/>
    <w:rsid w:val="00203FE0"/>
    <w:rsid w:val="002041B3"/>
    <w:rsid w:val="002042CD"/>
    <w:rsid w:val="00204DC8"/>
    <w:rsid w:val="002069CE"/>
    <w:rsid w:val="00206D42"/>
    <w:rsid w:val="00210BE0"/>
    <w:rsid w:val="00211E0F"/>
    <w:rsid w:val="00213BD3"/>
    <w:rsid w:val="00216C8C"/>
    <w:rsid w:val="00222FA7"/>
    <w:rsid w:val="00223324"/>
    <w:rsid w:val="002237A9"/>
    <w:rsid w:val="002253E5"/>
    <w:rsid w:val="002255DF"/>
    <w:rsid w:val="002271D6"/>
    <w:rsid w:val="00227F76"/>
    <w:rsid w:val="002305AC"/>
    <w:rsid w:val="00231975"/>
    <w:rsid w:val="00232408"/>
    <w:rsid w:val="00236F95"/>
    <w:rsid w:val="0024116D"/>
    <w:rsid w:val="00242BE9"/>
    <w:rsid w:val="00243FAC"/>
    <w:rsid w:val="00244884"/>
    <w:rsid w:val="00245B4D"/>
    <w:rsid w:val="00251274"/>
    <w:rsid w:val="00251442"/>
    <w:rsid w:val="00251BEE"/>
    <w:rsid w:val="00252125"/>
    <w:rsid w:val="0025579C"/>
    <w:rsid w:val="00260390"/>
    <w:rsid w:val="002607B4"/>
    <w:rsid w:val="002625C7"/>
    <w:rsid w:val="00262799"/>
    <w:rsid w:val="002628D7"/>
    <w:rsid w:val="00263995"/>
    <w:rsid w:val="002669ED"/>
    <w:rsid w:val="002706B5"/>
    <w:rsid w:val="00270834"/>
    <w:rsid w:val="00270F7A"/>
    <w:rsid w:val="002721A8"/>
    <w:rsid w:val="002760A6"/>
    <w:rsid w:val="00276174"/>
    <w:rsid w:val="0028603F"/>
    <w:rsid w:val="002909A6"/>
    <w:rsid w:val="0029150F"/>
    <w:rsid w:val="002920B0"/>
    <w:rsid w:val="00292611"/>
    <w:rsid w:val="00292958"/>
    <w:rsid w:val="00292B03"/>
    <w:rsid w:val="002952FD"/>
    <w:rsid w:val="0029553A"/>
    <w:rsid w:val="00295A8E"/>
    <w:rsid w:val="002A04EB"/>
    <w:rsid w:val="002A0B40"/>
    <w:rsid w:val="002A1002"/>
    <w:rsid w:val="002A1644"/>
    <w:rsid w:val="002A1F75"/>
    <w:rsid w:val="002A24C6"/>
    <w:rsid w:val="002A29D2"/>
    <w:rsid w:val="002A2EE6"/>
    <w:rsid w:val="002A368E"/>
    <w:rsid w:val="002A387A"/>
    <w:rsid w:val="002A5C85"/>
    <w:rsid w:val="002A6AA3"/>
    <w:rsid w:val="002A6D12"/>
    <w:rsid w:val="002B07B5"/>
    <w:rsid w:val="002B185D"/>
    <w:rsid w:val="002B409C"/>
    <w:rsid w:val="002B46D8"/>
    <w:rsid w:val="002B479E"/>
    <w:rsid w:val="002B5BB3"/>
    <w:rsid w:val="002B79B2"/>
    <w:rsid w:val="002C0319"/>
    <w:rsid w:val="002C09BD"/>
    <w:rsid w:val="002C1389"/>
    <w:rsid w:val="002C314B"/>
    <w:rsid w:val="002C4ED8"/>
    <w:rsid w:val="002C5C73"/>
    <w:rsid w:val="002C5F90"/>
    <w:rsid w:val="002D0260"/>
    <w:rsid w:val="002D0A48"/>
    <w:rsid w:val="002D410D"/>
    <w:rsid w:val="002D4795"/>
    <w:rsid w:val="002D61E3"/>
    <w:rsid w:val="002D63DF"/>
    <w:rsid w:val="002D6A4D"/>
    <w:rsid w:val="002D7BA0"/>
    <w:rsid w:val="002D7BDE"/>
    <w:rsid w:val="002D7DE2"/>
    <w:rsid w:val="002E1653"/>
    <w:rsid w:val="002E1C5C"/>
    <w:rsid w:val="002E2979"/>
    <w:rsid w:val="002E51C5"/>
    <w:rsid w:val="002E5640"/>
    <w:rsid w:val="002E5A5B"/>
    <w:rsid w:val="002E5F20"/>
    <w:rsid w:val="002E6060"/>
    <w:rsid w:val="002E7043"/>
    <w:rsid w:val="002E7364"/>
    <w:rsid w:val="002E7CD1"/>
    <w:rsid w:val="002F0CD1"/>
    <w:rsid w:val="002F1418"/>
    <w:rsid w:val="002F2424"/>
    <w:rsid w:val="002F2745"/>
    <w:rsid w:val="002F2AE3"/>
    <w:rsid w:val="002F2D44"/>
    <w:rsid w:val="002F43EC"/>
    <w:rsid w:val="002F557F"/>
    <w:rsid w:val="002F5FF1"/>
    <w:rsid w:val="002F7DF2"/>
    <w:rsid w:val="00300029"/>
    <w:rsid w:val="003009B9"/>
    <w:rsid w:val="003010A6"/>
    <w:rsid w:val="00303E27"/>
    <w:rsid w:val="00303E6B"/>
    <w:rsid w:val="00304EDD"/>
    <w:rsid w:val="003062C1"/>
    <w:rsid w:val="00306F50"/>
    <w:rsid w:val="00310A4D"/>
    <w:rsid w:val="00313244"/>
    <w:rsid w:val="00315FA7"/>
    <w:rsid w:val="00317BA6"/>
    <w:rsid w:val="003200EC"/>
    <w:rsid w:val="00325B6F"/>
    <w:rsid w:val="00325EFF"/>
    <w:rsid w:val="00325FBE"/>
    <w:rsid w:val="003260C8"/>
    <w:rsid w:val="003261AF"/>
    <w:rsid w:val="00327885"/>
    <w:rsid w:val="00330A2D"/>
    <w:rsid w:val="00330D9D"/>
    <w:rsid w:val="00331764"/>
    <w:rsid w:val="00334B5E"/>
    <w:rsid w:val="00334EB3"/>
    <w:rsid w:val="00337AF2"/>
    <w:rsid w:val="00340662"/>
    <w:rsid w:val="00341C29"/>
    <w:rsid w:val="00342FC0"/>
    <w:rsid w:val="00343619"/>
    <w:rsid w:val="00345D26"/>
    <w:rsid w:val="00346310"/>
    <w:rsid w:val="00346A16"/>
    <w:rsid w:val="00346FF9"/>
    <w:rsid w:val="00347BAB"/>
    <w:rsid w:val="003520D0"/>
    <w:rsid w:val="003529FD"/>
    <w:rsid w:val="00352EEA"/>
    <w:rsid w:val="003545E9"/>
    <w:rsid w:val="00354812"/>
    <w:rsid w:val="00354D93"/>
    <w:rsid w:val="00355F22"/>
    <w:rsid w:val="0035602E"/>
    <w:rsid w:val="003569FE"/>
    <w:rsid w:val="00361302"/>
    <w:rsid w:val="003613F0"/>
    <w:rsid w:val="003621A2"/>
    <w:rsid w:val="00362A0B"/>
    <w:rsid w:val="00362F37"/>
    <w:rsid w:val="003660F2"/>
    <w:rsid w:val="00366C74"/>
    <w:rsid w:val="0036715F"/>
    <w:rsid w:val="0037075A"/>
    <w:rsid w:val="003708D0"/>
    <w:rsid w:val="00371E97"/>
    <w:rsid w:val="00372CDA"/>
    <w:rsid w:val="00374C59"/>
    <w:rsid w:val="00381519"/>
    <w:rsid w:val="00381582"/>
    <w:rsid w:val="00381A3C"/>
    <w:rsid w:val="003825CA"/>
    <w:rsid w:val="0038274C"/>
    <w:rsid w:val="00382B3A"/>
    <w:rsid w:val="00382DA7"/>
    <w:rsid w:val="00383076"/>
    <w:rsid w:val="00383B1C"/>
    <w:rsid w:val="00385A31"/>
    <w:rsid w:val="00386DC9"/>
    <w:rsid w:val="00390193"/>
    <w:rsid w:val="003911E3"/>
    <w:rsid w:val="00391492"/>
    <w:rsid w:val="0039184F"/>
    <w:rsid w:val="003922E6"/>
    <w:rsid w:val="003943AE"/>
    <w:rsid w:val="0039525C"/>
    <w:rsid w:val="003967D9"/>
    <w:rsid w:val="00396DD2"/>
    <w:rsid w:val="00397408"/>
    <w:rsid w:val="003A0592"/>
    <w:rsid w:val="003A0732"/>
    <w:rsid w:val="003A23C7"/>
    <w:rsid w:val="003A36B3"/>
    <w:rsid w:val="003A3965"/>
    <w:rsid w:val="003A3A41"/>
    <w:rsid w:val="003A472F"/>
    <w:rsid w:val="003B5989"/>
    <w:rsid w:val="003B6C3D"/>
    <w:rsid w:val="003B7554"/>
    <w:rsid w:val="003B7B6C"/>
    <w:rsid w:val="003B7F43"/>
    <w:rsid w:val="003C052E"/>
    <w:rsid w:val="003C08EC"/>
    <w:rsid w:val="003C0987"/>
    <w:rsid w:val="003C0E40"/>
    <w:rsid w:val="003C1645"/>
    <w:rsid w:val="003C49EB"/>
    <w:rsid w:val="003C4A40"/>
    <w:rsid w:val="003C566F"/>
    <w:rsid w:val="003C62BB"/>
    <w:rsid w:val="003D22FA"/>
    <w:rsid w:val="003D48D7"/>
    <w:rsid w:val="003D5BE6"/>
    <w:rsid w:val="003D6B6C"/>
    <w:rsid w:val="003D7302"/>
    <w:rsid w:val="003E0230"/>
    <w:rsid w:val="003E0662"/>
    <w:rsid w:val="003E1308"/>
    <w:rsid w:val="003E1D3A"/>
    <w:rsid w:val="003E4359"/>
    <w:rsid w:val="003E448D"/>
    <w:rsid w:val="003E479A"/>
    <w:rsid w:val="003E4E4E"/>
    <w:rsid w:val="003E576B"/>
    <w:rsid w:val="003E5F44"/>
    <w:rsid w:val="003F01F6"/>
    <w:rsid w:val="003F16C3"/>
    <w:rsid w:val="003F1A4D"/>
    <w:rsid w:val="003F518E"/>
    <w:rsid w:val="003F5461"/>
    <w:rsid w:val="003F5C88"/>
    <w:rsid w:val="003F6A84"/>
    <w:rsid w:val="00400D9E"/>
    <w:rsid w:val="00401333"/>
    <w:rsid w:val="004017EC"/>
    <w:rsid w:val="004019F6"/>
    <w:rsid w:val="00401B1B"/>
    <w:rsid w:val="00402B7B"/>
    <w:rsid w:val="00402D87"/>
    <w:rsid w:val="00403027"/>
    <w:rsid w:val="00404FF4"/>
    <w:rsid w:val="004063C9"/>
    <w:rsid w:val="004065CB"/>
    <w:rsid w:val="00407E7B"/>
    <w:rsid w:val="004109F9"/>
    <w:rsid w:val="004111D5"/>
    <w:rsid w:val="00412AD6"/>
    <w:rsid w:val="00413671"/>
    <w:rsid w:val="004137E0"/>
    <w:rsid w:val="0041386F"/>
    <w:rsid w:val="0041486F"/>
    <w:rsid w:val="00414F0A"/>
    <w:rsid w:val="00414F51"/>
    <w:rsid w:val="00416285"/>
    <w:rsid w:val="00416625"/>
    <w:rsid w:val="00416AD8"/>
    <w:rsid w:val="004173D8"/>
    <w:rsid w:val="00422477"/>
    <w:rsid w:val="0042322B"/>
    <w:rsid w:val="00423999"/>
    <w:rsid w:val="00424101"/>
    <w:rsid w:val="00427557"/>
    <w:rsid w:val="00427BC0"/>
    <w:rsid w:val="00430262"/>
    <w:rsid w:val="004302B7"/>
    <w:rsid w:val="00431EDF"/>
    <w:rsid w:val="0043248C"/>
    <w:rsid w:val="00435536"/>
    <w:rsid w:val="00436F2B"/>
    <w:rsid w:val="00437222"/>
    <w:rsid w:val="00437B7C"/>
    <w:rsid w:val="00440695"/>
    <w:rsid w:val="00440D93"/>
    <w:rsid w:val="0044135F"/>
    <w:rsid w:val="004415B0"/>
    <w:rsid w:val="00441CE0"/>
    <w:rsid w:val="00442FD8"/>
    <w:rsid w:val="00442FF0"/>
    <w:rsid w:val="00444D78"/>
    <w:rsid w:val="00445E43"/>
    <w:rsid w:val="0044659D"/>
    <w:rsid w:val="00446819"/>
    <w:rsid w:val="00447031"/>
    <w:rsid w:val="00450555"/>
    <w:rsid w:val="00450E44"/>
    <w:rsid w:val="004514AE"/>
    <w:rsid w:val="0045155A"/>
    <w:rsid w:val="004524A2"/>
    <w:rsid w:val="00452571"/>
    <w:rsid w:val="0045264D"/>
    <w:rsid w:val="00452BC1"/>
    <w:rsid w:val="00455526"/>
    <w:rsid w:val="004569A8"/>
    <w:rsid w:val="00460CBC"/>
    <w:rsid w:val="00461386"/>
    <w:rsid w:val="00461E5B"/>
    <w:rsid w:val="00461F2C"/>
    <w:rsid w:val="00462094"/>
    <w:rsid w:val="0046210D"/>
    <w:rsid w:val="0046325E"/>
    <w:rsid w:val="00463BF9"/>
    <w:rsid w:val="00467598"/>
    <w:rsid w:val="004712CF"/>
    <w:rsid w:val="004713B4"/>
    <w:rsid w:val="00472554"/>
    <w:rsid w:val="0047380A"/>
    <w:rsid w:val="004754B2"/>
    <w:rsid w:val="00475988"/>
    <w:rsid w:val="00476C06"/>
    <w:rsid w:val="00477F58"/>
    <w:rsid w:val="0048064D"/>
    <w:rsid w:val="00480C1C"/>
    <w:rsid w:val="00481AE1"/>
    <w:rsid w:val="00483107"/>
    <w:rsid w:val="00483235"/>
    <w:rsid w:val="0048331B"/>
    <w:rsid w:val="00483BE8"/>
    <w:rsid w:val="00484E06"/>
    <w:rsid w:val="004868FF"/>
    <w:rsid w:val="00486D18"/>
    <w:rsid w:val="004909F2"/>
    <w:rsid w:val="00490DB5"/>
    <w:rsid w:val="004933DC"/>
    <w:rsid w:val="004934F1"/>
    <w:rsid w:val="00493D8B"/>
    <w:rsid w:val="004940BD"/>
    <w:rsid w:val="00495026"/>
    <w:rsid w:val="0049535C"/>
    <w:rsid w:val="00495C92"/>
    <w:rsid w:val="004963CC"/>
    <w:rsid w:val="0049673D"/>
    <w:rsid w:val="00496E9C"/>
    <w:rsid w:val="00497599"/>
    <w:rsid w:val="004A1881"/>
    <w:rsid w:val="004A2DFC"/>
    <w:rsid w:val="004A31C0"/>
    <w:rsid w:val="004A3C6D"/>
    <w:rsid w:val="004A5F65"/>
    <w:rsid w:val="004A6188"/>
    <w:rsid w:val="004A6AAF"/>
    <w:rsid w:val="004A766A"/>
    <w:rsid w:val="004A7872"/>
    <w:rsid w:val="004B093A"/>
    <w:rsid w:val="004B168D"/>
    <w:rsid w:val="004B3227"/>
    <w:rsid w:val="004B3D34"/>
    <w:rsid w:val="004B5734"/>
    <w:rsid w:val="004B5AE5"/>
    <w:rsid w:val="004B7EBE"/>
    <w:rsid w:val="004C0050"/>
    <w:rsid w:val="004C06FB"/>
    <w:rsid w:val="004C0C63"/>
    <w:rsid w:val="004C160D"/>
    <w:rsid w:val="004C18DB"/>
    <w:rsid w:val="004C2424"/>
    <w:rsid w:val="004C3966"/>
    <w:rsid w:val="004C4954"/>
    <w:rsid w:val="004C4A0E"/>
    <w:rsid w:val="004C4DEC"/>
    <w:rsid w:val="004C50D4"/>
    <w:rsid w:val="004C696E"/>
    <w:rsid w:val="004C6AF1"/>
    <w:rsid w:val="004C6E5D"/>
    <w:rsid w:val="004D0642"/>
    <w:rsid w:val="004D1175"/>
    <w:rsid w:val="004D2205"/>
    <w:rsid w:val="004D3690"/>
    <w:rsid w:val="004D3E5D"/>
    <w:rsid w:val="004D4D13"/>
    <w:rsid w:val="004D5950"/>
    <w:rsid w:val="004D5E9E"/>
    <w:rsid w:val="004D682C"/>
    <w:rsid w:val="004E0843"/>
    <w:rsid w:val="004E0F55"/>
    <w:rsid w:val="004E2696"/>
    <w:rsid w:val="004E2945"/>
    <w:rsid w:val="004E6997"/>
    <w:rsid w:val="004E6D2D"/>
    <w:rsid w:val="004E788F"/>
    <w:rsid w:val="004F0381"/>
    <w:rsid w:val="004F0E66"/>
    <w:rsid w:val="004F0FCE"/>
    <w:rsid w:val="004F1560"/>
    <w:rsid w:val="004F3F1E"/>
    <w:rsid w:val="004F4AA6"/>
    <w:rsid w:val="004F53A8"/>
    <w:rsid w:val="004F5D4A"/>
    <w:rsid w:val="004F6810"/>
    <w:rsid w:val="004F6EB0"/>
    <w:rsid w:val="00500013"/>
    <w:rsid w:val="00500AFA"/>
    <w:rsid w:val="00501BAA"/>
    <w:rsid w:val="005027AF"/>
    <w:rsid w:val="00503378"/>
    <w:rsid w:val="00503F87"/>
    <w:rsid w:val="005045D8"/>
    <w:rsid w:val="0050492F"/>
    <w:rsid w:val="00505F71"/>
    <w:rsid w:val="005061A6"/>
    <w:rsid w:val="00506662"/>
    <w:rsid w:val="0050718C"/>
    <w:rsid w:val="0050747B"/>
    <w:rsid w:val="00507ECF"/>
    <w:rsid w:val="00510CA2"/>
    <w:rsid w:val="00511347"/>
    <w:rsid w:val="005124A4"/>
    <w:rsid w:val="00514C9E"/>
    <w:rsid w:val="00514E78"/>
    <w:rsid w:val="00514F63"/>
    <w:rsid w:val="00515C72"/>
    <w:rsid w:val="00517BB2"/>
    <w:rsid w:val="0052253E"/>
    <w:rsid w:val="005225BC"/>
    <w:rsid w:val="00522E56"/>
    <w:rsid w:val="0052302C"/>
    <w:rsid w:val="0052388F"/>
    <w:rsid w:val="005239B4"/>
    <w:rsid w:val="00523B79"/>
    <w:rsid w:val="00523D10"/>
    <w:rsid w:val="00525215"/>
    <w:rsid w:val="00525737"/>
    <w:rsid w:val="005263DD"/>
    <w:rsid w:val="00527AE7"/>
    <w:rsid w:val="0053175C"/>
    <w:rsid w:val="005333A3"/>
    <w:rsid w:val="005334AD"/>
    <w:rsid w:val="005334D0"/>
    <w:rsid w:val="00533614"/>
    <w:rsid w:val="00533EE0"/>
    <w:rsid w:val="0053456F"/>
    <w:rsid w:val="00534DBC"/>
    <w:rsid w:val="00535A17"/>
    <w:rsid w:val="00540219"/>
    <w:rsid w:val="00540C6F"/>
    <w:rsid w:val="00540D01"/>
    <w:rsid w:val="00542B34"/>
    <w:rsid w:val="005459C5"/>
    <w:rsid w:val="005461D5"/>
    <w:rsid w:val="005466EB"/>
    <w:rsid w:val="00546833"/>
    <w:rsid w:val="005471B0"/>
    <w:rsid w:val="00550557"/>
    <w:rsid w:val="00550AF1"/>
    <w:rsid w:val="00550B5A"/>
    <w:rsid w:val="00550C56"/>
    <w:rsid w:val="00550E83"/>
    <w:rsid w:val="00551948"/>
    <w:rsid w:val="0055237E"/>
    <w:rsid w:val="00552C80"/>
    <w:rsid w:val="00553305"/>
    <w:rsid w:val="00554F20"/>
    <w:rsid w:val="00555530"/>
    <w:rsid w:val="00555C50"/>
    <w:rsid w:val="005570F4"/>
    <w:rsid w:val="0056025F"/>
    <w:rsid w:val="005621AB"/>
    <w:rsid w:val="00562324"/>
    <w:rsid w:val="00562876"/>
    <w:rsid w:val="00563280"/>
    <w:rsid w:val="00564207"/>
    <w:rsid w:val="0056451D"/>
    <w:rsid w:val="005649BC"/>
    <w:rsid w:val="00564F6D"/>
    <w:rsid w:val="00565A7D"/>
    <w:rsid w:val="00567010"/>
    <w:rsid w:val="00570A3F"/>
    <w:rsid w:val="005768EC"/>
    <w:rsid w:val="0057697A"/>
    <w:rsid w:val="00580945"/>
    <w:rsid w:val="00580CF8"/>
    <w:rsid w:val="005811CF"/>
    <w:rsid w:val="00581924"/>
    <w:rsid w:val="00581A88"/>
    <w:rsid w:val="00582AA6"/>
    <w:rsid w:val="005831DE"/>
    <w:rsid w:val="005832E8"/>
    <w:rsid w:val="00584F5E"/>
    <w:rsid w:val="005862CD"/>
    <w:rsid w:val="00586B75"/>
    <w:rsid w:val="00587707"/>
    <w:rsid w:val="00587D88"/>
    <w:rsid w:val="00590102"/>
    <w:rsid w:val="0059168A"/>
    <w:rsid w:val="0059326C"/>
    <w:rsid w:val="00593678"/>
    <w:rsid w:val="00594234"/>
    <w:rsid w:val="00595C0D"/>
    <w:rsid w:val="00596440"/>
    <w:rsid w:val="00597125"/>
    <w:rsid w:val="00597F1A"/>
    <w:rsid w:val="005A1CF6"/>
    <w:rsid w:val="005A1E43"/>
    <w:rsid w:val="005A26D2"/>
    <w:rsid w:val="005A2BC6"/>
    <w:rsid w:val="005A2D0A"/>
    <w:rsid w:val="005A39F2"/>
    <w:rsid w:val="005A3E5B"/>
    <w:rsid w:val="005A7A68"/>
    <w:rsid w:val="005B0A71"/>
    <w:rsid w:val="005B0CAE"/>
    <w:rsid w:val="005B10DA"/>
    <w:rsid w:val="005B178A"/>
    <w:rsid w:val="005B2751"/>
    <w:rsid w:val="005B31D9"/>
    <w:rsid w:val="005B345F"/>
    <w:rsid w:val="005B4AEA"/>
    <w:rsid w:val="005C0F87"/>
    <w:rsid w:val="005C17BE"/>
    <w:rsid w:val="005C340F"/>
    <w:rsid w:val="005C3455"/>
    <w:rsid w:val="005C4367"/>
    <w:rsid w:val="005C476C"/>
    <w:rsid w:val="005C519F"/>
    <w:rsid w:val="005C6690"/>
    <w:rsid w:val="005C66D8"/>
    <w:rsid w:val="005C77CA"/>
    <w:rsid w:val="005C7C3A"/>
    <w:rsid w:val="005D0C96"/>
    <w:rsid w:val="005D0F44"/>
    <w:rsid w:val="005D36A3"/>
    <w:rsid w:val="005D4181"/>
    <w:rsid w:val="005D4F89"/>
    <w:rsid w:val="005D5939"/>
    <w:rsid w:val="005D5EB6"/>
    <w:rsid w:val="005D61F0"/>
    <w:rsid w:val="005D71D5"/>
    <w:rsid w:val="005E2194"/>
    <w:rsid w:val="005E25AE"/>
    <w:rsid w:val="005E27AF"/>
    <w:rsid w:val="005E432B"/>
    <w:rsid w:val="005E487F"/>
    <w:rsid w:val="005E4A94"/>
    <w:rsid w:val="005E4ADA"/>
    <w:rsid w:val="005E5152"/>
    <w:rsid w:val="005F0A21"/>
    <w:rsid w:val="005F0FD5"/>
    <w:rsid w:val="005F20AE"/>
    <w:rsid w:val="005F4060"/>
    <w:rsid w:val="005F4AB4"/>
    <w:rsid w:val="005F589C"/>
    <w:rsid w:val="005F6CFB"/>
    <w:rsid w:val="005F7A46"/>
    <w:rsid w:val="00600D36"/>
    <w:rsid w:val="00600ED2"/>
    <w:rsid w:val="00601ACE"/>
    <w:rsid w:val="006021A6"/>
    <w:rsid w:val="00604EEF"/>
    <w:rsid w:val="00605352"/>
    <w:rsid w:val="00605D43"/>
    <w:rsid w:val="00607CD6"/>
    <w:rsid w:val="00611C35"/>
    <w:rsid w:val="006125BC"/>
    <w:rsid w:val="00613394"/>
    <w:rsid w:val="00613DB8"/>
    <w:rsid w:val="00616AC8"/>
    <w:rsid w:val="00617277"/>
    <w:rsid w:val="006173EF"/>
    <w:rsid w:val="00620A17"/>
    <w:rsid w:val="006210D8"/>
    <w:rsid w:val="006237AC"/>
    <w:rsid w:val="0062401D"/>
    <w:rsid w:val="006248D8"/>
    <w:rsid w:val="00624E88"/>
    <w:rsid w:val="00624F16"/>
    <w:rsid w:val="0062668A"/>
    <w:rsid w:val="006270E3"/>
    <w:rsid w:val="006279BF"/>
    <w:rsid w:val="00627F18"/>
    <w:rsid w:val="00631E2F"/>
    <w:rsid w:val="00633AA7"/>
    <w:rsid w:val="00633BB7"/>
    <w:rsid w:val="006357C7"/>
    <w:rsid w:val="006366EF"/>
    <w:rsid w:val="00637ACC"/>
    <w:rsid w:val="00637DD1"/>
    <w:rsid w:val="00640AC4"/>
    <w:rsid w:val="00641746"/>
    <w:rsid w:val="006423F2"/>
    <w:rsid w:val="006433EC"/>
    <w:rsid w:val="00644B24"/>
    <w:rsid w:val="00644FBC"/>
    <w:rsid w:val="00646C9C"/>
    <w:rsid w:val="0064756F"/>
    <w:rsid w:val="006475E7"/>
    <w:rsid w:val="00654119"/>
    <w:rsid w:val="00655AF7"/>
    <w:rsid w:val="00655CA1"/>
    <w:rsid w:val="006568ED"/>
    <w:rsid w:val="00660563"/>
    <w:rsid w:val="00663145"/>
    <w:rsid w:val="006634DE"/>
    <w:rsid w:val="00663E61"/>
    <w:rsid w:val="006656AF"/>
    <w:rsid w:val="00665E9E"/>
    <w:rsid w:val="006723B1"/>
    <w:rsid w:val="00672423"/>
    <w:rsid w:val="00672D4A"/>
    <w:rsid w:val="0067424F"/>
    <w:rsid w:val="00674276"/>
    <w:rsid w:val="00674364"/>
    <w:rsid w:val="00674477"/>
    <w:rsid w:val="00675ECE"/>
    <w:rsid w:val="0067616E"/>
    <w:rsid w:val="00676272"/>
    <w:rsid w:val="006812BC"/>
    <w:rsid w:val="00683036"/>
    <w:rsid w:val="006842D7"/>
    <w:rsid w:val="006855C7"/>
    <w:rsid w:val="00687105"/>
    <w:rsid w:val="0068721D"/>
    <w:rsid w:val="00687820"/>
    <w:rsid w:val="00690D30"/>
    <w:rsid w:val="00690F30"/>
    <w:rsid w:val="00691F74"/>
    <w:rsid w:val="00693DCC"/>
    <w:rsid w:val="006940C9"/>
    <w:rsid w:val="006944EE"/>
    <w:rsid w:val="00695294"/>
    <w:rsid w:val="00696DD4"/>
    <w:rsid w:val="00696F7D"/>
    <w:rsid w:val="006A009F"/>
    <w:rsid w:val="006A04E1"/>
    <w:rsid w:val="006A220B"/>
    <w:rsid w:val="006A3583"/>
    <w:rsid w:val="006A390C"/>
    <w:rsid w:val="006A3B5A"/>
    <w:rsid w:val="006A3BDF"/>
    <w:rsid w:val="006A415B"/>
    <w:rsid w:val="006A571E"/>
    <w:rsid w:val="006A7177"/>
    <w:rsid w:val="006B09BA"/>
    <w:rsid w:val="006B0C19"/>
    <w:rsid w:val="006B2D67"/>
    <w:rsid w:val="006B4844"/>
    <w:rsid w:val="006B4AF3"/>
    <w:rsid w:val="006B4F10"/>
    <w:rsid w:val="006B53F7"/>
    <w:rsid w:val="006C145B"/>
    <w:rsid w:val="006C1DCA"/>
    <w:rsid w:val="006C1FB2"/>
    <w:rsid w:val="006C31B6"/>
    <w:rsid w:val="006C6AB6"/>
    <w:rsid w:val="006C779F"/>
    <w:rsid w:val="006C7E6F"/>
    <w:rsid w:val="006D11AF"/>
    <w:rsid w:val="006D22D1"/>
    <w:rsid w:val="006D2C59"/>
    <w:rsid w:val="006D2E8F"/>
    <w:rsid w:val="006D3B17"/>
    <w:rsid w:val="006D56BF"/>
    <w:rsid w:val="006D5C36"/>
    <w:rsid w:val="006D6163"/>
    <w:rsid w:val="006E07D2"/>
    <w:rsid w:val="006E10D2"/>
    <w:rsid w:val="006E14BD"/>
    <w:rsid w:val="006E2C7F"/>
    <w:rsid w:val="006E34B9"/>
    <w:rsid w:val="006F0A13"/>
    <w:rsid w:val="006F3BA2"/>
    <w:rsid w:val="006F4555"/>
    <w:rsid w:val="006F5C7B"/>
    <w:rsid w:val="006F67CA"/>
    <w:rsid w:val="006F72CB"/>
    <w:rsid w:val="00700F6B"/>
    <w:rsid w:val="00701388"/>
    <w:rsid w:val="007026B2"/>
    <w:rsid w:val="00703422"/>
    <w:rsid w:val="00703AA2"/>
    <w:rsid w:val="00703C43"/>
    <w:rsid w:val="007057E2"/>
    <w:rsid w:val="00705B24"/>
    <w:rsid w:val="00706E3C"/>
    <w:rsid w:val="00707E3C"/>
    <w:rsid w:val="00711A04"/>
    <w:rsid w:val="00714BEB"/>
    <w:rsid w:val="00715C0C"/>
    <w:rsid w:val="00716018"/>
    <w:rsid w:val="007170B3"/>
    <w:rsid w:val="007175D9"/>
    <w:rsid w:val="00721884"/>
    <w:rsid w:val="00721F09"/>
    <w:rsid w:val="007235C0"/>
    <w:rsid w:val="00726DED"/>
    <w:rsid w:val="007274A8"/>
    <w:rsid w:val="00731B20"/>
    <w:rsid w:val="00732F3A"/>
    <w:rsid w:val="00734288"/>
    <w:rsid w:val="00735858"/>
    <w:rsid w:val="00736772"/>
    <w:rsid w:val="00737B4E"/>
    <w:rsid w:val="00737F72"/>
    <w:rsid w:val="0074049F"/>
    <w:rsid w:val="00741686"/>
    <w:rsid w:val="007416B9"/>
    <w:rsid w:val="00741743"/>
    <w:rsid w:val="00742765"/>
    <w:rsid w:val="00743547"/>
    <w:rsid w:val="00744D44"/>
    <w:rsid w:val="00745A33"/>
    <w:rsid w:val="0074654A"/>
    <w:rsid w:val="00747702"/>
    <w:rsid w:val="00747D33"/>
    <w:rsid w:val="00750A23"/>
    <w:rsid w:val="00750F8E"/>
    <w:rsid w:val="0075171B"/>
    <w:rsid w:val="007526F6"/>
    <w:rsid w:val="00752A25"/>
    <w:rsid w:val="0075409B"/>
    <w:rsid w:val="00755539"/>
    <w:rsid w:val="00755A37"/>
    <w:rsid w:val="00756089"/>
    <w:rsid w:val="00756697"/>
    <w:rsid w:val="00756DC8"/>
    <w:rsid w:val="00760407"/>
    <w:rsid w:val="007617AE"/>
    <w:rsid w:val="00762296"/>
    <w:rsid w:val="00764164"/>
    <w:rsid w:val="007663E9"/>
    <w:rsid w:val="00766983"/>
    <w:rsid w:val="00767BCD"/>
    <w:rsid w:val="00767E95"/>
    <w:rsid w:val="00770999"/>
    <w:rsid w:val="00770A5C"/>
    <w:rsid w:val="00772958"/>
    <w:rsid w:val="0077526A"/>
    <w:rsid w:val="00775C96"/>
    <w:rsid w:val="007767CF"/>
    <w:rsid w:val="00777B00"/>
    <w:rsid w:val="00777D02"/>
    <w:rsid w:val="00781F5B"/>
    <w:rsid w:val="007825C4"/>
    <w:rsid w:val="0078262A"/>
    <w:rsid w:val="0078358F"/>
    <w:rsid w:val="007835CD"/>
    <w:rsid w:val="007861DB"/>
    <w:rsid w:val="00787552"/>
    <w:rsid w:val="00787920"/>
    <w:rsid w:val="00787DA8"/>
    <w:rsid w:val="00791BA6"/>
    <w:rsid w:val="00792AED"/>
    <w:rsid w:val="0079312F"/>
    <w:rsid w:val="007935FA"/>
    <w:rsid w:val="00794EAA"/>
    <w:rsid w:val="007954A1"/>
    <w:rsid w:val="00795615"/>
    <w:rsid w:val="00795647"/>
    <w:rsid w:val="00796AFB"/>
    <w:rsid w:val="00796BF5"/>
    <w:rsid w:val="0079765F"/>
    <w:rsid w:val="007A0DA6"/>
    <w:rsid w:val="007A14E5"/>
    <w:rsid w:val="007A27BE"/>
    <w:rsid w:val="007A2942"/>
    <w:rsid w:val="007A36E4"/>
    <w:rsid w:val="007A3B08"/>
    <w:rsid w:val="007A4AAE"/>
    <w:rsid w:val="007A4EDC"/>
    <w:rsid w:val="007A5176"/>
    <w:rsid w:val="007A5FBD"/>
    <w:rsid w:val="007B115B"/>
    <w:rsid w:val="007B219F"/>
    <w:rsid w:val="007B3102"/>
    <w:rsid w:val="007B4438"/>
    <w:rsid w:val="007B6E91"/>
    <w:rsid w:val="007C0920"/>
    <w:rsid w:val="007C0C46"/>
    <w:rsid w:val="007C0E34"/>
    <w:rsid w:val="007C0F98"/>
    <w:rsid w:val="007C2ADF"/>
    <w:rsid w:val="007C62F6"/>
    <w:rsid w:val="007C6716"/>
    <w:rsid w:val="007C723B"/>
    <w:rsid w:val="007C7C15"/>
    <w:rsid w:val="007D07B0"/>
    <w:rsid w:val="007D179E"/>
    <w:rsid w:val="007D2F2A"/>
    <w:rsid w:val="007D452D"/>
    <w:rsid w:val="007D4F94"/>
    <w:rsid w:val="007D605F"/>
    <w:rsid w:val="007D6736"/>
    <w:rsid w:val="007E1198"/>
    <w:rsid w:val="007E659A"/>
    <w:rsid w:val="007E7526"/>
    <w:rsid w:val="007F025B"/>
    <w:rsid w:val="007F2063"/>
    <w:rsid w:val="007F3F7B"/>
    <w:rsid w:val="007F4F0A"/>
    <w:rsid w:val="007F5505"/>
    <w:rsid w:val="007F6668"/>
    <w:rsid w:val="007F671F"/>
    <w:rsid w:val="007F682C"/>
    <w:rsid w:val="007F6BCC"/>
    <w:rsid w:val="007F78AB"/>
    <w:rsid w:val="00800A04"/>
    <w:rsid w:val="00800A6F"/>
    <w:rsid w:val="00802C83"/>
    <w:rsid w:val="00803E62"/>
    <w:rsid w:val="00803FF8"/>
    <w:rsid w:val="0080406C"/>
    <w:rsid w:val="00806660"/>
    <w:rsid w:val="00806BC6"/>
    <w:rsid w:val="00807084"/>
    <w:rsid w:val="00811620"/>
    <w:rsid w:val="00811FAA"/>
    <w:rsid w:val="0081267F"/>
    <w:rsid w:val="008129F1"/>
    <w:rsid w:val="00813CCC"/>
    <w:rsid w:val="00815734"/>
    <w:rsid w:val="00815CED"/>
    <w:rsid w:val="00817AF0"/>
    <w:rsid w:val="00817B23"/>
    <w:rsid w:val="00817BEB"/>
    <w:rsid w:val="0082006A"/>
    <w:rsid w:val="008219C6"/>
    <w:rsid w:val="00822E3D"/>
    <w:rsid w:val="0082336B"/>
    <w:rsid w:val="00823A14"/>
    <w:rsid w:val="00823F32"/>
    <w:rsid w:val="00824419"/>
    <w:rsid w:val="008265DB"/>
    <w:rsid w:val="00826FFB"/>
    <w:rsid w:val="00827F39"/>
    <w:rsid w:val="008308F8"/>
    <w:rsid w:val="00833253"/>
    <w:rsid w:val="00833973"/>
    <w:rsid w:val="00833A62"/>
    <w:rsid w:val="00833BF7"/>
    <w:rsid w:val="00834D5A"/>
    <w:rsid w:val="008353B4"/>
    <w:rsid w:val="0083776C"/>
    <w:rsid w:val="00840E34"/>
    <w:rsid w:val="00842945"/>
    <w:rsid w:val="00842FCB"/>
    <w:rsid w:val="008439EE"/>
    <w:rsid w:val="008460CE"/>
    <w:rsid w:val="008475B4"/>
    <w:rsid w:val="00847904"/>
    <w:rsid w:val="00847FBF"/>
    <w:rsid w:val="008542C9"/>
    <w:rsid w:val="00855D19"/>
    <w:rsid w:val="008561AC"/>
    <w:rsid w:val="008563A7"/>
    <w:rsid w:val="00856CB0"/>
    <w:rsid w:val="00860569"/>
    <w:rsid w:val="008616C6"/>
    <w:rsid w:val="00862D7C"/>
    <w:rsid w:val="00863031"/>
    <w:rsid w:val="008656C3"/>
    <w:rsid w:val="008661D9"/>
    <w:rsid w:val="00866DEA"/>
    <w:rsid w:val="00866F78"/>
    <w:rsid w:val="00867C0E"/>
    <w:rsid w:val="008719FF"/>
    <w:rsid w:val="008737CA"/>
    <w:rsid w:val="00873AA9"/>
    <w:rsid w:val="00873AFF"/>
    <w:rsid w:val="00874240"/>
    <w:rsid w:val="008758BB"/>
    <w:rsid w:val="00875A59"/>
    <w:rsid w:val="008762F5"/>
    <w:rsid w:val="0087707C"/>
    <w:rsid w:val="0087787E"/>
    <w:rsid w:val="008779E5"/>
    <w:rsid w:val="00880829"/>
    <w:rsid w:val="00881715"/>
    <w:rsid w:val="00881F1C"/>
    <w:rsid w:val="00883470"/>
    <w:rsid w:val="00884441"/>
    <w:rsid w:val="00884A1F"/>
    <w:rsid w:val="00884D74"/>
    <w:rsid w:val="00884F9B"/>
    <w:rsid w:val="008852EC"/>
    <w:rsid w:val="00886400"/>
    <w:rsid w:val="00892FE7"/>
    <w:rsid w:val="00893CDC"/>
    <w:rsid w:val="0089434A"/>
    <w:rsid w:val="00895435"/>
    <w:rsid w:val="00895CDF"/>
    <w:rsid w:val="00895D01"/>
    <w:rsid w:val="008979DE"/>
    <w:rsid w:val="008A098D"/>
    <w:rsid w:val="008A1CEB"/>
    <w:rsid w:val="008A5697"/>
    <w:rsid w:val="008A61F3"/>
    <w:rsid w:val="008A7678"/>
    <w:rsid w:val="008A7A5B"/>
    <w:rsid w:val="008B3AEE"/>
    <w:rsid w:val="008B4091"/>
    <w:rsid w:val="008B5B3B"/>
    <w:rsid w:val="008B60D9"/>
    <w:rsid w:val="008B6A82"/>
    <w:rsid w:val="008C0B1F"/>
    <w:rsid w:val="008C3089"/>
    <w:rsid w:val="008C38DF"/>
    <w:rsid w:val="008C5136"/>
    <w:rsid w:val="008C64A1"/>
    <w:rsid w:val="008C66BF"/>
    <w:rsid w:val="008D058B"/>
    <w:rsid w:val="008D0BEC"/>
    <w:rsid w:val="008D4EC3"/>
    <w:rsid w:val="008D513A"/>
    <w:rsid w:val="008D59AE"/>
    <w:rsid w:val="008D7B5E"/>
    <w:rsid w:val="008D7E47"/>
    <w:rsid w:val="008D7FA3"/>
    <w:rsid w:val="008E1E2D"/>
    <w:rsid w:val="008E4438"/>
    <w:rsid w:val="008E46BA"/>
    <w:rsid w:val="008E4847"/>
    <w:rsid w:val="008E6C3C"/>
    <w:rsid w:val="008E7336"/>
    <w:rsid w:val="008E777E"/>
    <w:rsid w:val="008F1E80"/>
    <w:rsid w:val="008F248D"/>
    <w:rsid w:val="008F3A76"/>
    <w:rsid w:val="008F41DA"/>
    <w:rsid w:val="008F713E"/>
    <w:rsid w:val="008F7F22"/>
    <w:rsid w:val="0090204D"/>
    <w:rsid w:val="00902896"/>
    <w:rsid w:val="00902EB8"/>
    <w:rsid w:val="00907390"/>
    <w:rsid w:val="00911FBC"/>
    <w:rsid w:val="0091257A"/>
    <w:rsid w:val="009125C8"/>
    <w:rsid w:val="00912B29"/>
    <w:rsid w:val="00916824"/>
    <w:rsid w:val="009168D3"/>
    <w:rsid w:val="00917699"/>
    <w:rsid w:val="00917E94"/>
    <w:rsid w:val="00917FF3"/>
    <w:rsid w:val="0092066D"/>
    <w:rsid w:val="009213B9"/>
    <w:rsid w:val="00921801"/>
    <w:rsid w:val="00921BBB"/>
    <w:rsid w:val="00922393"/>
    <w:rsid w:val="00922698"/>
    <w:rsid w:val="00922A53"/>
    <w:rsid w:val="00923435"/>
    <w:rsid w:val="009250D0"/>
    <w:rsid w:val="009259F0"/>
    <w:rsid w:val="009272C2"/>
    <w:rsid w:val="00927433"/>
    <w:rsid w:val="009274C6"/>
    <w:rsid w:val="00930133"/>
    <w:rsid w:val="00930CA0"/>
    <w:rsid w:val="00931F67"/>
    <w:rsid w:val="00937E36"/>
    <w:rsid w:val="00940297"/>
    <w:rsid w:val="00940BB9"/>
    <w:rsid w:val="00940D85"/>
    <w:rsid w:val="00940E01"/>
    <w:rsid w:val="0094183A"/>
    <w:rsid w:val="0094244C"/>
    <w:rsid w:val="00944157"/>
    <w:rsid w:val="00944EE8"/>
    <w:rsid w:val="0095071C"/>
    <w:rsid w:val="00952AD6"/>
    <w:rsid w:val="0095366B"/>
    <w:rsid w:val="00954CC4"/>
    <w:rsid w:val="00955521"/>
    <w:rsid w:val="009566CD"/>
    <w:rsid w:val="00961012"/>
    <w:rsid w:val="00961026"/>
    <w:rsid w:val="00961530"/>
    <w:rsid w:val="00963D3A"/>
    <w:rsid w:val="00964BE5"/>
    <w:rsid w:val="0096700A"/>
    <w:rsid w:val="00971EA5"/>
    <w:rsid w:val="009819FD"/>
    <w:rsid w:val="00981DFC"/>
    <w:rsid w:val="0098550C"/>
    <w:rsid w:val="00985B50"/>
    <w:rsid w:val="0098658A"/>
    <w:rsid w:val="00987A08"/>
    <w:rsid w:val="00990C90"/>
    <w:rsid w:val="00990E55"/>
    <w:rsid w:val="0099131D"/>
    <w:rsid w:val="00991674"/>
    <w:rsid w:val="00991964"/>
    <w:rsid w:val="0099259E"/>
    <w:rsid w:val="00993F64"/>
    <w:rsid w:val="00994BB1"/>
    <w:rsid w:val="00994C73"/>
    <w:rsid w:val="00996D90"/>
    <w:rsid w:val="00997D87"/>
    <w:rsid w:val="00997FFA"/>
    <w:rsid w:val="009A198D"/>
    <w:rsid w:val="009A3984"/>
    <w:rsid w:val="009A4334"/>
    <w:rsid w:val="009A4BBA"/>
    <w:rsid w:val="009A5508"/>
    <w:rsid w:val="009A673E"/>
    <w:rsid w:val="009A7F29"/>
    <w:rsid w:val="009B0FFA"/>
    <w:rsid w:val="009B164C"/>
    <w:rsid w:val="009B226D"/>
    <w:rsid w:val="009B2461"/>
    <w:rsid w:val="009B25E3"/>
    <w:rsid w:val="009B280F"/>
    <w:rsid w:val="009B31D1"/>
    <w:rsid w:val="009B45CF"/>
    <w:rsid w:val="009B5575"/>
    <w:rsid w:val="009B5A71"/>
    <w:rsid w:val="009B5ADC"/>
    <w:rsid w:val="009B6E43"/>
    <w:rsid w:val="009B779D"/>
    <w:rsid w:val="009B77F8"/>
    <w:rsid w:val="009B7C86"/>
    <w:rsid w:val="009B7F4F"/>
    <w:rsid w:val="009C1801"/>
    <w:rsid w:val="009C1B53"/>
    <w:rsid w:val="009C1CBD"/>
    <w:rsid w:val="009C6A59"/>
    <w:rsid w:val="009D0E86"/>
    <w:rsid w:val="009D0F6A"/>
    <w:rsid w:val="009D13C9"/>
    <w:rsid w:val="009D164F"/>
    <w:rsid w:val="009D38ED"/>
    <w:rsid w:val="009D3B65"/>
    <w:rsid w:val="009D3CE7"/>
    <w:rsid w:val="009D46DF"/>
    <w:rsid w:val="009D55DE"/>
    <w:rsid w:val="009D56E1"/>
    <w:rsid w:val="009D6A44"/>
    <w:rsid w:val="009E00E8"/>
    <w:rsid w:val="009E1584"/>
    <w:rsid w:val="009E191F"/>
    <w:rsid w:val="009E29EB"/>
    <w:rsid w:val="009E33F9"/>
    <w:rsid w:val="009E344F"/>
    <w:rsid w:val="009E3DE5"/>
    <w:rsid w:val="009E41E3"/>
    <w:rsid w:val="009E4D43"/>
    <w:rsid w:val="009E662F"/>
    <w:rsid w:val="009E72F1"/>
    <w:rsid w:val="009F036E"/>
    <w:rsid w:val="009F0DEA"/>
    <w:rsid w:val="009F13E3"/>
    <w:rsid w:val="009F143D"/>
    <w:rsid w:val="009F2920"/>
    <w:rsid w:val="009F44A4"/>
    <w:rsid w:val="009F4695"/>
    <w:rsid w:val="00A0024F"/>
    <w:rsid w:val="00A00311"/>
    <w:rsid w:val="00A018F8"/>
    <w:rsid w:val="00A01EB5"/>
    <w:rsid w:val="00A0210E"/>
    <w:rsid w:val="00A031B6"/>
    <w:rsid w:val="00A037CA"/>
    <w:rsid w:val="00A0706E"/>
    <w:rsid w:val="00A10A3B"/>
    <w:rsid w:val="00A11EA9"/>
    <w:rsid w:val="00A14BD5"/>
    <w:rsid w:val="00A16C5A"/>
    <w:rsid w:val="00A203D1"/>
    <w:rsid w:val="00A21834"/>
    <w:rsid w:val="00A2230D"/>
    <w:rsid w:val="00A22CB8"/>
    <w:rsid w:val="00A23305"/>
    <w:rsid w:val="00A2367F"/>
    <w:rsid w:val="00A23F0A"/>
    <w:rsid w:val="00A240E6"/>
    <w:rsid w:val="00A242AA"/>
    <w:rsid w:val="00A2563A"/>
    <w:rsid w:val="00A263DF"/>
    <w:rsid w:val="00A2702B"/>
    <w:rsid w:val="00A274FC"/>
    <w:rsid w:val="00A27FDF"/>
    <w:rsid w:val="00A31581"/>
    <w:rsid w:val="00A3353B"/>
    <w:rsid w:val="00A338D0"/>
    <w:rsid w:val="00A33EDB"/>
    <w:rsid w:val="00A34638"/>
    <w:rsid w:val="00A36F78"/>
    <w:rsid w:val="00A374D0"/>
    <w:rsid w:val="00A3763D"/>
    <w:rsid w:val="00A3784C"/>
    <w:rsid w:val="00A40FA9"/>
    <w:rsid w:val="00A411FA"/>
    <w:rsid w:val="00A4229A"/>
    <w:rsid w:val="00A44BE8"/>
    <w:rsid w:val="00A46387"/>
    <w:rsid w:val="00A46EF6"/>
    <w:rsid w:val="00A50981"/>
    <w:rsid w:val="00A52305"/>
    <w:rsid w:val="00A52330"/>
    <w:rsid w:val="00A52759"/>
    <w:rsid w:val="00A5323D"/>
    <w:rsid w:val="00A5400E"/>
    <w:rsid w:val="00A563DE"/>
    <w:rsid w:val="00A564E9"/>
    <w:rsid w:val="00A56B7E"/>
    <w:rsid w:val="00A60A34"/>
    <w:rsid w:val="00A60AA0"/>
    <w:rsid w:val="00A6142B"/>
    <w:rsid w:val="00A61D15"/>
    <w:rsid w:val="00A645CB"/>
    <w:rsid w:val="00A64683"/>
    <w:rsid w:val="00A65A8A"/>
    <w:rsid w:val="00A66B77"/>
    <w:rsid w:val="00A679F5"/>
    <w:rsid w:val="00A717A6"/>
    <w:rsid w:val="00A72199"/>
    <w:rsid w:val="00A721E8"/>
    <w:rsid w:val="00A73898"/>
    <w:rsid w:val="00A7442E"/>
    <w:rsid w:val="00A76C08"/>
    <w:rsid w:val="00A82928"/>
    <w:rsid w:val="00A84B98"/>
    <w:rsid w:val="00A84D2E"/>
    <w:rsid w:val="00A8557F"/>
    <w:rsid w:val="00A85AD6"/>
    <w:rsid w:val="00A85D8F"/>
    <w:rsid w:val="00A865CF"/>
    <w:rsid w:val="00A868A1"/>
    <w:rsid w:val="00A8729E"/>
    <w:rsid w:val="00A878CE"/>
    <w:rsid w:val="00A87AFE"/>
    <w:rsid w:val="00A9166E"/>
    <w:rsid w:val="00A91919"/>
    <w:rsid w:val="00A929F5"/>
    <w:rsid w:val="00A92CC6"/>
    <w:rsid w:val="00A93894"/>
    <w:rsid w:val="00A9499E"/>
    <w:rsid w:val="00A962A1"/>
    <w:rsid w:val="00A97065"/>
    <w:rsid w:val="00A97A16"/>
    <w:rsid w:val="00AA15AA"/>
    <w:rsid w:val="00AA19D1"/>
    <w:rsid w:val="00AA2590"/>
    <w:rsid w:val="00AA29FB"/>
    <w:rsid w:val="00AA2A78"/>
    <w:rsid w:val="00AA339E"/>
    <w:rsid w:val="00AA4E9E"/>
    <w:rsid w:val="00AA5B90"/>
    <w:rsid w:val="00AA6171"/>
    <w:rsid w:val="00AA79A1"/>
    <w:rsid w:val="00AA7DA8"/>
    <w:rsid w:val="00AB366D"/>
    <w:rsid w:val="00AB475F"/>
    <w:rsid w:val="00AB5802"/>
    <w:rsid w:val="00AB68F3"/>
    <w:rsid w:val="00AB6C5A"/>
    <w:rsid w:val="00AB6D6B"/>
    <w:rsid w:val="00AB6F8D"/>
    <w:rsid w:val="00AB761A"/>
    <w:rsid w:val="00AC11B7"/>
    <w:rsid w:val="00AC3F22"/>
    <w:rsid w:val="00AC490A"/>
    <w:rsid w:val="00AC5529"/>
    <w:rsid w:val="00AC586E"/>
    <w:rsid w:val="00AC5C9C"/>
    <w:rsid w:val="00AC5CAB"/>
    <w:rsid w:val="00AC75C9"/>
    <w:rsid w:val="00AC7943"/>
    <w:rsid w:val="00AD017F"/>
    <w:rsid w:val="00AD0482"/>
    <w:rsid w:val="00AD15FD"/>
    <w:rsid w:val="00AD20B0"/>
    <w:rsid w:val="00AD20EA"/>
    <w:rsid w:val="00AD3756"/>
    <w:rsid w:val="00AD3784"/>
    <w:rsid w:val="00AD3A09"/>
    <w:rsid w:val="00AD3BA9"/>
    <w:rsid w:val="00AD4746"/>
    <w:rsid w:val="00AD4845"/>
    <w:rsid w:val="00AD561C"/>
    <w:rsid w:val="00AD5FE2"/>
    <w:rsid w:val="00AD6A81"/>
    <w:rsid w:val="00AE0F3D"/>
    <w:rsid w:val="00AE10BC"/>
    <w:rsid w:val="00AE1AAB"/>
    <w:rsid w:val="00AE210A"/>
    <w:rsid w:val="00AE46AF"/>
    <w:rsid w:val="00AE4EFA"/>
    <w:rsid w:val="00AE51C3"/>
    <w:rsid w:val="00AE5E1B"/>
    <w:rsid w:val="00AE7C6F"/>
    <w:rsid w:val="00AE7D25"/>
    <w:rsid w:val="00AF37EB"/>
    <w:rsid w:val="00AF5336"/>
    <w:rsid w:val="00AF554D"/>
    <w:rsid w:val="00AF5987"/>
    <w:rsid w:val="00AF5C25"/>
    <w:rsid w:val="00AF7B6F"/>
    <w:rsid w:val="00B0257A"/>
    <w:rsid w:val="00B03AF3"/>
    <w:rsid w:val="00B03C7C"/>
    <w:rsid w:val="00B063E6"/>
    <w:rsid w:val="00B064D3"/>
    <w:rsid w:val="00B075F0"/>
    <w:rsid w:val="00B13524"/>
    <w:rsid w:val="00B142C1"/>
    <w:rsid w:val="00B151DD"/>
    <w:rsid w:val="00B1759D"/>
    <w:rsid w:val="00B17E59"/>
    <w:rsid w:val="00B2030C"/>
    <w:rsid w:val="00B218C2"/>
    <w:rsid w:val="00B224C9"/>
    <w:rsid w:val="00B2307E"/>
    <w:rsid w:val="00B23D35"/>
    <w:rsid w:val="00B245C2"/>
    <w:rsid w:val="00B24EF5"/>
    <w:rsid w:val="00B25313"/>
    <w:rsid w:val="00B260F8"/>
    <w:rsid w:val="00B26C1A"/>
    <w:rsid w:val="00B27A87"/>
    <w:rsid w:val="00B30724"/>
    <w:rsid w:val="00B309D6"/>
    <w:rsid w:val="00B3369D"/>
    <w:rsid w:val="00B3425E"/>
    <w:rsid w:val="00B3679F"/>
    <w:rsid w:val="00B36951"/>
    <w:rsid w:val="00B36E4D"/>
    <w:rsid w:val="00B3713D"/>
    <w:rsid w:val="00B378A4"/>
    <w:rsid w:val="00B37E2C"/>
    <w:rsid w:val="00B4070A"/>
    <w:rsid w:val="00B40C8E"/>
    <w:rsid w:val="00B40F7F"/>
    <w:rsid w:val="00B41116"/>
    <w:rsid w:val="00B43270"/>
    <w:rsid w:val="00B43EC9"/>
    <w:rsid w:val="00B46670"/>
    <w:rsid w:val="00B46E27"/>
    <w:rsid w:val="00B47604"/>
    <w:rsid w:val="00B500E8"/>
    <w:rsid w:val="00B52F5D"/>
    <w:rsid w:val="00B534BF"/>
    <w:rsid w:val="00B538C3"/>
    <w:rsid w:val="00B546E7"/>
    <w:rsid w:val="00B553E5"/>
    <w:rsid w:val="00B555D2"/>
    <w:rsid w:val="00B55819"/>
    <w:rsid w:val="00B55961"/>
    <w:rsid w:val="00B55ED2"/>
    <w:rsid w:val="00B55F63"/>
    <w:rsid w:val="00B56BAB"/>
    <w:rsid w:val="00B577C9"/>
    <w:rsid w:val="00B61CD7"/>
    <w:rsid w:val="00B62E04"/>
    <w:rsid w:val="00B62E34"/>
    <w:rsid w:val="00B6340B"/>
    <w:rsid w:val="00B634BE"/>
    <w:rsid w:val="00B63EA3"/>
    <w:rsid w:val="00B64CEF"/>
    <w:rsid w:val="00B667BB"/>
    <w:rsid w:val="00B66857"/>
    <w:rsid w:val="00B67B3A"/>
    <w:rsid w:val="00B73EAB"/>
    <w:rsid w:val="00B74D0D"/>
    <w:rsid w:val="00B751F8"/>
    <w:rsid w:val="00B754E9"/>
    <w:rsid w:val="00B767F1"/>
    <w:rsid w:val="00B76983"/>
    <w:rsid w:val="00B76DC2"/>
    <w:rsid w:val="00B8180A"/>
    <w:rsid w:val="00B82982"/>
    <w:rsid w:val="00B8401D"/>
    <w:rsid w:val="00B848A1"/>
    <w:rsid w:val="00B849A8"/>
    <w:rsid w:val="00B85153"/>
    <w:rsid w:val="00B85CEA"/>
    <w:rsid w:val="00B85F2B"/>
    <w:rsid w:val="00B86138"/>
    <w:rsid w:val="00B868F7"/>
    <w:rsid w:val="00B931CC"/>
    <w:rsid w:val="00B93509"/>
    <w:rsid w:val="00B95255"/>
    <w:rsid w:val="00B9611E"/>
    <w:rsid w:val="00B96190"/>
    <w:rsid w:val="00B97893"/>
    <w:rsid w:val="00BA03ED"/>
    <w:rsid w:val="00BA0DEB"/>
    <w:rsid w:val="00BA1368"/>
    <w:rsid w:val="00BA3EB1"/>
    <w:rsid w:val="00BB522D"/>
    <w:rsid w:val="00BB7364"/>
    <w:rsid w:val="00BC0B73"/>
    <w:rsid w:val="00BC436D"/>
    <w:rsid w:val="00BC4440"/>
    <w:rsid w:val="00BC4B63"/>
    <w:rsid w:val="00BC4DF7"/>
    <w:rsid w:val="00BC5F16"/>
    <w:rsid w:val="00BC68A6"/>
    <w:rsid w:val="00BD0507"/>
    <w:rsid w:val="00BD0E5F"/>
    <w:rsid w:val="00BD10CE"/>
    <w:rsid w:val="00BD1EC9"/>
    <w:rsid w:val="00BD2397"/>
    <w:rsid w:val="00BD3C5E"/>
    <w:rsid w:val="00BD44CB"/>
    <w:rsid w:val="00BD44E0"/>
    <w:rsid w:val="00BD4899"/>
    <w:rsid w:val="00BD4972"/>
    <w:rsid w:val="00BD538B"/>
    <w:rsid w:val="00BD64BB"/>
    <w:rsid w:val="00BD782B"/>
    <w:rsid w:val="00BE001D"/>
    <w:rsid w:val="00BE073C"/>
    <w:rsid w:val="00BE199E"/>
    <w:rsid w:val="00BE33BB"/>
    <w:rsid w:val="00BE35A9"/>
    <w:rsid w:val="00BE39B4"/>
    <w:rsid w:val="00BE3C94"/>
    <w:rsid w:val="00BE45B4"/>
    <w:rsid w:val="00BE5C95"/>
    <w:rsid w:val="00BE7CA4"/>
    <w:rsid w:val="00BF00E1"/>
    <w:rsid w:val="00BF0252"/>
    <w:rsid w:val="00BF1257"/>
    <w:rsid w:val="00BF1360"/>
    <w:rsid w:val="00BF1385"/>
    <w:rsid w:val="00BF182C"/>
    <w:rsid w:val="00BF1B75"/>
    <w:rsid w:val="00BF2513"/>
    <w:rsid w:val="00BF2961"/>
    <w:rsid w:val="00BF2E20"/>
    <w:rsid w:val="00BF6EA1"/>
    <w:rsid w:val="00BF72D6"/>
    <w:rsid w:val="00C03017"/>
    <w:rsid w:val="00C03F16"/>
    <w:rsid w:val="00C04136"/>
    <w:rsid w:val="00C0470D"/>
    <w:rsid w:val="00C06F61"/>
    <w:rsid w:val="00C070A7"/>
    <w:rsid w:val="00C102B7"/>
    <w:rsid w:val="00C119A3"/>
    <w:rsid w:val="00C11E9C"/>
    <w:rsid w:val="00C126FD"/>
    <w:rsid w:val="00C12B9D"/>
    <w:rsid w:val="00C12DBC"/>
    <w:rsid w:val="00C1384A"/>
    <w:rsid w:val="00C13E14"/>
    <w:rsid w:val="00C14CE3"/>
    <w:rsid w:val="00C16AA5"/>
    <w:rsid w:val="00C17E94"/>
    <w:rsid w:val="00C17EE3"/>
    <w:rsid w:val="00C21BE2"/>
    <w:rsid w:val="00C21F35"/>
    <w:rsid w:val="00C22475"/>
    <w:rsid w:val="00C23255"/>
    <w:rsid w:val="00C242EB"/>
    <w:rsid w:val="00C256B2"/>
    <w:rsid w:val="00C32394"/>
    <w:rsid w:val="00C35814"/>
    <w:rsid w:val="00C35C35"/>
    <w:rsid w:val="00C36DE5"/>
    <w:rsid w:val="00C40C30"/>
    <w:rsid w:val="00C40F50"/>
    <w:rsid w:val="00C4167B"/>
    <w:rsid w:val="00C41A20"/>
    <w:rsid w:val="00C41F96"/>
    <w:rsid w:val="00C45083"/>
    <w:rsid w:val="00C453C4"/>
    <w:rsid w:val="00C4558C"/>
    <w:rsid w:val="00C4567C"/>
    <w:rsid w:val="00C45AE1"/>
    <w:rsid w:val="00C45C85"/>
    <w:rsid w:val="00C45ECC"/>
    <w:rsid w:val="00C4651E"/>
    <w:rsid w:val="00C46B39"/>
    <w:rsid w:val="00C47BB9"/>
    <w:rsid w:val="00C5028E"/>
    <w:rsid w:val="00C52A0A"/>
    <w:rsid w:val="00C53944"/>
    <w:rsid w:val="00C53D42"/>
    <w:rsid w:val="00C554C1"/>
    <w:rsid w:val="00C55AB8"/>
    <w:rsid w:val="00C571C6"/>
    <w:rsid w:val="00C60060"/>
    <w:rsid w:val="00C6093B"/>
    <w:rsid w:val="00C618E9"/>
    <w:rsid w:val="00C61F9A"/>
    <w:rsid w:val="00C6245A"/>
    <w:rsid w:val="00C65DFC"/>
    <w:rsid w:val="00C668A0"/>
    <w:rsid w:val="00C66DC0"/>
    <w:rsid w:val="00C7121D"/>
    <w:rsid w:val="00C722C4"/>
    <w:rsid w:val="00C72DF6"/>
    <w:rsid w:val="00C73955"/>
    <w:rsid w:val="00C749A4"/>
    <w:rsid w:val="00C764EF"/>
    <w:rsid w:val="00C80FD7"/>
    <w:rsid w:val="00C8121F"/>
    <w:rsid w:val="00C823F7"/>
    <w:rsid w:val="00C83B8C"/>
    <w:rsid w:val="00C84B59"/>
    <w:rsid w:val="00C84D31"/>
    <w:rsid w:val="00C84EC0"/>
    <w:rsid w:val="00C857B8"/>
    <w:rsid w:val="00C85CE9"/>
    <w:rsid w:val="00C863EA"/>
    <w:rsid w:val="00C90264"/>
    <w:rsid w:val="00C90793"/>
    <w:rsid w:val="00C92DB3"/>
    <w:rsid w:val="00C92E8F"/>
    <w:rsid w:val="00C93733"/>
    <w:rsid w:val="00C94CF8"/>
    <w:rsid w:val="00C96563"/>
    <w:rsid w:val="00C96EA1"/>
    <w:rsid w:val="00CA0475"/>
    <w:rsid w:val="00CA28E6"/>
    <w:rsid w:val="00CA63A7"/>
    <w:rsid w:val="00CA6405"/>
    <w:rsid w:val="00CB022A"/>
    <w:rsid w:val="00CB025E"/>
    <w:rsid w:val="00CB0725"/>
    <w:rsid w:val="00CB0E47"/>
    <w:rsid w:val="00CB18D5"/>
    <w:rsid w:val="00CB6622"/>
    <w:rsid w:val="00CB69C4"/>
    <w:rsid w:val="00CC1373"/>
    <w:rsid w:val="00CC3AE6"/>
    <w:rsid w:val="00CC3C20"/>
    <w:rsid w:val="00CC4536"/>
    <w:rsid w:val="00CC4ACB"/>
    <w:rsid w:val="00CC5202"/>
    <w:rsid w:val="00CC5AC0"/>
    <w:rsid w:val="00CC5C47"/>
    <w:rsid w:val="00CC70A4"/>
    <w:rsid w:val="00CC7A43"/>
    <w:rsid w:val="00CD04C7"/>
    <w:rsid w:val="00CD1335"/>
    <w:rsid w:val="00CD223A"/>
    <w:rsid w:val="00CD26E0"/>
    <w:rsid w:val="00CD3B33"/>
    <w:rsid w:val="00CD47B3"/>
    <w:rsid w:val="00CD54BF"/>
    <w:rsid w:val="00CE0483"/>
    <w:rsid w:val="00CE1BC1"/>
    <w:rsid w:val="00CE25BD"/>
    <w:rsid w:val="00CE3277"/>
    <w:rsid w:val="00CE586B"/>
    <w:rsid w:val="00CE5BE7"/>
    <w:rsid w:val="00CE6CF3"/>
    <w:rsid w:val="00CE70AD"/>
    <w:rsid w:val="00CE73F1"/>
    <w:rsid w:val="00CE7EEB"/>
    <w:rsid w:val="00CF03E2"/>
    <w:rsid w:val="00CF09C1"/>
    <w:rsid w:val="00CF2A89"/>
    <w:rsid w:val="00CF3326"/>
    <w:rsid w:val="00CF37D9"/>
    <w:rsid w:val="00CF5D4E"/>
    <w:rsid w:val="00CF631A"/>
    <w:rsid w:val="00CF6583"/>
    <w:rsid w:val="00CF701A"/>
    <w:rsid w:val="00CF75C5"/>
    <w:rsid w:val="00CF7AED"/>
    <w:rsid w:val="00CF7E4C"/>
    <w:rsid w:val="00D001D6"/>
    <w:rsid w:val="00D00327"/>
    <w:rsid w:val="00D016C0"/>
    <w:rsid w:val="00D04B74"/>
    <w:rsid w:val="00D054A9"/>
    <w:rsid w:val="00D05AFC"/>
    <w:rsid w:val="00D0607E"/>
    <w:rsid w:val="00D06F36"/>
    <w:rsid w:val="00D105D5"/>
    <w:rsid w:val="00D110E0"/>
    <w:rsid w:val="00D11AF6"/>
    <w:rsid w:val="00D1220B"/>
    <w:rsid w:val="00D141A7"/>
    <w:rsid w:val="00D14CC2"/>
    <w:rsid w:val="00D1507F"/>
    <w:rsid w:val="00D16065"/>
    <w:rsid w:val="00D1622A"/>
    <w:rsid w:val="00D205E9"/>
    <w:rsid w:val="00D20A83"/>
    <w:rsid w:val="00D20C47"/>
    <w:rsid w:val="00D212E3"/>
    <w:rsid w:val="00D22147"/>
    <w:rsid w:val="00D22D53"/>
    <w:rsid w:val="00D22D92"/>
    <w:rsid w:val="00D23E90"/>
    <w:rsid w:val="00D23EE4"/>
    <w:rsid w:val="00D24694"/>
    <w:rsid w:val="00D2575D"/>
    <w:rsid w:val="00D261AE"/>
    <w:rsid w:val="00D3273F"/>
    <w:rsid w:val="00D32D14"/>
    <w:rsid w:val="00D3340B"/>
    <w:rsid w:val="00D34B2F"/>
    <w:rsid w:val="00D35B39"/>
    <w:rsid w:val="00D363D0"/>
    <w:rsid w:val="00D373D5"/>
    <w:rsid w:val="00D37692"/>
    <w:rsid w:val="00D402E8"/>
    <w:rsid w:val="00D41801"/>
    <w:rsid w:val="00D41D51"/>
    <w:rsid w:val="00D41F63"/>
    <w:rsid w:val="00D426CD"/>
    <w:rsid w:val="00D435AB"/>
    <w:rsid w:val="00D438A8"/>
    <w:rsid w:val="00D43974"/>
    <w:rsid w:val="00D4446F"/>
    <w:rsid w:val="00D44AFA"/>
    <w:rsid w:val="00D45169"/>
    <w:rsid w:val="00D45B28"/>
    <w:rsid w:val="00D45CB3"/>
    <w:rsid w:val="00D4728B"/>
    <w:rsid w:val="00D47652"/>
    <w:rsid w:val="00D5223E"/>
    <w:rsid w:val="00D5252F"/>
    <w:rsid w:val="00D53986"/>
    <w:rsid w:val="00D55343"/>
    <w:rsid w:val="00D55B11"/>
    <w:rsid w:val="00D5667A"/>
    <w:rsid w:val="00D6162F"/>
    <w:rsid w:val="00D63D87"/>
    <w:rsid w:val="00D644D7"/>
    <w:rsid w:val="00D67899"/>
    <w:rsid w:val="00D70B2D"/>
    <w:rsid w:val="00D711EA"/>
    <w:rsid w:val="00D71B9C"/>
    <w:rsid w:val="00D7233B"/>
    <w:rsid w:val="00D72793"/>
    <w:rsid w:val="00D72A64"/>
    <w:rsid w:val="00D73148"/>
    <w:rsid w:val="00D73177"/>
    <w:rsid w:val="00D73E3A"/>
    <w:rsid w:val="00D74665"/>
    <w:rsid w:val="00D75D88"/>
    <w:rsid w:val="00D81570"/>
    <w:rsid w:val="00D81D4F"/>
    <w:rsid w:val="00D8342D"/>
    <w:rsid w:val="00D83477"/>
    <w:rsid w:val="00D84D76"/>
    <w:rsid w:val="00D861C2"/>
    <w:rsid w:val="00D870E1"/>
    <w:rsid w:val="00D900B9"/>
    <w:rsid w:val="00D911CC"/>
    <w:rsid w:val="00D91FF3"/>
    <w:rsid w:val="00D92A61"/>
    <w:rsid w:val="00D93972"/>
    <w:rsid w:val="00D93D36"/>
    <w:rsid w:val="00D94066"/>
    <w:rsid w:val="00D973B1"/>
    <w:rsid w:val="00DA0879"/>
    <w:rsid w:val="00DA2521"/>
    <w:rsid w:val="00DA3A04"/>
    <w:rsid w:val="00DA4C67"/>
    <w:rsid w:val="00DA5DC6"/>
    <w:rsid w:val="00DA6592"/>
    <w:rsid w:val="00DA777F"/>
    <w:rsid w:val="00DB209D"/>
    <w:rsid w:val="00DB21F9"/>
    <w:rsid w:val="00DB253C"/>
    <w:rsid w:val="00DB2AD0"/>
    <w:rsid w:val="00DB43C1"/>
    <w:rsid w:val="00DB60C6"/>
    <w:rsid w:val="00DB7119"/>
    <w:rsid w:val="00DB7223"/>
    <w:rsid w:val="00DC0687"/>
    <w:rsid w:val="00DC0EA8"/>
    <w:rsid w:val="00DC3A2F"/>
    <w:rsid w:val="00DC4EC9"/>
    <w:rsid w:val="00DC5B32"/>
    <w:rsid w:val="00DC69F3"/>
    <w:rsid w:val="00DC76D4"/>
    <w:rsid w:val="00DD02DD"/>
    <w:rsid w:val="00DD0DFF"/>
    <w:rsid w:val="00DD2934"/>
    <w:rsid w:val="00DD2F83"/>
    <w:rsid w:val="00DD3649"/>
    <w:rsid w:val="00DD3933"/>
    <w:rsid w:val="00DD3F08"/>
    <w:rsid w:val="00DD4D4B"/>
    <w:rsid w:val="00DD5002"/>
    <w:rsid w:val="00DD510E"/>
    <w:rsid w:val="00DD6904"/>
    <w:rsid w:val="00DD716C"/>
    <w:rsid w:val="00DE0401"/>
    <w:rsid w:val="00DE40C6"/>
    <w:rsid w:val="00DE4251"/>
    <w:rsid w:val="00DE69D3"/>
    <w:rsid w:val="00DE6A4A"/>
    <w:rsid w:val="00DE7E48"/>
    <w:rsid w:val="00DF09B3"/>
    <w:rsid w:val="00DF2747"/>
    <w:rsid w:val="00DF2CFE"/>
    <w:rsid w:val="00DF31E9"/>
    <w:rsid w:val="00DF3614"/>
    <w:rsid w:val="00DF6652"/>
    <w:rsid w:val="00DF687E"/>
    <w:rsid w:val="00DF791B"/>
    <w:rsid w:val="00DF7F1D"/>
    <w:rsid w:val="00E0159A"/>
    <w:rsid w:val="00E01F08"/>
    <w:rsid w:val="00E025A9"/>
    <w:rsid w:val="00E04ABC"/>
    <w:rsid w:val="00E052EA"/>
    <w:rsid w:val="00E069C0"/>
    <w:rsid w:val="00E0764B"/>
    <w:rsid w:val="00E07CB9"/>
    <w:rsid w:val="00E10B4B"/>
    <w:rsid w:val="00E11CE3"/>
    <w:rsid w:val="00E126DA"/>
    <w:rsid w:val="00E143C4"/>
    <w:rsid w:val="00E153DB"/>
    <w:rsid w:val="00E1695C"/>
    <w:rsid w:val="00E209B0"/>
    <w:rsid w:val="00E23C30"/>
    <w:rsid w:val="00E23EFD"/>
    <w:rsid w:val="00E2449F"/>
    <w:rsid w:val="00E254E4"/>
    <w:rsid w:val="00E26768"/>
    <w:rsid w:val="00E276A8"/>
    <w:rsid w:val="00E33403"/>
    <w:rsid w:val="00E35007"/>
    <w:rsid w:val="00E37A2A"/>
    <w:rsid w:val="00E408B0"/>
    <w:rsid w:val="00E413F9"/>
    <w:rsid w:val="00E419C9"/>
    <w:rsid w:val="00E42572"/>
    <w:rsid w:val="00E4356A"/>
    <w:rsid w:val="00E43E37"/>
    <w:rsid w:val="00E47AFD"/>
    <w:rsid w:val="00E50B6F"/>
    <w:rsid w:val="00E51C68"/>
    <w:rsid w:val="00E51FE1"/>
    <w:rsid w:val="00E524BE"/>
    <w:rsid w:val="00E52C98"/>
    <w:rsid w:val="00E530EF"/>
    <w:rsid w:val="00E565A6"/>
    <w:rsid w:val="00E57980"/>
    <w:rsid w:val="00E601BC"/>
    <w:rsid w:val="00E61809"/>
    <w:rsid w:val="00E62A1E"/>
    <w:rsid w:val="00E63006"/>
    <w:rsid w:val="00E63DE3"/>
    <w:rsid w:val="00E647BC"/>
    <w:rsid w:val="00E6489B"/>
    <w:rsid w:val="00E66D52"/>
    <w:rsid w:val="00E6785B"/>
    <w:rsid w:val="00E678FE"/>
    <w:rsid w:val="00E70766"/>
    <w:rsid w:val="00E72119"/>
    <w:rsid w:val="00E7715D"/>
    <w:rsid w:val="00E8071B"/>
    <w:rsid w:val="00E8293A"/>
    <w:rsid w:val="00E82AE1"/>
    <w:rsid w:val="00E82C18"/>
    <w:rsid w:val="00E82D47"/>
    <w:rsid w:val="00E836C7"/>
    <w:rsid w:val="00E8564D"/>
    <w:rsid w:val="00E8586F"/>
    <w:rsid w:val="00E86184"/>
    <w:rsid w:val="00E873AD"/>
    <w:rsid w:val="00E87E00"/>
    <w:rsid w:val="00E9241E"/>
    <w:rsid w:val="00E9289D"/>
    <w:rsid w:val="00E93E0F"/>
    <w:rsid w:val="00E949D9"/>
    <w:rsid w:val="00E95BF8"/>
    <w:rsid w:val="00E969DC"/>
    <w:rsid w:val="00E9736C"/>
    <w:rsid w:val="00EA0163"/>
    <w:rsid w:val="00EA0FEE"/>
    <w:rsid w:val="00EA27D8"/>
    <w:rsid w:val="00EA2AAF"/>
    <w:rsid w:val="00EA42E3"/>
    <w:rsid w:val="00EA5151"/>
    <w:rsid w:val="00EA534B"/>
    <w:rsid w:val="00EB07D6"/>
    <w:rsid w:val="00EB62CF"/>
    <w:rsid w:val="00EB6E9C"/>
    <w:rsid w:val="00EB700C"/>
    <w:rsid w:val="00EC0C53"/>
    <w:rsid w:val="00EC0C62"/>
    <w:rsid w:val="00EC2375"/>
    <w:rsid w:val="00EC31BA"/>
    <w:rsid w:val="00EC34BA"/>
    <w:rsid w:val="00EC4856"/>
    <w:rsid w:val="00EC5973"/>
    <w:rsid w:val="00EC5E10"/>
    <w:rsid w:val="00EC6223"/>
    <w:rsid w:val="00ED039E"/>
    <w:rsid w:val="00ED073B"/>
    <w:rsid w:val="00ED090E"/>
    <w:rsid w:val="00ED1832"/>
    <w:rsid w:val="00ED30EF"/>
    <w:rsid w:val="00ED4806"/>
    <w:rsid w:val="00EE0970"/>
    <w:rsid w:val="00EE0F2D"/>
    <w:rsid w:val="00EE32FD"/>
    <w:rsid w:val="00EE4546"/>
    <w:rsid w:val="00EE55CB"/>
    <w:rsid w:val="00EE5FC5"/>
    <w:rsid w:val="00EE5FFA"/>
    <w:rsid w:val="00EE6B6A"/>
    <w:rsid w:val="00EE7490"/>
    <w:rsid w:val="00EF0F45"/>
    <w:rsid w:val="00EF1E61"/>
    <w:rsid w:val="00EF280D"/>
    <w:rsid w:val="00EF3A9E"/>
    <w:rsid w:val="00EF5580"/>
    <w:rsid w:val="00EF5C2F"/>
    <w:rsid w:val="00EF5D96"/>
    <w:rsid w:val="00EF7AAD"/>
    <w:rsid w:val="00EF7CC9"/>
    <w:rsid w:val="00EF7CDB"/>
    <w:rsid w:val="00F003F4"/>
    <w:rsid w:val="00F00B79"/>
    <w:rsid w:val="00F00F78"/>
    <w:rsid w:val="00F015E3"/>
    <w:rsid w:val="00F01BA3"/>
    <w:rsid w:val="00F022FA"/>
    <w:rsid w:val="00F0233A"/>
    <w:rsid w:val="00F024ED"/>
    <w:rsid w:val="00F037B7"/>
    <w:rsid w:val="00F04136"/>
    <w:rsid w:val="00F060FD"/>
    <w:rsid w:val="00F06A01"/>
    <w:rsid w:val="00F06A8A"/>
    <w:rsid w:val="00F0713D"/>
    <w:rsid w:val="00F07163"/>
    <w:rsid w:val="00F07CEA"/>
    <w:rsid w:val="00F105E9"/>
    <w:rsid w:val="00F106EA"/>
    <w:rsid w:val="00F10E61"/>
    <w:rsid w:val="00F11F0E"/>
    <w:rsid w:val="00F129C6"/>
    <w:rsid w:val="00F16FDA"/>
    <w:rsid w:val="00F23488"/>
    <w:rsid w:val="00F251BF"/>
    <w:rsid w:val="00F25B12"/>
    <w:rsid w:val="00F261E2"/>
    <w:rsid w:val="00F267DA"/>
    <w:rsid w:val="00F27B65"/>
    <w:rsid w:val="00F360F1"/>
    <w:rsid w:val="00F3654B"/>
    <w:rsid w:val="00F367E8"/>
    <w:rsid w:val="00F37C5E"/>
    <w:rsid w:val="00F4001E"/>
    <w:rsid w:val="00F40D36"/>
    <w:rsid w:val="00F417A7"/>
    <w:rsid w:val="00F4253C"/>
    <w:rsid w:val="00F42549"/>
    <w:rsid w:val="00F429A3"/>
    <w:rsid w:val="00F43E29"/>
    <w:rsid w:val="00F47347"/>
    <w:rsid w:val="00F47903"/>
    <w:rsid w:val="00F51C8B"/>
    <w:rsid w:val="00F544ED"/>
    <w:rsid w:val="00F54A06"/>
    <w:rsid w:val="00F54DDA"/>
    <w:rsid w:val="00F552F1"/>
    <w:rsid w:val="00F554F4"/>
    <w:rsid w:val="00F56FB2"/>
    <w:rsid w:val="00F573CF"/>
    <w:rsid w:val="00F604A6"/>
    <w:rsid w:val="00F60AC5"/>
    <w:rsid w:val="00F610B9"/>
    <w:rsid w:val="00F6331E"/>
    <w:rsid w:val="00F64C57"/>
    <w:rsid w:val="00F64C58"/>
    <w:rsid w:val="00F65334"/>
    <w:rsid w:val="00F65535"/>
    <w:rsid w:val="00F655AC"/>
    <w:rsid w:val="00F65B3B"/>
    <w:rsid w:val="00F6717C"/>
    <w:rsid w:val="00F6773D"/>
    <w:rsid w:val="00F708AD"/>
    <w:rsid w:val="00F70FA2"/>
    <w:rsid w:val="00F71690"/>
    <w:rsid w:val="00F723FA"/>
    <w:rsid w:val="00F72484"/>
    <w:rsid w:val="00F738A9"/>
    <w:rsid w:val="00F7461C"/>
    <w:rsid w:val="00F74CCA"/>
    <w:rsid w:val="00F7623B"/>
    <w:rsid w:val="00F7629A"/>
    <w:rsid w:val="00F76385"/>
    <w:rsid w:val="00F76421"/>
    <w:rsid w:val="00F76689"/>
    <w:rsid w:val="00F76ED1"/>
    <w:rsid w:val="00F7742E"/>
    <w:rsid w:val="00F80A7E"/>
    <w:rsid w:val="00F80EE6"/>
    <w:rsid w:val="00F81174"/>
    <w:rsid w:val="00F81267"/>
    <w:rsid w:val="00F821B1"/>
    <w:rsid w:val="00F8578B"/>
    <w:rsid w:val="00F85AF3"/>
    <w:rsid w:val="00F8627C"/>
    <w:rsid w:val="00F87608"/>
    <w:rsid w:val="00F8782B"/>
    <w:rsid w:val="00F92B73"/>
    <w:rsid w:val="00F95EC2"/>
    <w:rsid w:val="00F968D4"/>
    <w:rsid w:val="00F9730B"/>
    <w:rsid w:val="00FA019C"/>
    <w:rsid w:val="00FA1331"/>
    <w:rsid w:val="00FA1368"/>
    <w:rsid w:val="00FA1376"/>
    <w:rsid w:val="00FA182A"/>
    <w:rsid w:val="00FA23B1"/>
    <w:rsid w:val="00FA3431"/>
    <w:rsid w:val="00FA348A"/>
    <w:rsid w:val="00FA438A"/>
    <w:rsid w:val="00FA5038"/>
    <w:rsid w:val="00FA66CF"/>
    <w:rsid w:val="00FA7D16"/>
    <w:rsid w:val="00FB10CB"/>
    <w:rsid w:val="00FB1B42"/>
    <w:rsid w:val="00FB2411"/>
    <w:rsid w:val="00FB47AB"/>
    <w:rsid w:val="00FB480F"/>
    <w:rsid w:val="00FB540A"/>
    <w:rsid w:val="00FB57C8"/>
    <w:rsid w:val="00FB7338"/>
    <w:rsid w:val="00FC0460"/>
    <w:rsid w:val="00FC0EAD"/>
    <w:rsid w:val="00FC1105"/>
    <w:rsid w:val="00FC1109"/>
    <w:rsid w:val="00FC111E"/>
    <w:rsid w:val="00FC1ECE"/>
    <w:rsid w:val="00FC1FE0"/>
    <w:rsid w:val="00FC2A47"/>
    <w:rsid w:val="00FC2ACA"/>
    <w:rsid w:val="00FC2B60"/>
    <w:rsid w:val="00FC2FE9"/>
    <w:rsid w:val="00FC333D"/>
    <w:rsid w:val="00FC458A"/>
    <w:rsid w:val="00FD3185"/>
    <w:rsid w:val="00FD5A58"/>
    <w:rsid w:val="00FD5F38"/>
    <w:rsid w:val="00FD6344"/>
    <w:rsid w:val="00FD6E2C"/>
    <w:rsid w:val="00FD7CEF"/>
    <w:rsid w:val="00FE01C2"/>
    <w:rsid w:val="00FE1331"/>
    <w:rsid w:val="00FE19ED"/>
    <w:rsid w:val="00FE23F3"/>
    <w:rsid w:val="00FE2696"/>
    <w:rsid w:val="00FE2964"/>
    <w:rsid w:val="00FE32A6"/>
    <w:rsid w:val="00FE4049"/>
    <w:rsid w:val="00FE4737"/>
    <w:rsid w:val="00FE58CC"/>
    <w:rsid w:val="00FE770A"/>
    <w:rsid w:val="00FF12DB"/>
    <w:rsid w:val="00FF141C"/>
    <w:rsid w:val="00FF26EF"/>
    <w:rsid w:val="00FF36CF"/>
    <w:rsid w:val="00FF57DA"/>
    <w:rsid w:val="00FF595A"/>
    <w:rsid w:val="00FF6273"/>
    <w:rsid w:val="00FF6520"/>
    <w:rsid w:val="00FF6DD5"/>
    <w:rsid w:val="00FF7623"/>
    <w:rsid w:val="00FF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1"/>
    </o:shapelayout>
  </w:shapeDefaults>
  <w:decimalSymbol w:val="."/>
  <w:listSeparator w:val=","/>
  <w15:docId w15:val="{A616787E-BB75-4AC5-86A6-D9C0B5505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5C50"/>
    <w:pPr>
      <w:spacing w:after="120" w:line="240" w:lineRule="atLeast"/>
    </w:pPr>
    <w:rPr>
      <w:rFonts w:ascii="Trebuchet MS" w:hAnsi="Trebuchet MS"/>
      <w:szCs w:val="24"/>
      <w:lang w:val="en-GB"/>
    </w:rPr>
  </w:style>
  <w:style w:type="paragraph" w:styleId="Heading1">
    <w:name w:val="heading 1"/>
    <w:basedOn w:val="Normal"/>
    <w:next w:val="Normal"/>
    <w:autoRedefine/>
    <w:qFormat/>
    <w:rsid w:val="009D38ED"/>
    <w:pPr>
      <w:keepNext/>
      <w:numPr>
        <w:numId w:val="22"/>
      </w:numPr>
      <w:spacing w:after="0" w:line="0" w:lineRule="atLeast"/>
      <w:ind w:left="284"/>
      <w:jc w:val="both"/>
      <w:outlineLvl w:val="0"/>
    </w:pPr>
    <w:rPr>
      <w:rFonts w:cs="Arial"/>
      <w:b/>
      <w:bCs/>
      <w:caps/>
      <w:color w:val="000000"/>
      <w:kern w:val="32"/>
      <w:sz w:val="32"/>
      <w:szCs w:val="32"/>
    </w:rPr>
  </w:style>
  <w:style w:type="paragraph" w:styleId="Heading2">
    <w:name w:val="heading 2"/>
    <w:basedOn w:val="Normal"/>
    <w:next w:val="Normal"/>
    <w:autoRedefine/>
    <w:qFormat/>
    <w:rsid w:val="003D7302"/>
    <w:pPr>
      <w:keepNext/>
      <w:spacing w:before="360" w:after="240"/>
      <w:outlineLvl w:val="1"/>
    </w:pPr>
    <w:rPr>
      <w:rFonts w:cs="Arial"/>
      <w:b/>
      <w:bCs/>
      <w:iCs/>
      <w:color w:val="000000"/>
      <w:sz w:val="28"/>
      <w:szCs w:val="28"/>
    </w:rPr>
  </w:style>
  <w:style w:type="paragraph" w:styleId="Heading3">
    <w:name w:val="heading 3"/>
    <w:basedOn w:val="Normal"/>
    <w:next w:val="Normal"/>
    <w:autoRedefine/>
    <w:qFormat/>
    <w:rsid w:val="001F6CE6"/>
    <w:pPr>
      <w:keepNext/>
      <w:spacing w:before="360" w:after="240"/>
      <w:outlineLvl w:val="2"/>
    </w:pPr>
    <w:rPr>
      <w:rFonts w:cs="Arial"/>
      <w:b/>
      <w:bCs/>
      <w:color w:val="000000"/>
      <w:sz w:val="22"/>
      <w:szCs w:val="26"/>
    </w:rPr>
  </w:style>
  <w:style w:type="paragraph" w:styleId="Heading4">
    <w:name w:val="heading 4"/>
    <w:basedOn w:val="Normal"/>
    <w:next w:val="Normal"/>
    <w:qFormat/>
    <w:rsid w:val="00AE51C3"/>
    <w:pPr>
      <w:keepNext/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qFormat/>
    <w:rsid w:val="006B2D6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6B2D67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B2D67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6B2D67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6B2D67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6715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36715F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sid w:val="001C10FD"/>
    <w:rPr>
      <w:rFonts w:ascii="Trebuchet MS" w:hAnsi="Trebuchet MS"/>
      <w:color w:val="0000FF"/>
      <w:sz w:val="18"/>
      <w:u w:val="single"/>
    </w:rPr>
  </w:style>
  <w:style w:type="paragraph" w:customStyle="1" w:styleId="DocTitle">
    <w:name w:val="Doc Title"/>
    <w:basedOn w:val="Normal"/>
    <w:rsid w:val="0036715F"/>
    <w:pPr>
      <w:jc w:val="right"/>
    </w:pPr>
    <w:rPr>
      <w:rFonts w:ascii="Arial Narrow" w:hAnsi="Arial Narrow" w:cs="Arial"/>
      <w:b/>
      <w:i/>
      <w:color w:val="333333"/>
      <w:sz w:val="40"/>
      <w:szCs w:val="44"/>
    </w:rPr>
  </w:style>
  <w:style w:type="paragraph" w:styleId="Title">
    <w:name w:val="Title"/>
    <w:basedOn w:val="Normal"/>
    <w:next w:val="Normal"/>
    <w:qFormat/>
    <w:rsid w:val="0036715F"/>
    <w:pPr>
      <w:spacing w:before="360" w:after="240"/>
      <w:outlineLvl w:val="0"/>
    </w:pPr>
    <w:rPr>
      <w:rFonts w:ascii="Arial Narrow" w:hAnsi="Arial Narrow" w:cs="Arial"/>
      <w:b/>
      <w:bCs/>
      <w:caps/>
      <w:color w:val="333333"/>
      <w:kern w:val="28"/>
      <w:sz w:val="32"/>
      <w:szCs w:val="32"/>
    </w:rPr>
  </w:style>
  <w:style w:type="paragraph" w:customStyle="1" w:styleId="DocSubject">
    <w:name w:val="Doc Subject"/>
    <w:basedOn w:val="Normal"/>
    <w:rsid w:val="0036715F"/>
    <w:pPr>
      <w:jc w:val="right"/>
    </w:pPr>
    <w:rPr>
      <w:rFonts w:ascii="Arial Narrow" w:hAnsi="Arial Narrow" w:cs="Arial"/>
      <w:i/>
      <w:color w:val="808080"/>
      <w:sz w:val="36"/>
      <w:szCs w:val="36"/>
    </w:rPr>
  </w:style>
  <w:style w:type="paragraph" w:styleId="TOC2">
    <w:name w:val="toc 2"/>
    <w:basedOn w:val="Normal"/>
    <w:next w:val="Normal"/>
    <w:autoRedefine/>
    <w:uiPriority w:val="39"/>
    <w:rsid w:val="0036715F"/>
    <w:pPr>
      <w:ind w:left="200"/>
    </w:pPr>
  </w:style>
  <w:style w:type="paragraph" w:styleId="TOC1">
    <w:name w:val="toc 1"/>
    <w:basedOn w:val="Normal"/>
    <w:next w:val="Normal"/>
    <w:autoRedefine/>
    <w:uiPriority w:val="39"/>
    <w:rsid w:val="001C10FD"/>
    <w:pPr>
      <w:tabs>
        <w:tab w:val="left" w:pos="400"/>
        <w:tab w:val="right" w:leader="dot" w:pos="9019"/>
      </w:tabs>
    </w:pPr>
    <w:rPr>
      <w:b/>
      <w:noProof/>
      <w:szCs w:val="20"/>
    </w:rPr>
  </w:style>
  <w:style w:type="paragraph" w:styleId="TOC3">
    <w:name w:val="toc 3"/>
    <w:basedOn w:val="Normal"/>
    <w:next w:val="Normal"/>
    <w:autoRedefine/>
    <w:uiPriority w:val="39"/>
    <w:rsid w:val="0036715F"/>
    <w:pPr>
      <w:ind w:left="400"/>
    </w:pPr>
  </w:style>
  <w:style w:type="paragraph" w:customStyle="1" w:styleId="StyleHeading1TrebuchetMS">
    <w:name w:val="Style Heading 1 + Trebuchet MS"/>
    <w:basedOn w:val="Heading1"/>
    <w:rsid w:val="00292958"/>
    <w:pPr>
      <w:numPr>
        <w:numId w:val="1"/>
      </w:numPr>
    </w:pPr>
  </w:style>
  <w:style w:type="table" w:styleId="TableGrid">
    <w:name w:val="Table Grid"/>
    <w:basedOn w:val="TableNormal"/>
    <w:rsid w:val="006B2D67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rsid w:val="00085FE7"/>
    <w:rPr>
      <w:sz w:val="16"/>
      <w:szCs w:val="16"/>
    </w:rPr>
  </w:style>
  <w:style w:type="paragraph" w:styleId="CommentText">
    <w:name w:val="annotation text"/>
    <w:basedOn w:val="Normal"/>
    <w:link w:val="CommentTextChar"/>
    <w:rsid w:val="00085FE7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085FE7"/>
    <w:rPr>
      <w:rFonts w:ascii="Trebuchet MS" w:hAnsi="Trebuchet MS"/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085F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85FE7"/>
    <w:rPr>
      <w:rFonts w:ascii="Trebuchet MS" w:hAnsi="Trebuchet MS"/>
      <w:b/>
      <w:bCs/>
      <w:lang w:val="en-GB"/>
    </w:rPr>
  </w:style>
  <w:style w:type="paragraph" w:styleId="BalloonText">
    <w:name w:val="Balloon Text"/>
    <w:basedOn w:val="Normal"/>
    <w:link w:val="BalloonTextChar"/>
    <w:rsid w:val="00085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85FE7"/>
    <w:rPr>
      <w:rFonts w:ascii="Tahoma" w:hAnsi="Tahoma" w:cs="Tahoma"/>
      <w:sz w:val="16"/>
      <w:szCs w:val="16"/>
      <w:lang w:val="en-GB"/>
    </w:rPr>
  </w:style>
  <w:style w:type="paragraph" w:customStyle="1" w:styleId="Style1">
    <w:name w:val="Style1"/>
    <w:basedOn w:val="TOC1"/>
    <w:next w:val="Normal"/>
    <w:rsid w:val="001C10FD"/>
  </w:style>
  <w:style w:type="table" w:customStyle="1" w:styleId="MastekStyle">
    <w:name w:val="MastekStyle"/>
    <w:basedOn w:val="TableNormal"/>
    <w:rsid w:val="00581924"/>
    <w:rPr>
      <w:rFonts w:ascii="Trebuchet MS" w:hAnsi="Trebuchet MS"/>
    </w:rPr>
    <w:tblPr>
      <w:tblStyleRowBandSize w:val="1"/>
      <w:tblStyleColBandSize w:val="1"/>
    </w:tblPr>
    <w:tblStylePr w:type="firstRow">
      <w:rPr>
        <w:rFonts w:ascii="Arial Narrow" w:hAnsi="Arial Narrow"/>
        <w:sz w:val="20"/>
      </w:rPr>
      <w:tblPr/>
      <w:tcPr>
        <w:tcBorders>
          <w:top w:val="single" w:sz="12" w:space="0" w:color="999999"/>
          <w:left w:val="nil"/>
          <w:bottom w:val="single" w:sz="2" w:space="0" w:color="999999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2" w:space="0" w:color="808080"/>
          <w:left w:val="nil"/>
          <w:bottom w:val="single" w:sz="2" w:space="0" w:color="808080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styleId="DocumentMap">
    <w:name w:val="Document Map"/>
    <w:basedOn w:val="Normal"/>
    <w:link w:val="DocumentMapChar"/>
    <w:rsid w:val="00E6300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E63006"/>
    <w:rPr>
      <w:rFonts w:ascii="Tahoma" w:hAnsi="Tahoma" w:cs="Tahoma"/>
      <w:sz w:val="16"/>
      <w:szCs w:val="16"/>
      <w:lang w:val="en-GB"/>
    </w:rPr>
  </w:style>
  <w:style w:type="paragraph" w:styleId="BodyText">
    <w:name w:val="Body Text"/>
    <w:basedOn w:val="Normal"/>
    <w:link w:val="BodyTextChar"/>
    <w:rsid w:val="00F06A01"/>
    <w:pPr>
      <w:spacing w:line="360" w:lineRule="auto"/>
    </w:pPr>
    <w:rPr>
      <w:rFonts w:ascii="Times New Roman" w:hAnsi="Times New Roman"/>
      <w:sz w:val="24"/>
      <w:lang w:val="en-US"/>
    </w:rPr>
  </w:style>
  <w:style w:type="character" w:customStyle="1" w:styleId="BodyTextChar">
    <w:name w:val="Body Text Char"/>
    <w:basedOn w:val="DefaultParagraphFont"/>
    <w:link w:val="BodyText"/>
    <w:rsid w:val="00F06A01"/>
    <w:rPr>
      <w:sz w:val="24"/>
      <w:szCs w:val="24"/>
    </w:rPr>
  </w:style>
  <w:style w:type="paragraph" w:styleId="NormalWeb">
    <w:name w:val="Normal (Web)"/>
    <w:basedOn w:val="Normal"/>
    <w:rsid w:val="000B2CDB"/>
    <w:pPr>
      <w:spacing w:before="100" w:beforeAutospacing="1" w:after="100" w:afterAutospacing="1" w:line="240" w:lineRule="auto"/>
    </w:pPr>
    <w:rPr>
      <w:rFonts w:ascii="Times New Roman" w:hAnsi="Times New Roman"/>
      <w:sz w:val="24"/>
      <w:lang w:val="en-US"/>
    </w:rPr>
  </w:style>
  <w:style w:type="paragraph" w:styleId="ListBullet">
    <w:name w:val="List Bullet"/>
    <w:basedOn w:val="Normal"/>
    <w:rsid w:val="000B2CDB"/>
    <w:pPr>
      <w:numPr>
        <w:numId w:val="3"/>
      </w:numPr>
      <w:spacing w:after="0" w:line="240" w:lineRule="auto"/>
    </w:pPr>
    <w:rPr>
      <w:rFonts w:ascii="Times New Roman" w:hAnsi="Times New Roman"/>
      <w:sz w:val="24"/>
      <w:lang w:val="en-US"/>
    </w:rPr>
  </w:style>
  <w:style w:type="character" w:customStyle="1" w:styleId="smalltitle">
    <w:name w:val="smalltitle"/>
    <w:basedOn w:val="DefaultParagraphFont"/>
    <w:rsid w:val="00176DCE"/>
  </w:style>
  <w:style w:type="paragraph" w:styleId="TableofFigures">
    <w:name w:val="table of figures"/>
    <w:basedOn w:val="Normal"/>
    <w:next w:val="Normal"/>
    <w:uiPriority w:val="99"/>
    <w:rsid w:val="00C06F61"/>
    <w:pPr>
      <w:spacing w:after="0" w:line="240" w:lineRule="auto"/>
      <w:ind w:left="440" w:hanging="440"/>
    </w:pPr>
    <w:rPr>
      <w:lang w:val="en-NZ"/>
    </w:rPr>
  </w:style>
  <w:style w:type="table" w:styleId="LightList-Accent6">
    <w:name w:val="Light List Accent 6"/>
    <w:basedOn w:val="TableNormal"/>
    <w:uiPriority w:val="61"/>
    <w:rsid w:val="00AB68F3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paragraph" w:styleId="Caption">
    <w:name w:val="caption"/>
    <w:basedOn w:val="Normal"/>
    <w:next w:val="Normal"/>
    <w:qFormat/>
    <w:rsid w:val="00F51C8B"/>
    <w:rPr>
      <w:b/>
      <w:bCs/>
      <w:szCs w:val="20"/>
    </w:rPr>
  </w:style>
  <w:style w:type="character" w:styleId="FollowedHyperlink">
    <w:name w:val="FollowedHyperlink"/>
    <w:basedOn w:val="DefaultParagraphFont"/>
    <w:rsid w:val="00E413F9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1B1D87"/>
    <w:pPr>
      <w:ind w:left="720"/>
      <w:contextualSpacing/>
    </w:pPr>
  </w:style>
  <w:style w:type="paragraph" w:styleId="Revision">
    <w:name w:val="Revision"/>
    <w:hidden/>
    <w:uiPriority w:val="99"/>
    <w:semiHidden/>
    <w:rsid w:val="00461386"/>
    <w:rPr>
      <w:rFonts w:ascii="Trebuchet MS" w:hAnsi="Trebuchet MS"/>
      <w:szCs w:val="24"/>
      <w:lang w:val="en-GB"/>
    </w:rPr>
  </w:style>
  <w:style w:type="table" w:styleId="GridTable2-Accent4">
    <w:name w:val="Grid Table 2 Accent 4"/>
    <w:basedOn w:val="TableNormal"/>
    <w:uiPriority w:val="47"/>
    <w:rsid w:val="00E025A9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1Light-Accent4">
    <w:name w:val="List Table 1 Light Accent 4"/>
    <w:basedOn w:val="TableNormal"/>
    <w:uiPriority w:val="46"/>
    <w:rsid w:val="00E025A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4">
    <w:name w:val="Grid Table 4 Accent 4"/>
    <w:basedOn w:val="TableNormal"/>
    <w:uiPriority w:val="49"/>
    <w:rsid w:val="000B30EF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emf"/><Relationship Id="rId21" Type="http://schemas.openxmlformats.org/officeDocument/2006/relationships/hyperlink" Target="https://www.python.org/ftp/python/2.6.2/python-2.6.2.amd64.msi" TargetMode="External"/><Relationship Id="rId42" Type="http://schemas.openxmlformats.org/officeDocument/2006/relationships/image" Target="media/image12.png"/><Relationship Id="rId47" Type="http://schemas.openxmlformats.org/officeDocument/2006/relationships/oleObject" Target="embeddings/oleObject4.bin"/><Relationship Id="rId63" Type="http://schemas.openxmlformats.org/officeDocument/2006/relationships/image" Target="media/image29.emf"/><Relationship Id="rId68" Type="http://schemas.openxmlformats.org/officeDocument/2006/relationships/image" Target="media/image32.emf"/><Relationship Id="rId84" Type="http://schemas.openxmlformats.org/officeDocument/2006/relationships/footer" Target="footer2.xml"/><Relationship Id="rId16" Type="http://schemas.openxmlformats.org/officeDocument/2006/relationships/hyperlink" Target="https://cds.sun.com/is-bin/INTERSHOP.enfinity/WFS/CDS-CDS_Developer-Site/en_US/-/USD/ViewProductDetail-Start?ProductRef=javamail-1.4.2-oth-JPR@CDS-CDS_Developer" TargetMode="External"/><Relationship Id="rId11" Type="http://schemas.openxmlformats.org/officeDocument/2006/relationships/hyperlink" Target="http://mirror.nyi.net/apache/ant/binaries/apache-ant-1.7.1-bin.zip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8.png"/><Relationship Id="rId53" Type="http://schemas.openxmlformats.org/officeDocument/2006/relationships/hyperlink" Target="http://download.icu-project.org/files/icu4c/4.2.1/icu4c-4_2_1-src.zip" TargetMode="External"/><Relationship Id="rId58" Type="http://schemas.openxmlformats.org/officeDocument/2006/relationships/image" Target="media/image25.png"/><Relationship Id="rId74" Type="http://schemas.openxmlformats.org/officeDocument/2006/relationships/hyperlink" Target="http://download.microsoft.com/download/d/2/4/d242c3fb-da5a-4542-ad66-f9661d0a8d19/vcredist_x64.exe" TargetMode="External"/><Relationship Id="rId79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9" Type="http://schemas.openxmlformats.org/officeDocument/2006/relationships/hyperlink" Target="http://download.ociweb.com/TAO-1.4a/ACE+TAO-1.4a_with_latest_patches.zip" TargetMode="External"/><Relationship Id="rId14" Type="http://schemas.openxmlformats.org/officeDocument/2006/relationships/hyperlink" Target="http://www.findjar.com/jar/mule/dependencies/maven2/xalan/xalan/2.7.1/xalan-2.7.1.jar.html" TargetMode="External"/><Relationship Id="rId22" Type="http://schemas.openxmlformats.org/officeDocument/2006/relationships/hyperlink" Target="https://www.python.org/ftp/python/2.7.12/python-2.7.12.amd64.msi" TargetMode="External"/><Relationship Id="rId27" Type="http://schemas.openxmlformats.org/officeDocument/2006/relationships/oleObject" Target="embeddings/oleObject1.bin"/><Relationship Id="rId30" Type="http://schemas.openxmlformats.org/officeDocument/2006/relationships/image" Target="media/image3.wmf"/><Relationship Id="rId35" Type="http://schemas.openxmlformats.org/officeDocument/2006/relationships/image" Target="media/image6.png"/><Relationship Id="rId43" Type="http://schemas.openxmlformats.org/officeDocument/2006/relationships/image" Target="media/image13.png"/><Relationship Id="rId48" Type="http://schemas.openxmlformats.org/officeDocument/2006/relationships/image" Target="media/image17.emf"/><Relationship Id="rId56" Type="http://schemas.openxmlformats.org/officeDocument/2006/relationships/image" Target="media/image23.png"/><Relationship Id="rId64" Type="http://schemas.openxmlformats.org/officeDocument/2006/relationships/oleObject" Target="embeddings/oleObject6.bin"/><Relationship Id="rId69" Type="http://schemas.openxmlformats.org/officeDocument/2006/relationships/oleObject" Target="embeddings/oleObject7.bin"/><Relationship Id="rId77" Type="http://schemas.openxmlformats.org/officeDocument/2006/relationships/image" Target="media/image38.png"/><Relationship Id="rId8" Type="http://schemas.openxmlformats.org/officeDocument/2006/relationships/hyperlink" Target="mailto:william.lewis@creativevirtual.com" TargetMode="External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80" Type="http://schemas.openxmlformats.org/officeDocument/2006/relationships/image" Target="media/image40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www.jacorb.org/releases/2.3.1/jacorb-2.3.1-src.zip" TargetMode="External"/><Relationship Id="rId17" Type="http://schemas.openxmlformats.org/officeDocument/2006/relationships/hyperlink" Target="https://cds.sun.com/is-bin/INTERSHOP.enfinity/WFS/CDS-CDS_Developer-Site/en_US/-/USD/ViewProductDetail-Start?ProductRef=jaf-1.1.1-fcs-oth-JPR@CDS-CDS_Developer" TargetMode="External"/><Relationship Id="rId25" Type="http://schemas.openxmlformats.org/officeDocument/2006/relationships/hyperlink" Target="http://www.ecoficial.com/apachemirror/tomcat/tomcat-6/v6.0.18/bin/apache-tomcat-6.0.18.zip" TargetMode="External"/><Relationship Id="rId33" Type="http://schemas.openxmlformats.org/officeDocument/2006/relationships/hyperlink" Target="http://build.eclipse.org/technology/phoenix/torrents/jee/eclipse-jee-galileo-SR1-win32.zip.torrent" TargetMode="External"/><Relationship Id="rId38" Type="http://schemas.openxmlformats.org/officeDocument/2006/relationships/image" Target="media/image9.png"/><Relationship Id="rId46" Type="http://schemas.openxmlformats.org/officeDocument/2006/relationships/image" Target="media/image16.emf"/><Relationship Id="rId59" Type="http://schemas.openxmlformats.org/officeDocument/2006/relationships/image" Target="media/image26.png"/><Relationship Id="rId67" Type="http://schemas.openxmlformats.org/officeDocument/2006/relationships/image" Target="media/image31.jpg"/><Relationship Id="rId20" Type="http://schemas.openxmlformats.org/officeDocument/2006/relationships/hyperlink" Target="http://download.icu-project.org/files/icu4c/4.2.1/icu4c-4_2_1-src.zip" TargetMode="External"/><Relationship Id="rId41" Type="http://schemas.openxmlformats.org/officeDocument/2006/relationships/hyperlink" Target="http://download.ociweb.com/TAO-1.4a/ACE+TAO-1.4a_with_latest_patches.zip" TargetMode="External"/><Relationship Id="rId54" Type="http://schemas.openxmlformats.org/officeDocument/2006/relationships/image" Target="media/image21.png"/><Relationship Id="rId62" Type="http://schemas.openxmlformats.org/officeDocument/2006/relationships/image" Target="media/image28.png"/><Relationship Id="rId70" Type="http://schemas.openxmlformats.org/officeDocument/2006/relationships/image" Target="media/image33.png"/><Relationship Id="rId75" Type="http://schemas.openxmlformats.org/officeDocument/2006/relationships/image" Target="media/image37.emf"/><Relationship Id="rId83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ourceforge.net/projects/jibx/files/jibx/jibx-1.2.1/jibx_1_2_1.zip/download" TargetMode="External"/><Relationship Id="rId23" Type="http://schemas.openxmlformats.org/officeDocument/2006/relationships/hyperlink" Target="https://dct.sun.com/dct/forms/reg_us_0809_958_0.jsp" TargetMode="External"/><Relationship Id="rId28" Type="http://schemas.openxmlformats.org/officeDocument/2006/relationships/image" Target="media/image2.emf"/><Relationship Id="rId36" Type="http://schemas.openxmlformats.org/officeDocument/2006/relationships/image" Target="media/image7.png"/><Relationship Id="rId49" Type="http://schemas.openxmlformats.org/officeDocument/2006/relationships/oleObject" Target="embeddings/oleObject5.bin"/><Relationship Id="rId57" Type="http://schemas.openxmlformats.org/officeDocument/2006/relationships/image" Target="media/image24.png"/><Relationship Id="rId10" Type="http://schemas.openxmlformats.org/officeDocument/2006/relationships/hyperlink" Target="http://cds.sun.com/is-bin/INTERSHOP.enfinity/WFS/CDS-CDS_Developer-Site/en_US/-/USD/VerifyItem-Start/jdk-1_5_0_14-windows-i586-p.exe?BundledLineItemUUID=hMVIBe.p9lMAAAEk6XUel3F7&amp;OrderID=WCdIBe.pcpwAAAEkynUel3F7&amp;ProductID=MVjACUFBSfwAAAEYkqk5AXuQ&amp;FileName=/jdk-1_5_0_14-windows-i586-p.exe" TargetMode="External"/><Relationship Id="rId31" Type="http://schemas.openxmlformats.org/officeDocument/2006/relationships/oleObject" Target="embeddings/oleObject3.bin"/><Relationship Id="rId44" Type="http://schemas.openxmlformats.org/officeDocument/2006/relationships/image" Target="media/image14.png"/><Relationship Id="rId52" Type="http://schemas.openxmlformats.org/officeDocument/2006/relationships/image" Target="media/image20.png"/><Relationship Id="rId60" Type="http://schemas.openxmlformats.org/officeDocument/2006/relationships/hyperlink" Target="http://www.python.org/ftp/python/2.6.2/python-2.6.2.amd64.msi" TargetMode="External"/><Relationship Id="rId65" Type="http://schemas.openxmlformats.org/officeDocument/2006/relationships/hyperlink" Target="https://www.python.org/ftp/python/2.7.12/python-2.7.12.amd64.msi" TargetMode="External"/><Relationship Id="rId73" Type="http://schemas.openxmlformats.org/officeDocument/2006/relationships/image" Target="media/image36.jpg"/><Relationship Id="rId78" Type="http://schemas.openxmlformats.org/officeDocument/2006/relationships/image" Target="media/image39.emf"/><Relationship Id="rId81" Type="http://schemas.openxmlformats.org/officeDocument/2006/relationships/header" Target="header1.xm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devang.vyas@creativevirtual.com" TargetMode="External"/><Relationship Id="rId13" Type="http://schemas.openxmlformats.org/officeDocument/2006/relationships/hyperlink" Target="http://www.ecoficial.com/apachemirror/tomcat/tomcat-6/v6.0.18/bin/apache-tomcat-6.0.18.zip" TargetMode="External"/><Relationship Id="rId18" Type="http://schemas.openxmlformats.org/officeDocument/2006/relationships/hyperlink" Target="http://www.apache.org/dyn/closer.cgi/logging/log4j/1.2.15/apache-log4j-1.2.15.zip" TargetMode="External"/><Relationship Id="rId39" Type="http://schemas.openxmlformats.org/officeDocument/2006/relationships/image" Target="media/image10.png"/><Relationship Id="rId34" Type="http://schemas.openxmlformats.org/officeDocument/2006/relationships/image" Target="media/image5.png"/><Relationship Id="rId50" Type="http://schemas.openxmlformats.org/officeDocument/2006/relationships/image" Target="media/image18.png"/><Relationship Id="rId55" Type="http://schemas.openxmlformats.org/officeDocument/2006/relationships/image" Target="media/image22.png"/><Relationship Id="rId76" Type="http://schemas.openxmlformats.org/officeDocument/2006/relationships/oleObject" Target="embeddings/oleObject8.bin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2" Type="http://schemas.openxmlformats.org/officeDocument/2006/relationships/numbering" Target="numbering.xml"/><Relationship Id="rId29" Type="http://schemas.openxmlformats.org/officeDocument/2006/relationships/oleObject" Target="embeddings/oleObject2.bin"/><Relationship Id="rId24" Type="http://schemas.openxmlformats.org/officeDocument/2006/relationships/hyperlink" Target="http://mirror.nyi.net/apache/ant/binaries/apache-ant-1.7.1-bin.zip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5.png"/><Relationship Id="rId66" Type="http://schemas.openxmlformats.org/officeDocument/2006/relationships/image" Target="media/image30.jpg"/><Relationship Id="rId61" Type="http://schemas.openxmlformats.org/officeDocument/2006/relationships/image" Target="media/image27.jpeg"/><Relationship Id="rId8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lympia\Mastek\Ida\OPG%20Procedure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6B21B4-E470-4802-8ADF-EBB080756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OPG Procedure Template.dot</Template>
  <TotalTime>281</TotalTime>
  <Pages>1</Pages>
  <Words>6155</Words>
  <Characters>35088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Virtual Assistant</vt:lpstr>
    </vt:vector>
  </TitlesOfParts>
  <Company>Creative Virtual</Company>
  <LinksUpToDate>false</LinksUpToDate>
  <CharactersWithSpaces>41161</CharactersWithSpaces>
  <SharedDoc>false</SharedDoc>
  <HLinks>
    <vt:vector size="510" baseType="variant">
      <vt:variant>
        <vt:i4>3801214</vt:i4>
      </vt:variant>
      <vt:variant>
        <vt:i4>537</vt:i4>
      </vt:variant>
      <vt:variant>
        <vt:i4>0</vt:i4>
      </vt:variant>
      <vt:variant>
        <vt:i4>5</vt:i4>
      </vt:variant>
      <vt:variant>
        <vt:lpwstr>http://www.python.org/ftp/python/2.6.2/python-2.6.2.msi</vt:lpwstr>
      </vt:variant>
      <vt:variant>
        <vt:lpwstr/>
      </vt:variant>
      <vt:variant>
        <vt:i4>7667779</vt:i4>
      </vt:variant>
      <vt:variant>
        <vt:i4>534</vt:i4>
      </vt:variant>
      <vt:variant>
        <vt:i4>0</vt:i4>
      </vt:variant>
      <vt:variant>
        <vt:i4>5</vt:i4>
      </vt:variant>
      <vt:variant>
        <vt:lpwstr/>
      </vt:variant>
      <vt:variant>
        <vt:lpwstr>Figure_EnvironmentVars</vt:lpwstr>
      </vt:variant>
      <vt:variant>
        <vt:i4>6488189</vt:i4>
      </vt:variant>
      <vt:variant>
        <vt:i4>522</vt:i4>
      </vt:variant>
      <vt:variant>
        <vt:i4>0</vt:i4>
      </vt:variant>
      <vt:variant>
        <vt:i4>5</vt:i4>
      </vt:variant>
      <vt:variant>
        <vt:lpwstr>ftp://ftp.software.ibm.com/software/globalization/icu/3.2.1/icu4c-3.2.1.zip</vt:lpwstr>
      </vt:variant>
      <vt:variant>
        <vt:lpwstr/>
      </vt:variant>
      <vt:variant>
        <vt:i4>2097245</vt:i4>
      </vt:variant>
      <vt:variant>
        <vt:i4>495</vt:i4>
      </vt:variant>
      <vt:variant>
        <vt:i4>0</vt:i4>
      </vt:variant>
      <vt:variant>
        <vt:i4>5</vt:i4>
      </vt:variant>
      <vt:variant>
        <vt:lpwstr>http://download.ociweb.com/TAO-1.4a/ACE+TAO-1.4a_with_latest_patches.zip</vt:lpwstr>
      </vt:variant>
      <vt:variant>
        <vt:lpwstr/>
      </vt:variant>
      <vt:variant>
        <vt:i4>2490488</vt:i4>
      </vt:variant>
      <vt:variant>
        <vt:i4>471</vt:i4>
      </vt:variant>
      <vt:variant>
        <vt:i4>0</vt:i4>
      </vt:variant>
      <vt:variant>
        <vt:i4>5</vt:i4>
      </vt:variant>
      <vt:variant>
        <vt:lpwstr>http://build.eclipse.org/technology/phoenix/torrents/jee/eclipse-jee-galileo-SR1-win32.zip.torrent</vt:lpwstr>
      </vt:variant>
      <vt:variant>
        <vt:lpwstr/>
      </vt:variant>
      <vt:variant>
        <vt:i4>7536663</vt:i4>
      </vt:variant>
      <vt:variant>
        <vt:i4>441</vt:i4>
      </vt:variant>
      <vt:variant>
        <vt:i4>0</vt:i4>
      </vt:variant>
      <vt:variant>
        <vt:i4>5</vt:i4>
      </vt:variant>
      <vt:variant>
        <vt:lpwstr/>
      </vt:variant>
      <vt:variant>
        <vt:lpwstr>_Pre-Requisites</vt:lpwstr>
      </vt:variant>
      <vt:variant>
        <vt:i4>7667779</vt:i4>
      </vt:variant>
      <vt:variant>
        <vt:i4>438</vt:i4>
      </vt:variant>
      <vt:variant>
        <vt:i4>0</vt:i4>
      </vt:variant>
      <vt:variant>
        <vt:i4>5</vt:i4>
      </vt:variant>
      <vt:variant>
        <vt:lpwstr/>
      </vt:variant>
      <vt:variant>
        <vt:lpwstr>Figure_EnvironmentVars</vt:lpwstr>
      </vt:variant>
      <vt:variant>
        <vt:i4>3735600</vt:i4>
      </vt:variant>
      <vt:variant>
        <vt:i4>435</vt:i4>
      </vt:variant>
      <vt:variant>
        <vt:i4>0</vt:i4>
      </vt:variant>
      <vt:variant>
        <vt:i4>5</vt:i4>
      </vt:variant>
      <vt:variant>
        <vt:lpwstr>http://www.ecoficial.com/apachemirror/tomcat/tomcat-6/v6.0.18/bin/apache-tomcat-6.0.18.zip</vt:lpwstr>
      </vt:variant>
      <vt:variant>
        <vt:lpwstr/>
      </vt:variant>
      <vt:variant>
        <vt:i4>7667779</vt:i4>
      </vt:variant>
      <vt:variant>
        <vt:i4>432</vt:i4>
      </vt:variant>
      <vt:variant>
        <vt:i4>0</vt:i4>
      </vt:variant>
      <vt:variant>
        <vt:i4>5</vt:i4>
      </vt:variant>
      <vt:variant>
        <vt:lpwstr/>
      </vt:variant>
      <vt:variant>
        <vt:lpwstr>Figure_EnvironmentVars</vt:lpwstr>
      </vt:variant>
      <vt:variant>
        <vt:i4>7143532</vt:i4>
      </vt:variant>
      <vt:variant>
        <vt:i4>429</vt:i4>
      </vt:variant>
      <vt:variant>
        <vt:i4>0</vt:i4>
      </vt:variant>
      <vt:variant>
        <vt:i4>5</vt:i4>
      </vt:variant>
      <vt:variant>
        <vt:lpwstr>http://mirror.nyi.net/apache/ant/binaries/apache-ant-1.7.1-bin.zip</vt:lpwstr>
      </vt:variant>
      <vt:variant>
        <vt:lpwstr/>
      </vt:variant>
      <vt:variant>
        <vt:i4>7667779</vt:i4>
      </vt:variant>
      <vt:variant>
        <vt:i4>426</vt:i4>
      </vt:variant>
      <vt:variant>
        <vt:i4>0</vt:i4>
      </vt:variant>
      <vt:variant>
        <vt:i4>5</vt:i4>
      </vt:variant>
      <vt:variant>
        <vt:lpwstr/>
      </vt:variant>
      <vt:variant>
        <vt:lpwstr>Figure_EnvironmentVars</vt:lpwstr>
      </vt:variant>
      <vt:variant>
        <vt:i4>458833</vt:i4>
      </vt:variant>
      <vt:variant>
        <vt:i4>423</vt:i4>
      </vt:variant>
      <vt:variant>
        <vt:i4>0</vt:i4>
      </vt:variant>
      <vt:variant>
        <vt:i4>5</vt:i4>
      </vt:variant>
      <vt:variant>
        <vt:lpwstr>https://dct.sun.com/dct/forms/reg_us_0809_958_0.jsp</vt:lpwstr>
      </vt:variant>
      <vt:variant>
        <vt:lpwstr/>
      </vt:variant>
      <vt:variant>
        <vt:i4>3801214</vt:i4>
      </vt:variant>
      <vt:variant>
        <vt:i4>420</vt:i4>
      </vt:variant>
      <vt:variant>
        <vt:i4>0</vt:i4>
      </vt:variant>
      <vt:variant>
        <vt:i4>5</vt:i4>
      </vt:variant>
      <vt:variant>
        <vt:lpwstr>http://www.python.org/ftp/python/2.6.2/python-2.6.2.msi</vt:lpwstr>
      </vt:variant>
      <vt:variant>
        <vt:lpwstr/>
      </vt:variant>
      <vt:variant>
        <vt:i4>6488189</vt:i4>
      </vt:variant>
      <vt:variant>
        <vt:i4>417</vt:i4>
      </vt:variant>
      <vt:variant>
        <vt:i4>0</vt:i4>
      </vt:variant>
      <vt:variant>
        <vt:i4>5</vt:i4>
      </vt:variant>
      <vt:variant>
        <vt:lpwstr>ftp://ftp.software.ibm.com/software/globalization/icu/3.2.1/icu4c-3.2.1.zip</vt:lpwstr>
      </vt:variant>
      <vt:variant>
        <vt:lpwstr/>
      </vt:variant>
      <vt:variant>
        <vt:i4>2097245</vt:i4>
      </vt:variant>
      <vt:variant>
        <vt:i4>414</vt:i4>
      </vt:variant>
      <vt:variant>
        <vt:i4>0</vt:i4>
      </vt:variant>
      <vt:variant>
        <vt:i4>5</vt:i4>
      </vt:variant>
      <vt:variant>
        <vt:lpwstr>http://download.ociweb.com/TAO-1.4a/ACE+TAO-1.4a_with_latest_patches.zip</vt:lpwstr>
      </vt:variant>
      <vt:variant>
        <vt:lpwstr/>
      </vt:variant>
      <vt:variant>
        <vt:i4>1704031</vt:i4>
      </vt:variant>
      <vt:variant>
        <vt:i4>411</vt:i4>
      </vt:variant>
      <vt:variant>
        <vt:i4>0</vt:i4>
      </vt:variant>
      <vt:variant>
        <vt:i4>5</vt:i4>
      </vt:variant>
      <vt:variant>
        <vt:lpwstr>http://www.apache.org/dyn/closer.cgi/logging/log4j/1.2.15/apache-log4j-1.2.15.zip</vt:lpwstr>
      </vt:variant>
      <vt:variant>
        <vt:lpwstr/>
      </vt:variant>
      <vt:variant>
        <vt:i4>6291494</vt:i4>
      </vt:variant>
      <vt:variant>
        <vt:i4>408</vt:i4>
      </vt:variant>
      <vt:variant>
        <vt:i4>0</vt:i4>
      </vt:variant>
      <vt:variant>
        <vt:i4>5</vt:i4>
      </vt:variant>
      <vt:variant>
        <vt:lpwstr>https://cds.sun.com/is-bin/INTERSHOP.enfinity/WFS/CDS-CDS_Developer-Site/en_US/-/USD/ViewProductDetail-Start?ProductRef=jaf-1.1.1-fcs-oth-JPR@CDS-CDS_Developer</vt:lpwstr>
      </vt:variant>
      <vt:variant>
        <vt:lpwstr/>
      </vt:variant>
      <vt:variant>
        <vt:i4>458774</vt:i4>
      </vt:variant>
      <vt:variant>
        <vt:i4>405</vt:i4>
      </vt:variant>
      <vt:variant>
        <vt:i4>0</vt:i4>
      </vt:variant>
      <vt:variant>
        <vt:i4>5</vt:i4>
      </vt:variant>
      <vt:variant>
        <vt:lpwstr>https://cds.sun.com/is-bin/INTERSHOP.enfinity/WFS/CDS-CDS_Developer-Site/en_US/-/USD/ViewProductDetail-Start?ProductRef=javamail-1.4.2-oth-JPR@CDS-CDS_Developer</vt:lpwstr>
      </vt:variant>
      <vt:variant>
        <vt:lpwstr/>
      </vt:variant>
      <vt:variant>
        <vt:i4>6094909</vt:i4>
      </vt:variant>
      <vt:variant>
        <vt:i4>402</vt:i4>
      </vt:variant>
      <vt:variant>
        <vt:i4>0</vt:i4>
      </vt:variant>
      <vt:variant>
        <vt:i4>5</vt:i4>
      </vt:variant>
      <vt:variant>
        <vt:lpwstr>http://sourceforge.net/projects/jibx/files/jibx/jibx-1.2.1/jibx_1_2_1.zip/download</vt:lpwstr>
      </vt:variant>
      <vt:variant>
        <vt:lpwstr/>
      </vt:variant>
      <vt:variant>
        <vt:i4>3276907</vt:i4>
      </vt:variant>
      <vt:variant>
        <vt:i4>399</vt:i4>
      </vt:variant>
      <vt:variant>
        <vt:i4>0</vt:i4>
      </vt:variant>
      <vt:variant>
        <vt:i4>5</vt:i4>
      </vt:variant>
      <vt:variant>
        <vt:lpwstr>http://www.findjar.com/jar/mule/dependencies/maven2/xalan/xalan/2.7.1/xalan-2.7.1.jar.html</vt:lpwstr>
      </vt:variant>
      <vt:variant>
        <vt:lpwstr/>
      </vt:variant>
      <vt:variant>
        <vt:i4>3735600</vt:i4>
      </vt:variant>
      <vt:variant>
        <vt:i4>396</vt:i4>
      </vt:variant>
      <vt:variant>
        <vt:i4>0</vt:i4>
      </vt:variant>
      <vt:variant>
        <vt:i4>5</vt:i4>
      </vt:variant>
      <vt:variant>
        <vt:lpwstr>http://www.ecoficial.com/apachemirror/tomcat/tomcat-6/v6.0.18/bin/apache-tomcat-6.0.18.zip</vt:lpwstr>
      </vt:variant>
      <vt:variant>
        <vt:lpwstr/>
      </vt:variant>
      <vt:variant>
        <vt:i4>6094872</vt:i4>
      </vt:variant>
      <vt:variant>
        <vt:i4>393</vt:i4>
      </vt:variant>
      <vt:variant>
        <vt:i4>0</vt:i4>
      </vt:variant>
      <vt:variant>
        <vt:i4>5</vt:i4>
      </vt:variant>
      <vt:variant>
        <vt:lpwstr>http://www.jacorb.org/releases/2.3.1/jacorb-2.3.1-src.zip</vt:lpwstr>
      </vt:variant>
      <vt:variant>
        <vt:lpwstr/>
      </vt:variant>
      <vt:variant>
        <vt:i4>7143532</vt:i4>
      </vt:variant>
      <vt:variant>
        <vt:i4>390</vt:i4>
      </vt:variant>
      <vt:variant>
        <vt:i4>0</vt:i4>
      </vt:variant>
      <vt:variant>
        <vt:i4>5</vt:i4>
      </vt:variant>
      <vt:variant>
        <vt:lpwstr>http://mirror.nyi.net/apache/ant/binaries/apache-ant-1.7.1-bin.zip</vt:lpwstr>
      </vt:variant>
      <vt:variant>
        <vt:lpwstr/>
      </vt:variant>
      <vt:variant>
        <vt:i4>7536647</vt:i4>
      </vt:variant>
      <vt:variant>
        <vt:i4>387</vt:i4>
      </vt:variant>
      <vt:variant>
        <vt:i4>0</vt:i4>
      </vt:variant>
      <vt:variant>
        <vt:i4>5</vt:i4>
      </vt:variant>
      <vt:variant>
        <vt:lpwstr>http://cds.sun.com/is-bin/INTERSHOP.enfinity/WFS/CDS-CDS_Developer-Site/en_US/-/USD/VerifyItem-Start/jdk-1_5_0_14-windows-i586-p.exe?BundledLineItemUUID=hMVIBe.p9lMAAAEk6XUel3F7&amp;OrderID=WCdIBe.pcpwAAAEkynUel3F7&amp;ProductID=MVjACUFBSfwAAAEYkqk5AXuQ&amp;FileName=/jdk-1_5_0_14-windows-i586-p.exe</vt:lpwstr>
      </vt:variant>
      <vt:variant>
        <vt:lpwstr/>
      </vt:variant>
      <vt:variant>
        <vt:i4>1507389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_Toc248055216</vt:lpwstr>
      </vt:variant>
      <vt:variant>
        <vt:i4>1507389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_Toc248055215</vt:lpwstr>
      </vt:variant>
      <vt:variant>
        <vt:i4>1507389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_Toc248055214</vt:lpwstr>
      </vt:variant>
      <vt:variant>
        <vt:i4>1507389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_Toc248055213</vt:lpwstr>
      </vt:variant>
      <vt:variant>
        <vt:i4>1507389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_Toc248055212</vt:lpwstr>
      </vt:variant>
      <vt:variant>
        <vt:i4>1507389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_Toc248055211</vt:lpwstr>
      </vt:variant>
      <vt:variant>
        <vt:i4>1507389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_Toc248055210</vt:lpwstr>
      </vt:variant>
      <vt:variant>
        <vt:i4>1441853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_Toc248055209</vt:lpwstr>
      </vt:variant>
      <vt:variant>
        <vt:i4>1441853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_Toc248055208</vt:lpwstr>
      </vt:variant>
      <vt:variant>
        <vt:i4>1441853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_Toc248055207</vt:lpwstr>
      </vt:variant>
      <vt:variant>
        <vt:i4>1441853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_Toc248055206</vt:lpwstr>
      </vt:variant>
      <vt:variant>
        <vt:i4>1441853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_Toc248055205</vt:lpwstr>
      </vt:variant>
      <vt:variant>
        <vt:i4>1441853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_Toc248055204</vt:lpwstr>
      </vt:variant>
      <vt:variant>
        <vt:i4>1441853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_Toc248055203</vt:lpwstr>
      </vt:variant>
      <vt:variant>
        <vt:i4>1441853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_Toc248055202</vt:lpwstr>
      </vt:variant>
      <vt:variant>
        <vt:i4>1441853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_Toc248055201</vt:lpwstr>
      </vt:variant>
      <vt:variant>
        <vt:i4>1441853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_Toc248055200</vt:lpwstr>
      </vt:variant>
      <vt:variant>
        <vt:i4>2031678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_Toc248055199</vt:lpwstr>
      </vt:variant>
      <vt:variant>
        <vt:i4>2031678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_Toc248055198</vt:lpwstr>
      </vt:variant>
      <vt:variant>
        <vt:i4>2031678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_Toc248055197</vt:lpwstr>
      </vt:variant>
      <vt:variant>
        <vt:i4>2031678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_Toc248055196</vt:lpwstr>
      </vt:variant>
      <vt:variant>
        <vt:i4>2031678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_Toc248055195</vt:lpwstr>
      </vt:variant>
      <vt:variant>
        <vt:i4>2031678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_Toc248055194</vt:lpwstr>
      </vt:variant>
      <vt:variant>
        <vt:i4>2031678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_Toc248055193</vt:lpwstr>
      </vt:variant>
      <vt:variant>
        <vt:i4>2031678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_Toc248055192</vt:lpwstr>
      </vt:variant>
      <vt:variant>
        <vt:i4>2031678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_Toc248055191</vt:lpwstr>
      </vt:variant>
      <vt:variant>
        <vt:i4>2031678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_Toc248055190</vt:lpwstr>
      </vt:variant>
      <vt:variant>
        <vt:i4>1966142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_Toc248055189</vt:lpwstr>
      </vt:variant>
      <vt:variant>
        <vt:i4>1966142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_Toc248055188</vt:lpwstr>
      </vt:variant>
      <vt:variant>
        <vt:i4>1966142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_Toc248055187</vt:lpwstr>
      </vt:variant>
      <vt:variant>
        <vt:i4>1966142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_Toc248055186</vt:lpwstr>
      </vt:variant>
      <vt:variant>
        <vt:i4>1966142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_Toc248055185</vt:lpwstr>
      </vt:variant>
      <vt:variant>
        <vt:i4>1966142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_Toc248055184</vt:lpwstr>
      </vt:variant>
      <vt:variant>
        <vt:i4>1966142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_Toc248055183</vt:lpwstr>
      </vt:variant>
      <vt:variant>
        <vt:i4>1966142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_Toc248055182</vt:lpwstr>
      </vt:variant>
      <vt:variant>
        <vt:i4>1966142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_Toc248055181</vt:lpwstr>
      </vt:variant>
      <vt:variant>
        <vt:i4>1966142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_Toc248055180</vt:lpwstr>
      </vt:variant>
      <vt:variant>
        <vt:i4>1376319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_Toc248544175</vt:lpwstr>
      </vt:variant>
      <vt:variant>
        <vt:i4>1376319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_Toc248544174</vt:lpwstr>
      </vt:variant>
      <vt:variant>
        <vt:i4>1376319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_Toc248544173</vt:lpwstr>
      </vt:variant>
      <vt:variant>
        <vt:i4>1376319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_Toc248544172</vt:lpwstr>
      </vt:variant>
      <vt:variant>
        <vt:i4>1376319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_Toc248544171</vt:lpwstr>
      </vt:variant>
      <vt:variant>
        <vt:i4>1376319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_Toc248544170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_Toc248544169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_Toc248544168</vt:lpwstr>
      </vt:variant>
      <vt:variant>
        <vt:i4>1310783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_Toc248544167</vt:lpwstr>
      </vt:variant>
      <vt:variant>
        <vt:i4>1310783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_Toc248544166</vt:lpwstr>
      </vt:variant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_Toc248544165</vt:lpwstr>
      </vt:variant>
      <vt:variant>
        <vt:i4>1310783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_Toc248544164</vt:lpwstr>
      </vt:variant>
      <vt:variant>
        <vt:i4>1310783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_Toc248544163</vt:lpwstr>
      </vt:variant>
      <vt:variant>
        <vt:i4>1310783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_Toc248544162</vt:lpwstr>
      </vt:variant>
      <vt:variant>
        <vt:i4>1310783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_Toc248544161</vt:lpwstr>
      </vt:variant>
      <vt:variant>
        <vt:i4>1310783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_Toc248544160</vt:lpwstr>
      </vt:variant>
      <vt:variant>
        <vt:i4>1507391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_Toc248544159</vt:lpwstr>
      </vt:variant>
      <vt:variant>
        <vt:i4>1507391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_Toc248544158</vt:lpwstr>
      </vt:variant>
      <vt:variant>
        <vt:i4>1507391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_Toc248544157</vt:lpwstr>
      </vt:variant>
      <vt:variant>
        <vt:i4>1507391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_Toc248544156</vt:lpwstr>
      </vt:variant>
      <vt:variant>
        <vt:i4>1507391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_Toc248544155</vt:lpwstr>
      </vt:variant>
      <vt:variant>
        <vt:i4>1507391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_Toc248544154</vt:lpwstr>
      </vt:variant>
      <vt:variant>
        <vt:i4>1507391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_Toc248544153</vt:lpwstr>
      </vt:variant>
      <vt:variant>
        <vt:i4>3080273</vt:i4>
      </vt:variant>
      <vt:variant>
        <vt:i4>15</vt:i4>
      </vt:variant>
      <vt:variant>
        <vt:i4>0</vt:i4>
      </vt:variant>
      <vt:variant>
        <vt:i4>5</vt:i4>
      </vt:variant>
      <vt:variant>
        <vt:lpwstr>mailto:william.lewis@mastek.com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Virtual Assistant</dc:title>
  <dc:subject>Build Instructions V-Engine 64bit</dc:subject>
  <dc:creator>William Lewis</dc:creator>
  <cp:lastModifiedBy>Parvez Shaikh</cp:lastModifiedBy>
  <cp:revision>260</cp:revision>
  <cp:lastPrinted>2009-04-02T09:52:00Z</cp:lastPrinted>
  <dcterms:created xsi:type="dcterms:W3CDTF">2013-03-22T09:13:00Z</dcterms:created>
  <dcterms:modified xsi:type="dcterms:W3CDTF">2017-01-06T06:54:00Z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7.3</vt:lpwstr>
  </property>
</Properties>
</file>